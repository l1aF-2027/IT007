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DA6495" w14:textId="0F1A1A0D" w:rsidR="00EF36A5" w:rsidRPr="00222162" w:rsidRDefault="009B65A0" w:rsidP="00AB4981">
      <w:pPr>
        <w:pStyle w:val="Title"/>
        <w:rPr>
          <w:rFonts w:ascii="SVN-Calling Code" w:hAnsi="SVN-Calling Code"/>
          <w:sz w:val="56"/>
          <w:szCs w:val="56"/>
        </w:rPr>
      </w:pPr>
      <w:r w:rsidRPr="00222162">
        <w:rPr>
          <w:rFonts w:ascii="SVN-Calling Code" w:hAnsi="SVN-Calling Code"/>
          <w:sz w:val="56"/>
          <w:szCs w:val="56"/>
        </w:rPr>
        <w:t>Lab 0</w:t>
      </w:r>
      <w:r w:rsidR="00AB16D1">
        <w:rPr>
          <w:rFonts w:ascii="SVN-Calling Code" w:hAnsi="SVN-Calling Code"/>
          <w:sz w:val="56"/>
          <w:szCs w:val="56"/>
        </w:rPr>
        <w:t>2</w:t>
      </w:r>
      <w:r w:rsidR="005D138C" w:rsidRPr="00222162">
        <w:rPr>
          <w:rFonts w:ascii="SVN-Calling Code" w:hAnsi="SVN-Calling Code"/>
          <w:sz w:val="56"/>
          <w:szCs w:val="56"/>
        </w:rPr>
        <w:t xml:space="preserve"> – Group 5</w:t>
      </w:r>
    </w:p>
    <w:p w14:paraId="5A519393" w14:textId="0C3B1673" w:rsidR="00EF36A5" w:rsidRPr="00222162" w:rsidRDefault="00AF4C12" w:rsidP="004129B7">
      <w:pPr>
        <w:pStyle w:val="Title"/>
        <w:rPr>
          <w:rFonts w:ascii="SVN-Calling Code" w:hAnsi="SVN-Calling Code"/>
          <w:sz w:val="24"/>
          <w:szCs w:val="24"/>
        </w:rPr>
      </w:pPr>
      <w:r w:rsidRPr="00222162">
        <w:rPr>
          <w:rFonts w:ascii="SVN-Calling Code" w:hAnsi="SVN-Calling Code"/>
          <w:sz w:val="24"/>
          <w:szCs w:val="24"/>
        </w:rPr>
        <w:t>Class : it007.019.1 &amp;&amp; IT007.019.2</w:t>
      </w:r>
    </w:p>
    <w:p w14:paraId="38CFE5F5" w14:textId="7DD1D5FB" w:rsidR="00CA6B4F" w:rsidRPr="00222162" w:rsidRDefault="006845FF" w:rsidP="00A775ED">
      <w:pPr>
        <w:pStyle w:val="Details"/>
        <w:rPr>
          <w:rFonts w:ascii="SVN-Calling Code" w:hAnsi="SVN-Calling Code"/>
          <w:sz w:val="24"/>
          <w:szCs w:val="24"/>
        </w:rPr>
      </w:pPr>
      <w:sdt>
        <w:sdtPr>
          <w:rPr>
            <w:rStyle w:val="Bold"/>
            <w:rFonts w:ascii="SVN-Calling Code" w:hAnsi="SVN-Calling Code"/>
            <w:sz w:val="24"/>
            <w:szCs w:val="24"/>
          </w:rPr>
          <w:id w:val="-2126385715"/>
          <w:placeholder>
            <w:docPart w:val="4CC71A1DD48E4B58885944F97D73A5EC"/>
          </w:placeholder>
          <w:temporary/>
          <w:showingPlcHdr/>
          <w15:appearance w15:val="hidden"/>
        </w:sdtPr>
        <w:sdtEndPr>
          <w:rPr>
            <w:rStyle w:val="Bold"/>
          </w:rPr>
        </w:sdtEndPr>
        <w:sdtContent>
          <w:r w:rsidR="004129B7" w:rsidRPr="00222162">
            <w:rPr>
              <w:rStyle w:val="Bold"/>
              <w:rFonts w:ascii="SVN-Calling Code" w:hAnsi="SVN-Calling Code"/>
              <w:sz w:val="24"/>
              <w:szCs w:val="24"/>
            </w:rPr>
            <w:t>Date:</w:t>
          </w:r>
        </w:sdtContent>
      </w:sdt>
      <w:r w:rsidR="00B72F48">
        <w:rPr>
          <w:rStyle w:val="Bold"/>
          <w:rFonts w:ascii="SVN-Calling Code" w:hAnsi="SVN-Calling Code"/>
          <w:sz w:val="24"/>
          <w:szCs w:val="24"/>
        </w:rPr>
        <w:t xml:space="preserve"> </w:t>
      </w:r>
      <w:r w:rsidR="00B72F48" w:rsidRPr="00B72F48">
        <w:rPr>
          <w:rStyle w:val="Bold"/>
          <w:rFonts w:ascii="SVN-Calling Code" w:hAnsi="SVN-Calling Code"/>
          <w:b w:val="0"/>
          <w:bCs/>
          <w:sz w:val="24"/>
          <w:szCs w:val="24"/>
        </w:rPr>
        <w:t>09/10</w:t>
      </w:r>
      <w:r w:rsidR="009B65A0" w:rsidRPr="00222162">
        <w:rPr>
          <w:rFonts w:ascii="SVN-Calling Code" w:hAnsi="SVN-Calling Code"/>
          <w:sz w:val="24"/>
          <w:szCs w:val="24"/>
        </w:rPr>
        <w:t>/2023</w:t>
      </w:r>
    </w:p>
    <w:p w14:paraId="65A314E9" w14:textId="77777777" w:rsidR="003D2C03" w:rsidRPr="00222162" w:rsidRDefault="00A775ED" w:rsidP="003D2C03">
      <w:pPr>
        <w:pStyle w:val="Details"/>
        <w:rPr>
          <w:rFonts w:ascii="SVN-Calling Code" w:hAnsi="SVN-Calling Code"/>
          <w:b/>
          <w:bCs/>
          <w:sz w:val="24"/>
          <w:szCs w:val="24"/>
        </w:rPr>
      </w:pPr>
      <w:r w:rsidRPr="00222162">
        <w:rPr>
          <w:rFonts w:ascii="SVN-Calling Code" w:hAnsi="SVN-Calling Code"/>
          <w:b/>
          <w:bCs/>
          <w:sz w:val="24"/>
          <w:szCs w:val="24"/>
        </w:rPr>
        <w:t>Members:</w:t>
      </w:r>
    </w:p>
    <w:p w14:paraId="32CDB0F4" w14:textId="7D5E250B" w:rsidR="009E6EEE" w:rsidRPr="00222162" w:rsidRDefault="003D2C03" w:rsidP="003D2C03">
      <w:pPr>
        <w:pStyle w:val="Details"/>
        <w:rPr>
          <w:rFonts w:ascii="SVN-Calling Code" w:hAnsi="SVN-Calling Code"/>
          <w:b/>
          <w:bCs/>
          <w:sz w:val="24"/>
          <w:szCs w:val="24"/>
        </w:rPr>
      </w:pPr>
      <w:r w:rsidRPr="00222162">
        <w:rPr>
          <w:rFonts w:ascii="SVN-Calling Code" w:hAnsi="SVN-Calling Code"/>
          <w:b/>
          <w:bCs/>
          <w:sz w:val="24"/>
          <w:szCs w:val="24"/>
        </w:rPr>
        <w:t xml:space="preserve">1. </w:t>
      </w:r>
      <w:r w:rsidR="009B65A0" w:rsidRPr="00222162">
        <w:rPr>
          <w:rFonts w:ascii="SVN-Calling Code" w:hAnsi="SVN-Calling Code"/>
          <w:sz w:val="24"/>
          <w:szCs w:val="24"/>
        </w:rPr>
        <w:t>Hà Huy Hoàng</w:t>
      </w:r>
      <w:r w:rsidR="00D0550B" w:rsidRPr="00222162">
        <w:rPr>
          <w:rFonts w:ascii="SVN-Calling Code" w:hAnsi="SVN-Calling Code"/>
          <w:sz w:val="24"/>
          <w:szCs w:val="24"/>
        </w:rPr>
        <w:t xml:space="preserve"> | </w:t>
      </w:r>
      <w:r w:rsidR="009B65A0" w:rsidRPr="00222162">
        <w:rPr>
          <w:rFonts w:ascii="SVN-Calling Code" w:hAnsi="SVN-Calling Code"/>
          <w:sz w:val="24"/>
          <w:szCs w:val="24"/>
        </w:rPr>
        <w:t>22520460</w:t>
      </w:r>
    </w:p>
    <w:p w14:paraId="456E4A83" w14:textId="7FBD0916" w:rsidR="009E6EEE" w:rsidRPr="00222162" w:rsidRDefault="003D2C03" w:rsidP="00A775ED">
      <w:pPr>
        <w:pStyle w:val="Details"/>
        <w:rPr>
          <w:rFonts w:ascii="SVN-Calling Code" w:hAnsi="SVN-Calling Code"/>
          <w:sz w:val="24"/>
          <w:szCs w:val="24"/>
        </w:rPr>
      </w:pPr>
      <w:r w:rsidRPr="00222162">
        <w:rPr>
          <w:rFonts w:ascii="SVN-Calling Code" w:hAnsi="SVN-Calling Code"/>
          <w:sz w:val="24"/>
          <w:szCs w:val="24"/>
        </w:rPr>
        <w:t xml:space="preserve">2. </w:t>
      </w:r>
      <w:r w:rsidR="009B65A0" w:rsidRPr="00222162">
        <w:rPr>
          <w:rFonts w:ascii="SVN-Calling Code" w:hAnsi="SVN-Calling Code"/>
          <w:sz w:val="24"/>
          <w:szCs w:val="24"/>
        </w:rPr>
        <w:t>Nguy</w:t>
      </w:r>
      <w:r w:rsidR="009B65A0" w:rsidRPr="00222162">
        <w:rPr>
          <w:rFonts w:ascii="SVN-Calling Code" w:hAnsi="SVN-Calling Code" w:cs="Calibri"/>
          <w:sz w:val="24"/>
          <w:szCs w:val="24"/>
        </w:rPr>
        <w:t xml:space="preserve">ễn </w:t>
      </w:r>
      <w:r w:rsidR="00A775ED" w:rsidRPr="00222162">
        <w:rPr>
          <w:rFonts w:ascii="SVN-Calling Code" w:hAnsi="SVN-Calling Code" w:cs="Calibri"/>
          <w:sz w:val="24"/>
          <w:szCs w:val="24"/>
        </w:rPr>
        <w:t xml:space="preserve">Duy Hoàng </w:t>
      </w:r>
      <w:r w:rsidR="00D0550B" w:rsidRPr="00222162">
        <w:rPr>
          <w:rFonts w:ascii="SVN-Calling Code" w:hAnsi="SVN-Calling Code"/>
          <w:sz w:val="24"/>
          <w:szCs w:val="24"/>
        </w:rPr>
        <w:t xml:space="preserve">| </w:t>
      </w:r>
      <w:r w:rsidR="00A775ED" w:rsidRPr="00222162">
        <w:rPr>
          <w:rFonts w:ascii="SVN-Calling Code" w:hAnsi="SVN-Calling Code"/>
          <w:sz w:val="24"/>
          <w:szCs w:val="24"/>
        </w:rPr>
        <w:t>22520467</w:t>
      </w:r>
    </w:p>
    <w:p w14:paraId="225F7582" w14:textId="27499FD7" w:rsidR="009E6EEE" w:rsidRPr="00222162" w:rsidRDefault="003D2C03" w:rsidP="009E6EEE">
      <w:pPr>
        <w:pStyle w:val="Details"/>
        <w:rPr>
          <w:rFonts w:ascii="SVN-Calling Code" w:hAnsi="SVN-Calling Code"/>
          <w:sz w:val="24"/>
          <w:szCs w:val="24"/>
        </w:rPr>
      </w:pPr>
      <w:r w:rsidRPr="00222162">
        <w:rPr>
          <w:rFonts w:ascii="SVN-Calling Code" w:hAnsi="SVN-Calling Code"/>
          <w:sz w:val="24"/>
          <w:szCs w:val="24"/>
        </w:rPr>
        <w:t xml:space="preserve">3. </w:t>
      </w:r>
      <w:r w:rsidR="00A775ED" w:rsidRPr="00222162">
        <w:rPr>
          <w:rFonts w:ascii="SVN-Calling Code" w:hAnsi="SVN-Calling Code"/>
          <w:sz w:val="24"/>
          <w:szCs w:val="24"/>
        </w:rPr>
        <w:t>Nguy</w:t>
      </w:r>
      <w:r w:rsidR="00A775ED" w:rsidRPr="00222162">
        <w:rPr>
          <w:rFonts w:ascii="SVN-Calling Code" w:hAnsi="SVN-Calling Code" w:cs="Calibri"/>
          <w:sz w:val="24"/>
          <w:szCs w:val="24"/>
        </w:rPr>
        <w:t>ễn Hoàng Hiệp</w:t>
      </w:r>
      <w:r w:rsidR="00D0550B" w:rsidRPr="00222162">
        <w:rPr>
          <w:rFonts w:ascii="SVN-Calling Code" w:hAnsi="SVN-Calling Code"/>
          <w:sz w:val="24"/>
          <w:szCs w:val="24"/>
        </w:rPr>
        <w:t xml:space="preserve"> | </w:t>
      </w:r>
      <w:r w:rsidR="00A775ED" w:rsidRPr="00222162">
        <w:rPr>
          <w:rFonts w:ascii="SVN-Calling Code" w:hAnsi="SVN-Calling Code"/>
          <w:sz w:val="24"/>
          <w:szCs w:val="24"/>
        </w:rPr>
        <w:t>22520452</w:t>
      </w:r>
    </w:p>
    <w:p w14:paraId="1AB5B27C" w14:textId="03AA2320" w:rsidR="00D0550B" w:rsidRPr="00222162" w:rsidRDefault="003D2C03" w:rsidP="009E6EEE">
      <w:pPr>
        <w:pStyle w:val="Details"/>
        <w:rPr>
          <w:rFonts w:ascii="SVN-Calling Code" w:hAnsi="SVN-Calling Code"/>
          <w:sz w:val="24"/>
          <w:szCs w:val="24"/>
        </w:rPr>
      </w:pPr>
      <w:r w:rsidRPr="00222162">
        <w:rPr>
          <w:rFonts w:ascii="SVN-Calling Code" w:hAnsi="SVN-Calling Code"/>
          <w:sz w:val="24"/>
          <w:szCs w:val="24"/>
        </w:rPr>
        <w:t xml:space="preserve">4. </w:t>
      </w:r>
      <w:r w:rsidR="00A775ED" w:rsidRPr="00222162">
        <w:rPr>
          <w:rFonts w:ascii="SVN-Calling Code" w:hAnsi="SVN-Calling Code"/>
          <w:sz w:val="24"/>
          <w:szCs w:val="24"/>
        </w:rPr>
        <w:t>Nguy</w:t>
      </w:r>
      <w:r w:rsidR="00A775ED" w:rsidRPr="00222162">
        <w:rPr>
          <w:rFonts w:ascii="SVN-Calling Code" w:hAnsi="SVN-Calling Code" w:cs="Calibri"/>
          <w:sz w:val="24"/>
          <w:szCs w:val="24"/>
        </w:rPr>
        <w:t>ễn Hoàng Phúc</w:t>
      </w:r>
      <w:r w:rsidR="00D0550B" w:rsidRPr="00222162">
        <w:rPr>
          <w:rFonts w:ascii="SVN-Calling Code" w:hAnsi="SVN-Calling Code"/>
          <w:sz w:val="24"/>
          <w:szCs w:val="24"/>
        </w:rPr>
        <w:t xml:space="preserve"> | </w:t>
      </w:r>
      <w:r w:rsidR="00A775ED" w:rsidRPr="00222162">
        <w:rPr>
          <w:rFonts w:ascii="SVN-Calling Code" w:hAnsi="SVN-Calling Code"/>
          <w:sz w:val="24"/>
          <w:szCs w:val="24"/>
        </w:rPr>
        <w:t xml:space="preserve">22521129 </w:t>
      </w:r>
      <w:r w:rsidR="00D0550B" w:rsidRPr="00222162">
        <w:rPr>
          <w:rFonts w:ascii="SVN-Calling Code" w:hAnsi="SVN-Calling Code"/>
          <w:sz w:val="24"/>
          <w:szCs w:val="24"/>
        </w:rPr>
        <w:t xml:space="preserve"> </w:t>
      </w:r>
    </w:p>
    <w:p w14:paraId="224477D5" w14:textId="77777777" w:rsidR="00AF4C12" w:rsidRPr="00222162" w:rsidRDefault="00AF4C12" w:rsidP="00AF4C12">
      <w:pPr>
        <w:jc w:val="both"/>
        <w:rPr>
          <w:rFonts w:ascii="SVN-Calling Code" w:hAnsi="SVN-Calling Code"/>
          <w:b/>
          <w:bCs/>
          <w:sz w:val="26"/>
          <w:szCs w:val="26"/>
        </w:rPr>
      </w:pPr>
      <w:r w:rsidRPr="00222162">
        <w:rPr>
          <w:rFonts w:ascii="SVN-Calling Code" w:hAnsi="SVN-Calling Code"/>
          <w:b/>
          <w:bCs/>
          <w:sz w:val="26"/>
          <w:szCs w:val="26"/>
        </w:rPr>
        <w:t>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6"/>
        <w:gridCol w:w="1921"/>
        <w:gridCol w:w="2152"/>
        <w:gridCol w:w="2002"/>
        <w:gridCol w:w="2093"/>
      </w:tblGrid>
      <w:tr w:rsidR="00AF4C12" w:rsidRPr="00222162" w14:paraId="1B8C0C27" w14:textId="77777777" w:rsidTr="00AF4C12">
        <w:trPr>
          <w:trHeight w:val="282"/>
        </w:trPr>
        <w:tc>
          <w:tcPr>
            <w:tcW w:w="3867" w:type="dxa"/>
            <w:gridSpan w:val="2"/>
          </w:tcPr>
          <w:p w14:paraId="37B5F8A7" w14:textId="77777777" w:rsidR="00AF4C12" w:rsidRPr="00222162" w:rsidRDefault="00AF4C12" w:rsidP="00AC0608">
            <w:pPr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222162">
              <w:rPr>
                <w:rFonts w:ascii="SVN-Calling Code" w:hAnsi="SVN-Calling Code"/>
                <w:b/>
                <w:bCs/>
                <w:sz w:val="26"/>
                <w:szCs w:val="26"/>
              </w:rPr>
              <w:t>Task</w:t>
            </w:r>
          </w:p>
        </w:tc>
        <w:tc>
          <w:tcPr>
            <w:tcW w:w="2152" w:type="dxa"/>
          </w:tcPr>
          <w:p w14:paraId="5B10E314" w14:textId="77777777" w:rsidR="00AF4C12" w:rsidRPr="00222162" w:rsidRDefault="00AF4C12" w:rsidP="00AC0608">
            <w:pPr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222162">
              <w:rPr>
                <w:rFonts w:ascii="SVN-Calling Code" w:hAnsi="SVN-Calling Code"/>
                <w:b/>
                <w:bCs/>
                <w:sz w:val="26"/>
                <w:szCs w:val="26"/>
              </w:rPr>
              <w:t>Status</w:t>
            </w:r>
          </w:p>
        </w:tc>
        <w:tc>
          <w:tcPr>
            <w:tcW w:w="2002" w:type="dxa"/>
          </w:tcPr>
          <w:p w14:paraId="31E449E3" w14:textId="77777777" w:rsidR="00AF4C12" w:rsidRPr="00222162" w:rsidRDefault="00AF4C12" w:rsidP="00AC0608">
            <w:pPr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222162">
              <w:rPr>
                <w:rFonts w:ascii="SVN-Calling Code" w:hAnsi="SVN-Calling Code"/>
                <w:b/>
                <w:bCs/>
                <w:sz w:val="26"/>
                <w:szCs w:val="26"/>
              </w:rPr>
              <w:t>Members</w:t>
            </w:r>
          </w:p>
        </w:tc>
        <w:tc>
          <w:tcPr>
            <w:tcW w:w="2093" w:type="dxa"/>
          </w:tcPr>
          <w:p w14:paraId="1DF35838" w14:textId="77777777" w:rsidR="00AF4C12" w:rsidRPr="00222162" w:rsidRDefault="00AF4C12" w:rsidP="00AC0608">
            <w:pPr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222162">
              <w:rPr>
                <w:rFonts w:ascii="SVN-Calling Code" w:hAnsi="SVN-Calling Code"/>
                <w:b/>
                <w:bCs/>
                <w:sz w:val="26"/>
                <w:szCs w:val="26"/>
              </w:rPr>
              <w:t>Page</w:t>
            </w:r>
          </w:p>
        </w:tc>
      </w:tr>
      <w:tr w:rsidR="00AF4C12" w:rsidRPr="00222162" w14:paraId="2A7C6C30" w14:textId="77777777" w:rsidTr="00AF4C12">
        <w:trPr>
          <w:trHeight w:val="296"/>
        </w:trPr>
        <w:tc>
          <w:tcPr>
            <w:tcW w:w="1946" w:type="dxa"/>
            <w:vMerge w:val="restart"/>
          </w:tcPr>
          <w:p w14:paraId="66BAE34C" w14:textId="77777777" w:rsidR="00AF4C12" w:rsidRPr="00222162" w:rsidRDefault="00AF4C12" w:rsidP="00AC0608">
            <w:pPr>
              <w:jc w:val="both"/>
              <w:rPr>
                <w:rFonts w:ascii="SVN-Calling Code" w:hAnsi="SVN-Calling Code" w:cs="Calibri"/>
                <w:sz w:val="20"/>
              </w:rPr>
            </w:pPr>
            <w:r w:rsidRPr="00222162">
              <w:rPr>
                <w:rFonts w:ascii="SVN-Calling Code" w:hAnsi="SVN-Calling Code"/>
                <w:sz w:val="20"/>
              </w:rPr>
              <w:t>Th</w:t>
            </w:r>
            <w:r w:rsidRPr="00222162">
              <w:rPr>
                <w:rFonts w:ascii="SVN-Calling Code" w:hAnsi="SVN-Calling Code" w:cs="Calibri"/>
                <w:sz w:val="20"/>
              </w:rPr>
              <w:t>ực hành</w:t>
            </w:r>
          </w:p>
        </w:tc>
        <w:tc>
          <w:tcPr>
            <w:tcW w:w="1921" w:type="dxa"/>
          </w:tcPr>
          <w:p w14:paraId="2AAEBE1E" w14:textId="7EA13B9C" w:rsidR="00AF4C12" w:rsidRPr="00222162" w:rsidRDefault="00A963BD" w:rsidP="00AC0608">
            <w:pPr>
              <w:jc w:val="both"/>
              <w:rPr>
                <w:rFonts w:ascii="SVN-Calling Code" w:hAnsi="SVN-Calling Code"/>
                <w:sz w:val="20"/>
              </w:rPr>
            </w:pPr>
            <w:r>
              <w:rPr>
                <w:rFonts w:ascii="SVN-Calling Code" w:hAnsi="SVN-Calling Code"/>
                <w:sz w:val="20"/>
              </w:rPr>
              <w:t>1</w:t>
            </w:r>
          </w:p>
        </w:tc>
        <w:tc>
          <w:tcPr>
            <w:tcW w:w="2152" w:type="dxa"/>
          </w:tcPr>
          <w:p w14:paraId="0CC040C5" w14:textId="77777777" w:rsidR="00AF4C12" w:rsidRPr="00222162" w:rsidRDefault="00AF4C12" w:rsidP="00AC0608">
            <w:pPr>
              <w:jc w:val="center"/>
              <w:rPr>
                <w:rFonts w:ascii="SVN-Calling Code" w:hAnsi="SVN-Calling Code"/>
                <w:sz w:val="20"/>
              </w:rPr>
            </w:pPr>
            <w:r w:rsidRPr="00222162">
              <w:rPr>
                <w:rFonts w:ascii="SVN-Calling Code" w:hAnsi="SVN-Calling Code"/>
                <w:sz w:val="20"/>
              </w:rPr>
              <w:t>Hoàn thành</w:t>
            </w:r>
          </w:p>
        </w:tc>
        <w:tc>
          <w:tcPr>
            <w:tcW w:w="2002" w:type="dxa"/>
          </w:tcPr>
          <w:p w14:paraId="46817E10" w14:textId="775D0515" w:rsidR="00AF4C12" w:rsidRPr="00222162" w:rsidRDefault="00A963BD" w:rsidP="00AC0608">
            <w:pPr>
              <w:jc w:val="center"/>
              <w:rPr>
                <w:rFonts w:ascii="SVN-Calling Code" w:hAnsi="SVN-Calling Code"/>
                <w:sz w:val="20"/>
              </w:rPr>
            </w:pPr>
            <w:r>
              <w:rPr>
                <w:rFonts w:ascii="SVN-Calling Code" w:hAnsi="SVN-Calling Code"/>
                <w:sz w:val="20"/>
              </w:rPr>
              <w:t>1,2,3,4</w:t>
            </w:r>
          </w:p>
        </w:tc>
        <w:tc>
          <w:tcPr>
            <w:tcW w:w="2093" w:type="dxa"/>
          </w:tcPr>
          <w:p w14:paraId="70CE0400" w14:textId="77777777" w:rsidR="00AF4C12" w:rsidRPr="00222162" w:rsidRDefault="00AF4C12" w:rsidP="00AC0608">
            <w:pPr>
              <w:jc w:val="center"/>
              <w:rPr>
                <w:rFonts w:ascii="SVN-Calling Code" w:hAnsi="SVN-Calling Code"/>
                <w:sz w:val="20"/>
              </w:rPr>
            </w:pPr>
            <w:r w:rsidRPr="00222162">
              <w:rPr>
                <w:rFonts w:ascii="SVN-Calling Code" w:hAnsi="SVN-Calling Code"/>
                <w:sz w:val="20"/>
              </w:rPr>
              <w:t>1</w:t>
            </w:r>
          </w:p>
        </w:tc>
      </w:tr>
      <w:tr w:rsidR="00AF4C12" w:rsidRPr="00222162" w14:paraId="0C2D4D3C" w14:textId="77777777" w:rsidTr="00AF4C12">
        <w:trPr>
          <w:trHeight w:val="129"/>
        </w:trPr>
        <w:tc>
          <w:tcPr>
            <w:tcW w:w="1946" w:type="dxa"/>
            <w:vMerge/>
          </w:tcPr>
          <w:p w14:paraId="024F2E68" w14:textId="77777777" w:rsidR="00AF4C12" w:rsidRPr="00222162" w:rsidRDefault="00AF4C12" w:rsidP="00AC0608">
            <w:pPr>
              <w:jc w:val="both"/>
              <w:rPr>
                <w:rFonts w:ascii="SVN-Calling Code" w:hAnsi="SVN-Calling Code"/>
                <w:sz w:val="20"/>
              </w:rPr>
            </w:pPr>
          </w:p>
        </w:tc>
        <w:tc>
          <w:tcPr>
            <w:tcW w:w="1921" w:type="dxa"/>
          </w:tcPr>
          <w:p w14:paraId="32B3EB67" w14:textId="59F93D08" w:rsidR="00AF4C12" w:rsidRPr="00222162" w:rsidRDefault="00A963BD" w:rsidP="00AC0608">
            <w:pPr>
              <w:jc w:val="both"/>
              <w:rPr>
                <w:rFonts w:ascii="SVN-Calling Code" w:hAnsi="SVN-Calling Code"/>
                <w:sz w:val="20"/>
              </w:rPr>
            </w:pPr>
            <w:r>
              <w:rPr>
                <w:rFonts w:ascii="SVN-Calling Code" w:hAnsi="SVN-Calling Code"/>
                <w:sz w:val="20"/>
              </w:rPr>
              <w:t>2</w:t>
            </w:r>
          </w:p>
        </w:tc>
        <w:tc>
          <w:tcPr>
            <w:tcW w:w="2152" w:type="dxa"/>
          </w:tcPr>
          <w:p w14:paraId="3B5A9AEC" w14:textId="77777777" w:rsidR="00AF4C12" w:rsidRPr="00222162" w:rsidRDefault="00AF4C12" w:rsidP="00AC0608">
            <w:pPr>
              <w:jc w:val="center"/>
              <w:rPr>
                <w:rFonts w:ascii="SVN-Calling Code" w:hAnsi="SVN-Calling Code"/>
                <w:sz w:val="20"/>
              </w:rPr>
            </w:pPr>
            <w:r w:rsidRPr="00222162">
              <w:rPr>
                <w:rFonts w:ascii="SVN-Calling Code" w:hAnsi="SVN-Calling Code"/>
                <w:sz w:val="20"/>
              </w:rPr>
              <w:t>Hoàn thành</w:t>
            </w:r>
          </w:p>
        </w:tc>
        <w:tc>
          <w:tcPr>
            <w:tcW w:w="2002" w:type="dxa"/>
          </w:tcPr>
          <w:p w14:paraId="1DF62BAC" w14:textId="5048526E" w:rsidR="00AF4C12" w:rsidRPr="00222162" w:rsidRDefault="00A963BD" w:rsidP="00AC0608">
            <w:pPr>
              <w:jc w:val="center"/>
              <w:rPr>
                <w:rFonts w:ascii="SVN-Calling Code" w:hAnsi="SVN-Calling Code"/>
                <w:sz w:val="20"/>
              </w:rPr>
            </w:pPr>
            <w:r>
              <w:rPr>
                <w:rFonts w:ascii="SVN-Calling Code" w:hAnsi="SVN-Calling Code"/>
                <w:sz w:val="20"/>
              </w:rPr>
              <w:t>3</w:t>
            </w:r>
          </w:p>
        </w:tc>
        <w:tc>
          <w:tcPr>
            <w:tcW w:w="2093" w:type="dxa"/>
          </w:tcPr>
          <w:p w14:paraId="07F63A75" w14:textId="5955F286" w:rsidR="00AF4C12" w:rsidRPr="00222162" w:rsidRDefault="00A963BD" w:rsidP="00AC0608">
            <w:pPr>
              <w:jc w:val="center"/>
              <w:rPr>
                <w:rFonts w:ascii="SVN-Calling Code" w:hAnsi="SVN-Calling Code"/>
                <w:sz w:val="20"/>
              </w:rPr>
            </w:pPr>
            <w:r>
              <w:rPr>
                <w:rFonts w:ascii="SVN-Calling Code" w:hAnsi="SVN-Calling Code"/>
                <w:sz w:val="20"/>
              </w:rPr>
              <w:t>7</w:t>
            </w:r>
          </w:p>
        </w:tc>
      </w:tr>
      <w:tr w:rsidR="00AF4C12" w:rsidRPr="00222162" w14:paraId="64331436" w14:textId="77777777" w:rsidTr="00AF4C12">
        <w:trPr>
          <w:trHeight w:val="129"/>
        </w:trPr>
        <w:tc>
          <w:tcPr>
            <w:tcW w:w="1946" w:type="dxa"/>
            <w:vMerge/>
          </w:tcPr>
          <w:p w14:paraId="40F8A926" w14:textId="77777777" w:rsidR="00AF4C12" w:rsidRPr="00222162" w:rsidRDefault="00AF4C12" w:rsidP="00AC0608">
            <w:pPr>
              <w:jc w:val="both"/>
              <w:rPr>
                <w:rFonts w:ascii="SVN-Calling Code" w:hAnsi="SVN-Calling Code"/>
                <w:sz w:val="20"/>
              </w:rPr>
            </w:pPr>
          </w:p>
        </w:tc>
        <w:tc>
          <w:tcPr>
            <w:tcW w:w="1921" w:type="dxa"/>
          </w:tcPr>
          <w:p w14:paraId="1E7DF30B" w14:textId="30AB7C34" w:rsidR="00AF4C12" w:rsidRPr="00222162" w:rsidRDefault="00A963BD" w:rsidP="00AC0608">
            <w:pPr>
              <w:jc w:val="both"/>
              <w:rPr>
                <w:rFonts w:ascii="SVN-Calling Code" w:hAnsi="SVN-Calling Code"/>
                <w:sz w:val="20"/>
              </w:rPr>
            </w:pPr>
            <w:r>
              <w:rPr>
                <w:rFonts w:ascii="SVN-Calling Code" w:hAnsi="SVN-Calling Code"/>
                <w:sz w:val="20"/>
              </w:rPr>
              <w:t>3</w:t>
            </w:r>
          </w:p>
        </w:tc>
        <w:tc>
          <w:tcPr>
            <w:tcW w:w="2152" w:type="dxa"/>
          </w:tcPr>
          <w:p w14:paraId="60E1B779" w14:textId="77777777" w:rsidR="00AF4C12" w:rsidRPr="00222162" w:rsidRDefault="00AF4C12" w:rsidP="00AC0608">
            <w:pPr>
              <w:jc w:val="center"/>
              <w:rPr>
                <w:rFonts w:ascii="SVN-Calling Code" w:hAnsi="SVN-Calling Code"/>
                <w:sz w:val="20"/>
              </w:rPr>
            </w:pPr>
            <w:r w:rsidRPr="00222162">
              <w:rPr>
                <w:rFonts w:ascii="SVN-Calling Code" w:hAnsi="SVN-Calling Code"/>
                <w:sz w:val="20"/>
              </w:rPr>
              <w:t>Hoàn thành</w:t>
            </w:r>
          </w:p>
        </w:tc>
        <w:tc>
          <w:tcPr>
            <w:tcW w:w="2002" w:type="dxa"/>
          </w:tcPr>
          <w:p w14:paraId="4E488BED" w14:textId="6D3670F3" w:rsidR="00AF4C12" w:rsidRPr="00222162" w:rsidRDefault="00A963BD" w:rsidP="00AC0608">
            <w:pPr>
              <w:jc w:val="center"/>
              <w:rPr>
                <w:rFonts w:ascii="SVN-Calling Code" w:hAnsi="SVN-Calling Code"/>
                <w:sz w:val="20"/>
              </w:rPr>
            </w:pPr>
            <w:r>
              <w:rPr>
                <w:rFonts w:ascii="SVN-Calling Code" w:hAnsi="SVN-Calling Code"/>
                <w:sz w:val="20"/>
              </w:rPr>
              <w:t>3</w:t>
            </w:r>
          </w:p>
        </w:tc>
        <w:tc>
          <w:tcPr>
            <w:tcW w:w="2093" w:type="dxa"/>
          </w:tcPr>
          <w:p w14:paraId="502CDD50" w14:textId="7F3CDBBC" w:rsidR="00AF4C12" w:rsidRPr="00222162" w:rsidRDefault="00A963BD" w:rsidP="00AC0608">
            <w:pPr>
              <w:jc w:val="center"/>
              <w:rPr>
                <w:rFonts w:ascii="SVN-Calling Code" w:hAnsi="SVN-Calling Code"/>
                <w:sz w:val="20"/>
              </w:rPr>
            </w:pPr>
            <w:r>
              <w:rPr>
                <w:rFonts w:ascii="SVN-Calling Code" w:hAnsi="SVN-Calling Code"/>
                <w:sz w:val="20"/>
              </w:rPr>
              <w:t>9</w:t>
            </w:r>
          </w:p>
        </w:tc>
      </w:tr>
      <w:tr w:rsidR="00AF4C12" w:rsidRPr="00222162" w14:paraId="251ABDB6" w14:textId="77777777" w:rsidTr="00AF4C12">
        <w:trPr>
          <w:trHeight w:val="129"/>
        </w:trPr>
        <w:tc>
          <w:tcPr>
            <w:tcW w:w="1946" w:type="dxa"/>
            <w:vMerge/>
          </w:tcPr>
          <w:p w14:paraId="169B46C4" w14:textId="77777777" w:rsidR="00AF4C12" w:rsidRPr="00222162" w:rsidRDefault="00AF4C12" w:rsidP="00AC0608">
            <w:pPr>
              <w:jc w:val="both"/>
              <w:rPr>
                <w:rFonts w:ascii="SVN-Calling Code" w:hAnsi="SVN-Calling Code"/>
                <w:sz w:val="20"/>
              </w:rPr>
            </w:pPr>
          </w:p>
        </w:tc>
        <w:tc>
          <w:tcPr>
            <w:tcW w:w="1921" w:type="dxa"/>
          </w:tcPr>
          <w:p w14:paraId="5DF69D4D" w14:textId="680535FD" w:rsidR="00AF4C12" w:rsidRPr="00222162" w:rsidRDefault="00AF4C12" w:rsidP="00AC0608">
            <w:pPr>
              <w:jc w:val="both"/>
              <w:rPr>
                <w:rFonts w:ascii="SVN-Calling Code" w:hAnsi="SVN-Calling Code"/>
                <w:sz w:val="20"/>
              </w:rPr>
            </w:pPr>
            <w:r w:rsidRPr="00222162">
              <w:rPr>
                <w:rFonts w:ascii="SVN-Calling Code" w:hAnsi="SVN-Calling Code"/>
                <w:sz w:val="20"/>
              </w:rPr>
              <w:t>4</w:t>
            </w:r>
          </w:p>
        </w:tc>
        <w:tc>
          <w:tcPr>
            <w:tcW w:w="2152" w:type="dxa"/>
          </w:tcPr>
          <w:p w14:paraId="58FD737B" w14:textId="77777777" w:rsidR="00AF4C12" w:rsidRPr="00222162" w:rsidRDefault="00AF4C12" w:rsidP="00AC0608">
            <w:pPr>
              <w:jc w:val="center"/>
              <w:rPr>
                <w:rFonts w:ascii="SVN-Calling Code" w:hAnsi="SVN-Calling Code"/>
                <w:sz w:val="20"/>
              </w:rPr>
            </w:pPr>
            <w:r w:rsidRPr="00222162">
              <w:rPr>
                <w:rFonts w:ascii="SVN-Calling Code" w:hAnsi="SVN-Calling Code"/>
                <w:sz w:val="20"/>
              </w:rPr>
              <w:t>Hoàn thành</w:t>
            </w:r>
          </w:p>
        </w:tc>
        <w:tc>
          <w:tcPr>
            <w:tcW w:w="2002" w:type="dxa"/>
          </w:tcPr>
          <w:p w14:paraId="0E440DBA" w14:textId="4FC45A6C" w:rsidR="00AF4C12" w:rsidRPr="00222162" w:rsidRDefault="00A963BD" w:rsidP="00AC0608">
            <w:pPr>
              <w:jc w:val="center"/>
              <w:rPr>
                <w:rFonts w:ascii="SVN-Calling Code" w:hAnsi="SVN-Calling Code"/>
                <w:sz w:val="20"/>
              </w:rPr>
            </w:pPr>
            <w:r>
              <w:rPr>
                <w:rFonts w:ascii="SVN-Calling Code" w:hAnsi="SVN-Calling Code"/>
                <w:sz w:val="20"/>
              </w:rPr>
              <w:t>1</w:t>
            </w:r>
          </w:p>
        </w:tc>
        <w:tc>
          <w:tcPr>
            <w:tcW w:w="2093" w:type="dxa"/>
          </w:tcPr>
          <w:p w14:paraId="63CF5C74" w14:textId="2FF64336" w:rsidR="00AF4C12" w:rsidRPr="00222162" w:rsidRDefault="00A963BD" w:rsidP="00AC0608">
            <w:pPr>
              <w:jc w:val="center"/>
              <w:rPr>
                <w:rFonts w:ascii="SVN-Calling Code" w:hAnsi="SVN-Calling Code"/>
                <w:sz w:val="20"/>
              </w:rPr>
            </w:pPr>
            <w:r>
              <w:rPr>
                <w:rFonts w:ascii="SVN-Calling Code" w:hAnsi="SVN-Calling Code"/>
                <w:sz w:val="20"/>
              </w:rPr>
              <w:t>9</w:t>
            </w:r>
          </w:p>
        </w:tc>
      </w:tr>
      <w:tr w:rsidR="00AF4C12" w:rsidRPr="00222162" w14:paraId="290BEEFD" w14:textId="77777777" w:rsidTr="00AF4C12">
        <w:trPr>
          <w:trHeight w:val="296"/>
        </w:trPr>
        <w:tc>
          <w:tcPr>
            <w:tcW w:w="1946" w:type="dxa"/>
            <w:vMerge w:val="restart"/>
          </w:tcPr>
          <w:p w14:paraId="7B83F52A" w14:textId="77777777" w:rsidR="00AF4C12" w:rsidRPr="00222162" w:rsidRDefault="00AF4C12" w:rsidP="00AC0608">
            <w:pPr>
              <w:jc w:val="both"/>
              <w:rPr>
                <w:rFonts w:ascii="SVN-Calling Code" w:hAnsi="SVN-Calling Code" w:cs="Calibri"/>
                <w:sz w:val="20"/>
              </w:rPr>
            </w:pPr>
            <w:r w:rsidRPr="00222162">
              <w:rPr>
                <w:rFonts w:ascii="SVN-Calling Code" w:hAnsi="SVN-Calling Code"/>
                <w:sz w:val="20"/>
              </w:rPr>
              <w:t>Ôn t</w:t>
            </w:r>
            <w:r w:rsidRPr="00222162">
              <w:rPr>
                <w:rFonts w:ascii="SVN-Calling Code" w:hAnsi="SVN-Calling Code" w:cs="Calibri"/>
                <w:sz w:val="20"/>
              </w:rPr>
              <w:t>ập</w:t>
            </w:r>
          </w:p>
        </w:tc>
        <w:tc>
          <w:tcPr>
            <w:tcW w:w="1921" w:type="dxa"/>
          </w:tcPr>
          <w:p w14:paraId="10613FE0" w14:textId="0B9D3B64" w:rsidR="00AF4C12" w:rsidRPr="00222162" w:rsidRDefault="00A963BD" w:rsidP="00AC0608">
            <w:pPr>
              <w:jc w:val="both"/>
              <w:rPr>
                <w:rFonts w:ascii="SVN-Calling Code" w:hAnsi="SVN-Calling Code"/>
                <w:sz w:val="20"/>
              </w:rPr>
            </w:pPr>
            <w:r>
              <w:rPr>
                <w:rFonts w:ascii="SVN-Calling Code" w:hAnsi="SVN-Calling Code"/>
                <w:sz w:val="20"/>
              </w:rPr>
              <w:t>1</w:t>
            </w:r>
          </w:p>
        </w:tc>
        <w:tc>
          <w:tcPr>
            <w:tcW w:w="2152" w:type="dxa"/>
          </w:tcPr>
          <w:p w14:paraId="7DDC3256" w14:textId="77777777" w:rsidR="00AF4C12" w:rsidRPr="00222162" w:rsidRDefault="00AF4C12" w:rsidP="00AC0608">
            <w:pPr>
              <w:jc w:val="center"/>
              <w:rPr>
                <w:rFonts w:ascii="SVN-Calling Code" w:hAnsi="SVN-Calling Code"/>
                <w:sz w:val="20"/>
              </w:rPr>
            </w:pPr>
            <w:r w:rsidRPr="00222162">
              <w:rPr>
                <w:rFonts w:ascii="SVN-Calling Code" w:hAnsi="SVN-Calling Code"/>
                <w:sz w:val="20"/>
              </w:rPr>
              <w:t>Hoàn thành</w:t>
            </w:r>
          </w:p>
        </w:tc>
        <w:tc>
          <w:tcPr>
            <w:tcW w:w="2002" w:type="dxa"/>
          </w:tcPr>
          <w:p w14:paraId="038415C4" w14:textId="00440873" w:rsidR="00AF4C12" w:rsidRPr="00222162" w:rsidRDefault="00A963BD" w:rsidP="00AC0608">
            <w:pPr>
              <w:jc w:val="center"/>
              <w:rPr>
                <w:rFonts w:ascii="SVN-Calling Code" w:hAnsi="SVN-Calling Code"/>
                <w:sz w:val="20"/>
              </w:rPr>
            </w:pPr>
            <w:r>
              <w:rPr>
                <w:rFonts w:ascii="SVN-Calling Code" w:hAnsi="SVN-Calling Code"/>
                <w:sz w:val="20"/>
              </w:rPr>
              <w:t>4</w:t>
            </w:r>
          </w:p>
        </w:tc>
        <w:tc>
          <w:tcPr>
            <w:tcW w:w="2093" w:type="dxa"/>
          </w:tcPr>
          <w:p w14:paraId="7D43B1E1" w14:textId="7FC21FA9" w:rsidR="00AF4C12" w:rsidRPr="00222162" w:rsidRDefault="00A963BD" w:rsidP="00AC0608">
            <w:pPr>
              <w:jc w:val="center"/>
              <w:rPr>
                <w:rFonts w:ascii="SVN-Calling Code" w:hAnsi="SVN-Calling Code"/>
                <w:sz w:val="20"/>
              </w:rPr>
            </w:pPr>
            <w:r>
              <w:rPr>
                <w:rFonts w:ascii="SVN-Calling Code" w:hAnsi="SVN-Calling Code"/>
                <w:sz w:val="20"/>
              </w:rPr>
              <w:t>10</w:t>
            </w:r>
          </w:p>
        </w:tc>
      </w:tr>
      <w:tr w:rsidR="00AF4C12" w:rsidRPr="00222162" w14:paraId="4144EC57" w14:textId="77777777" w:rsidTr="00AF4C12">
        <w:trPr>
          <w:trHeight w:val="129"/>
        </w:trPr>
        <w:tc>
          <w:tcPr>
            <w:tcW w:w="1946" w:type="dxa"/>
            <w:vMerge/>
          </w:tcPr>
          <w:p w14:paraId="49DC2944" w14:textId="77777777" w:rsidR="00AF4C12" w:rsidRPr="00222162" w:rsidRDefault="00AF4C12" w:rsidP="00AC0608">
            <w:pPr>
              <w:jc w:val="both"/>
              <w:rPr>
                <w:rFonts w:ascii="SVN-Calling Code" w:hAnsi="SVN-Calling Code"/>
                <w:sz w:val="20"/>
              </w:rPr>
            </w:pPr>
          </w:p>
        </w:tc>
        <w:tc>
          <w:tcPr>
            <w:tcW w:w="1921" w:type="dxa"/>
          </w:tcPr>
          <w:p w14:paraId="1E27E8E0" w14:textId="47679FD2" w:rsidR="00AF4C12" w:rsidRPr="00222162" w:rsidRDefault="00A963BD" w:rsidP="00AC0608">
            <w:pPr>
              <w:jc w:val="both"/>
              <w:rPr>
                <w:rFonts w:ascii="SVN-Calling Code" w:hAnsi="SVN-Calling Code"/>
                <w:sz w:val="20"/>
              </w:rPr>
            </w:pPr>
            <w:r>
              <w:rPr>
                <w:rFonts w:ascii="SVN-Calling Code" w:hAnsi="SVN-Calling Code"/>
                <w:sz w:val="20"/>
              </w:rPr>
              <w:t>2</w:t>
            </w:r>
          </w:p>
        </w:tc>
        <w:tc>
          <w:tcPr>
            <w:tcW w:w="2152" w:type="dxa"/>
          </w:tcPr>
          <w:p w14:paraId="7C1DA4AD" w14:textId="77777777" w:rsidR="00AF4C12" w:rsidRPr="00222162" w:rsidRDefault="00AF4C12" w:rsidP="00AC0608">
            <w:pPr>
              <w:jc w:val="center"/>
              <w:rPr>
                <w:rFonts w:ascii="SVN-Calling Code" w:hAnsi="SVN-Calling Code"/>
                <w:sz w:val="20"/>
              </w:rPr>
            </w:pPr>
            <w:r w:rsidRPr="00222162">
              <w:rPr>
                <w:rFonts w:ascii="SVN-Calling Code" w:hAnsi="SVN-Calling Code"/>
                <w:sz w:val="20"/>
              </w:rPr>
              <w:t>Hoàn thành</w:t>
            </w:r>
          </w:p>
        </w:tc>
        <w:tc>
          <w:tcPr>
            <w:tcW w:w="2002" w:type="dxa"/>
          </w:tcPr>
          <w:p w14:paraId="18436FBF" w14:textId="4FB9B3A7" w:rsidR="00AF4C12" w:rsidRPr="00222162" w:rsidRDefault="00A963BD" w:rsidP="00AC0608">
            <w:pPr>
              <w:jc w:val="center"/>
              <w:rPr>
                <w:rFonts w:ascii="SVN-Calling Code" w:hAnsi="SVN-Calling Code"/>
                <w:sz w:val="20"/>
              </w:rPr>
            </w:pPr>
            <w:r>
              <w:rPr>
                <w:rFonts w:ascii="SVN-Calling Code" w:hAnsi="SVN-Calling Code"/>
                <w:sz w:val="20"/>
              </w:rPr>
              <w:t>2</w:t>
            </w:r>
          </w:p>
        </w:tc>
        <w:tc>
          <w:tcPr>
            <w:tcW w:w="2093" w:type="dxa"/>
          </w:tcPr>
          <w:p w14:paraId="6E229F44" w14:textId="6DA698F4" w:rsidR="00AF4C12" w:rsidRPr="00222162" w:rsidRDefault="00A963BD" w:rsidP="00AC0608">
            <w:pPr>
              <w:jc w:val="center"/>
              <w:rPr>
                <w:rFonts w:ascii="SVN-Calling Code" w:hAnsi="SVN-Calling Code"/>
                <w:sz w:val="20"/>
              </w:rPr>
            </w:pPr>
            <w:r>
              <w:rPr>
                <w:rFonts w:ascii="SVN-Calling Code" w:hAnsi="SVN-Calling Code"/>
                <w:sz w:val="20"/>
              </w:rPr>
              <w:t>11</w:t>
            </w:r>
          </w:p>
        </w:tc>
      </w:tr>
    </w:tbl>
    <w:p w14:paraId="5B9C4064" w14:textId="77777777" w:rsidR="00AF4C12" w:rsidRPr="00222162" w:rsidRDefault="00AF4C12" w:rsidP="00D0550B">
      <w:pPr>
        <w:rPr>
          <w:rFonts w:ascii="SVN-Calling Code" w:hAnsi="SVN-Calling Code"/>
          <w:b/>
          <w:bCs/>
          <w:szCs w:val="24"/>
          <w:u w:val="single"/>
        </w:rPr>
      </w:pPr>
    </w:p>
    <w:p w14:paraId="0AAF6207" w14:textId="63916353" w:rsidR="009B65A0" w:rsidRPr="00222162" w:rsidRDefault="003D2C03" w:rsidP="00D0550B">
      <w:pPr>
        <w:rPr>
          <w:rFonts w:ascii="SVN-Calling Code" w:hAnsi="SVN-Calling Code"/>
          <w:b/>
          <w:bCs/>
          <w:szCs w:val="24"/>
          <w:u w:val="single"/>
        </w:rPr>
      </w:pPr>
      <w:r w:rsidRPr="00222162">
        <w:rPr>
          <w:rFonts w:ascii="SVN-Calling Code" w:hAnsi="SVN-Calling Code"/>
          <w:b/>
          <w:bCs/>
          <w:szCs w:val="24"/>
          <w:u w:val="single"/>
        </w:rPr>
        <w:t>A. Bài tập thực hành</w:t>
      </w:r>
    </w:p>
    <w:p w14:paraId="10DFBA8B" w14:textId="7B490D99" w:rsidR="00311A55" w:rsidRPr="00222162" w:rsidRDefault="00311A55" w:rsidP="00311A55">
      <w:pPr>
        <w:pStyle w:val="ListParagraph"/>
        <w:numPr>
          <w:ilvl w:val="0"/>
          <w:numId w:val="4"/>
        </w:numPr>
        <w:spacing w:after="0" w:line="240" w:lineRule="auto"/>
        <w:rPr>
          <w:rFonts w:ascii="SVN-Calling Code" w:hAnsi="SVN-Calling Code"/>
          <w:b/>
          <w:bCs/>
          <w:szCs w:val="24"/>
        </w:rPr>
      </w:pPr>
      <w:r w:rsidRPr="00222162">
        <w:rPr>
          <w:rFonts w:ascii="SVN-Calling Code" w:hAnsi="SVN-Calling Code"/>
          <w:b/>
          <w:bCs/>
          <w:szCs w:val="24"/>
        </w:rPr>
        <w:t>Chạy tất cả các đoạn lệnh ví dụ ở phần 2.4. Chụp hình kết quả chạy các file script và lưu vào báo cáo.</w:t>
      </w:r>
    </w:p>
    <w:p w14:paraId="3C9BAB95" w14:textId="77777777" w:rsidR="00311A55" w:rsidRPr="00222162" w:rsidRDefault="00311A55" w:rsidP="00311A55">
      <w:pPr>
        <w:pStyle w:val="ListParagraph"/>
        <w:spacing w:after="0" w:line="240" w:lineRule="auto"/>
        <w:rPr>
          <w:rFonts w:ascii="SVN-Calling Code" w:hAnsi="SVN-Calling Code"/>
          <w:b/>
          <w:bCs/>
          <w:szCs w:val="24"/>
        </w:rPr>
      </w:pPr>
    </w:p>
    <w:p w14:paraId="11A1FFA9" w14:textId="3B12367D" w:rsidR="00311A55" w:rsidRPr="00222162" w:rsidRDefault="00311A55" w:rsidP="00311A55">
      <w:pPr>
        <w:pStyle w:val="ListParagraph"/>
        <w:numPr>
          <w:ilvl w:val="0"/>
          <w:numId w:val="17"/>
        </w:numPr>
        <w:spacing w:after="0" w:line="240" w:lineRule="auto"/>
        <w:rPr>
          <w:rFonts w:ascii="SVN-Calling Code" w:hAnsi="SVN-Calling Code"/>
          <w:szCs w:val="24"/>
        </w:rPr>
      </w:pPr>
      <w:r w:rsidRPr="00222162">
        <w:rPr>
          <w:rFonts w:ascii="SVN-Calling Code" w:hAnsi="SVN-Calling Code"/>
          <w:szCs w:val="24"/>
        </w:rPr>
        <w:t>Ví dụ 2-1:</w:t>
      </w:r>
    </w:p>
    <w:p w14:paraId="44C13E90" w14:textId="77777777" w:rsidR="00311A55" w:rsidRPr="00222162" w:rsidRDefault="00311A55" w:rsidP="00311A55">
      <w:pPr>
        <w:pStyle w:val="ListParagraph"/>
        <w:spacing w:after="0" w:line="240" w:lineRule="auto"/>
        <w:rPr>
          <w:rFonts w:ascii="SVN-Calling Code" w:hAnsi="SVN-Calling Code"/>
          <w:szCs w:val="24"/>
        </w:rPr>
      </w:pPr>
    </w:p>
    <w:p w14:paraId="15C46E4C" w14:textId="4489FC65" w:rsidR="00311A55" w:rsidRPr="00222162" w:rsidRDefault="00311A55" w:rsidP="00311A55">
      <w:pPr>
        <w:pStyle w:val="ListParagraph"/>
        <w:spacing w:after="0" w:line="240" w:lineRule="auto"/>
        <w:rPr>
          <w:rFonts w:ascii="SVN-Calling Code" w:hAnsi="SVN-Calling Code"/>
          <w:b/>
          <w:bCs/>
          <w:szCs w:val="24"/>
        </w:rPr>
      </w:pPr>
      <w:r w:rsidRPr="00222162">
        <w:rPr>
          <w:rFonts w:ascii="SVN-Calling Code" w:hAnsi="SVN-Calling Code"/>
          <w:noProof/>
          <w:szCs w:val="24"/>
        </w:rPr>
        <w:drawing>
          <wp:inline distT="0" distB="0" distL="0" distR="0" wp14:anchorId="30681093" wp14:editId="23509AD7">
            <wp:extent cx="4348277" cy="172652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22" cy="1731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A47F9C" w14:textId="0418CADD" w:rsidR="00311A55" w:rsidRPr="00222162" w:rsidRDefault="00311A55" w:rsidP="00311A55">
      <w:pPr>
        <w:pStyle w:val="ListParagraph"/>
        <w:spacing w:after="0" w:line="240" w:lineRule="auto"/>
        <w:rPr>
          <w:rFonts w:ascii="SVN-Calling Code" w:hAnsi="SVN-Calling Code"/>
          <w:b/>
          <w:bCs/>
          <w:szCs w:val="24"/>
        </w:rPr>
      </w:pPr>
    </w:p>
    <w:p w14:paraId="462B30FD" w14:textId="77777777" w:rsidR="00311A55" w:rsidRPr="00222162" w:rsidRDefault="00311A55" w:rsidP="00311A55">
      <w:pPr>
        <w:pStyle w:val="ListParagraph"/>
        <w:spacing w:after="0" w:line="240" w:lineRule="auto"/>
        <w:rPr>
          <w:rFonts w:ascii="SVN-Calling Code" w:hAnsi="SVN-Calling Code"/>
          <w:b/>
          <w:bCs/>
          <w:szCs w:val="24"/>
        </w:rPr>
      </w:pPr>
    </w:p>
    <w:p w14:paraId="13382AE0" w14:textId="2FD03273" w:rsidR="00311A55" w:rsidRPr="00222162" w:rsidRDefault="00311A55" w:rsidP="00311A55">
      <w:pPr>
        <w:pStyle w:val="ListParagraph"/>
        <w:numPr>
          <w:ilvl w:val="0"/>
          <w:numId w:val="17"/>
        </w:numPr>
        <w:rPr>
          <w:rFonts w:ascii="SVN-Calling Code" w:hAnsi="SVN-Calling Code"/>
          <w:noProof/>
          <w:szCs w:val="24"/>
        </w:rPr>
      </w:pPr>
      <w:r w:rsidRPr="00222162">
        <w:rPr>
          <w:rFonts w:ascii="SVN-Calling Code" w:hAnsi="SVN-Calling Code"/>
          <w:noProof/>
          <w:szCs w:val="24"/>
        </w:rPr>
        <w:t>Ví dụ 2-2:</w:t>
      </w:r>
    </w:p>
    <w:p w14:paraId="612C3533" w14:textId="77777777" w:rsidR="00311A55" w:rsidRPr="00222162" w:rsidRDefault="00311A55" w:rsidP="00311A55">
      <w:pPr>
        <w:pStyle w:val="ListParagraph"/>
        <w:rPr>
          <w:rFonts w:ascii="SVN-Calling Code" w:hAnsi="SVN-Calling Code"/>
          <w:noProof/>
          <w:szCs w:val="24"/>
        </w:rPr>
      </w:pPr>
    </w:p>
    <w:p w14:paraId="48917ECA" w14:textId="168401AC" w:rsidR="00AF4C12" w:rsidRPr="00222162" w:rsidRDefault="00311A55" w:rsidP="00311A55">
      <w:pPr>
        <w:pStyle w:val="ListParagraph"/>
        <w:rPr>
          <w:rFonts w:ascii="SVN-Calling Code" w:hAnsi="SVN-Calling Code"/>
          <w:noProof/>
          <w:szCs w:val="24"/>
        </w:rPr>
      </w:pPr>
      <w:r w:rsidRPr="00222162">
        <w:rPr>
          <w:rFonts w:ascii="SVN-Calling Code" w:hAnsi="SVN-Calling Code"/>
          <w:noProof/>
          <w:szCs w:val="24"/>
        </w:rPr>
        <w:lastRenderedPageBreak/>
        <w:t xml:space="preserve"> </w:t>
      </w:r>
      <w:r w:rsidRPr="00222162">
        <w:rPr>
          <w:rFonts w:ascii="SVN-Calling Code" w:hAnsi="SVN-Calling Code"/>
          <w:noProof/>
          <w:szCs w:val="24"/>
        </w:rPr>
        <w:drawing>
          <wp:inline distT="0" distB="0" distL="0" distR="0" wp14:anchorId="3F00197E" wp14:editId="05D34ED5">
            <wp:extent cx="5067995" cy="189964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68"/>
                    <a:stretch/>
                  </pic:blipFill>
                  <pic:spPr bwMode="auto">
                    <a:xfrm>
                      <a:off x="0" y="0"/>
                      <a:ext cx="5076134" cy="190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0D11D" w14:textId="0EA33721" w:rsidR="00311A55" w:rsidRPr="00222162" w:rsidRDefault="00311A55" w:rsidP="00311A55">
      <w:pPr>
        <w:pStyle w:val="ListParagraph"/>
        <w:rPr>
          <w:rFonts w:ascii="SVN-Calling Code" w:hAnsi="SVN-Calling Code"/>
          <w:noProof/>
          <w:szCs w:val="24"/>
        </w:rPr>
      </w:pPr>
    </w:p>
    <w:p w14:paraId="2686AE8D" w14:textId="747EFB9C" w:rsidR="00311A55" w:rsidRPr="00222162" w:rsidRDefault="00311A55" w:rsidP="00311A55">
      <w:pPr>
        <w:pStyle w:val="ListParagraph"/>
        <w:numPr>
          <w:ilvl w:val="0"/>
          <w:numId w:val="17"/>
        </w:numPr>
        <w:rPr>
          <w:rFonts w:ascii="SVN-Calling Code" w:hAnsi="SVN-Calling Code"/>
          <w:noProof/>
          <w:szCs w:val="24"/>
        </w:rPr>
      </w:pPr>
      <w:r w:rsidRPr="00222162">
        <w:rPr>
          <w:rFonts w:ascii="SVN-Calling Code" w:hAnsi="SVN-Calling Code"/>
          <w:noProof/>
          <w:szCs w:val="24"/>
        </w:rPr>
        <w:t>Ví dụ 2-3:</w:t>
      </w:r>
    </w:p>
    <w:p w14:paraId="13F7CB29" w14:textId="37C7D759" w:rsidR="001C75AD" w:rsidRPr="00222162" w:rsidRDefault="001C75AD" w:rsidP="001C75AD">
      <w:pPr>
        <w:ind w:left="720"/>
        <w:rPr>
          <w:rFonts w:ascii="SVN-Calling Code" w:hAnsi="SVN-Calling Code"/>
          <w:noProof/>
          <w:szCs w:val="24"/>
        </w:rPr>
      </w:pPr>
      <w:r w:rsidRPr="00222162">
        <w:rPr>
          <w:rFonts w:ascii="SVN-Calling Code" w:hAnsi="SVN-Calling Code"/>
          <w:noProof/>
          <w:szCs w:val="24"/>
        </w:rPr>
        <w:drawing>
          <wp:inline distT="0" distB="0" distL="0" distR="0" wp14:anchorId="5D6A48F3" wp14:editId="237E6E6E">
            <wp:extent cx="5001387" cy="9391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890" cy="9454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27947" w14:textId="185C85F5" w:rsidR="001C75AD" w:rsidRPr="00222162" w:rsidRDefault="001C75AD" w:rsidP="001C75AD">
      <w:pPr>
        <w:pStyle w:val="ListParagraph"/>
        <w:numPr>
          <w:ilvl w:val="0"/>
          <w:numId w:val="17"/>
        </w:numPr>
        <w:rPr>
          <w:rFonts w:ascii="SVN-Calling Code" w:hAnsi="SVN-Calling Code"/>
          <w:noProof/>
          <w:szCs w:val="24"/>
        </w:rPr>
      </w:pPr>
      <w:r w:rsidRPr="00222162">
        <w:rPr>
          <w:rFonts w:ascii="SVN-Calling Code" w:hAnsi="SVN-Calling Code"/>
          <w:noProof/>
          <w:szCs w:val="24"/>
        </w:rPr>
        <w:t>Ví dụ 2-4:</w:t>
      </w:r>
    </w:p>
    <w:p w14:paraId="308BC2F9" w14:textId="77777777" w:rsidR="001C75AD" w:rsidRPr="00222162" w:rsidRDefault="001C75AD" w:rsidP="001C75AD">
      <w:pPr>
        <w:pStyle w:val="ListParagraph"/>
        <w:rPr>
          <w:rFonts w:ascii="SVN-Calling Code" w:hAnsi="SVN-Calling Code"/>
          <w:noProof/>
          <w:szCs w:val="24"/>
        </w:rPr>
      </w:pPr>
    </w:p>
    <w:p w14:paraId="5046DA06" w14:textId="5860FB7A" w:rsidR="00311A55" w:rsidRPr="00222162" w:rsidRDefault="001C75AD" w:rsidP="00311A55">
      <w:pPr>
        <w:pStyle w:val="ListParagraph"/>
        <w:rPr>
          <w:rFonts w:ascii="SVN-Calling Code" w:hAnsi="SVN-Calling Code"/>
          <w:noProof/>
          <w:szCs w:val="24"/>
        </w:rPr>
      </w:pPr>
      <w:r w:rsidRPr="00222162">
        <w:rPr>
          <w:rFonts w:ascii="SVN-Calling Code" w:hAnsi="SVN-Calling Code"/>
          <w:noProof/>
          <w:szCs w:val="24"/>
        </w:rPr>
        <w:drawing>
          <wp:inline distT="0" distB="0" distL="0" distR="0" wp14:anchorId="7805880A" wp14:editId="33978F4B">
            <wp:extent cx="5846601" cy="749077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74"/>
                    <a:stretch/>
                  </pic:blipFill>
                  <pic:spPr bwMode="auto">
                    <a:xfrm>
                      <a:off x="0" y="0"/>
                      <a:ext cx="6009114" cy="76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C4FE3" w14:textId="56B185C4" w:rsidR="001C75AD" w:rsidRPr="00222162" w:rsidRDefault="001C75AD" w:rsidP="00311A55">
      <w:pPr>
        <w:pStyle w:val="ListParagraph"/>
        <w:rPr>
          <w:rFonts w:ascii="SVN-Calling Code" w:hAnsi="SVN-Calling Code"/>
          <w:noProof/>
          <w:szCs w:val="24"/>
        </w:rPr>
      </w:pPr>
    </w:p>
    <w:p w14:paraId="736582EC" w14:textId="7E156F1C" w:rsidR="001C75AD" w:rsidRPr="00222162" w:rsidRDefault="001C75AD" w:rsidP="001C75AD">
      <w:pPr>
        <w:pStyle w:val="ListParagraph"/>
        <w:numPr>
          <w:ilvl w:val="0"/>
          <w:numId w:val="17"/>
        </w:numPr>
        <w:rPr>
          <w:rFonts w:ascii="SVN-Calling Code" w:hAnsi="SVN-Calling Code"/>
          <w:noProof/>
          <w:szCs w:val="24"/>
        </w:rPr>
      </w:pPr>
      <w:r w:rsidRPr="00222162">
        <w:rPr>
          <w:rFonts w:ascii="SVN-Calling Code" w:hAnsi="SVN-Calling Code"/>
          <w:noProof/>
          <w:szCs w:val="24"/>
        </w:rPr>
        <w:t>Ví dụ 2-5:</w:t>
      </w:r>
    </w:p>
    <w:p w14:paraId="175491AA" w14:textId="77777777" w:rsidR="001C75AD" w:rsidRPr="00222162" w:rsidRDefault="001C75AD" w:rsidP="001C75AD">
      <w:pPr>
        <w:pStyle w:val="ListParagraph"/>
        <w:rPr>
          <w:rFonts w:ascii="SVN-Calling Code" w:hAnsi="SVN-Calling Code"/>
          <w:noProof/>
          <w:szCs w:val="24"/>
        </w:rPr>
      </w:pPr>
    </w:p>
    <w:p w14:paraId="7D92933C" w14:textId="34BB6FB6" w:rsidR="001C75AD" w:rsidRPr="00222162" w:rsidRDefault="001C75AD" w:rsidP="001C75AD">
      <w:pPr>
        <w:pStyle w:val="ListParagraph"/>
        <w:rPr>
          <w:rFonts w:ascii="SVN-Calling Code" w:hAnsi="SVN-Calling Code"/>
          <w:noProof/>
          <w:szCs w:val="24"/>
        </w:rPr>
      </w:pPr>
      <w:r w:rsidRPr="00222162">
        <w:rPr>
          <w:rFonts w:ascii="SVN-Calling Code" w:hAnsi="SVN-Calling Code"/>
          <w:noProof/>
          <w:szCs w:val="24"/>
        </w:rPr>
        <w:drawing>
          <wp:inline distT="0" distB="0" distL="0" distR="0" wp14:anchorId="41E83D6F" wp14:editId="7D1F4C34">
            <wp:extent cx="5874105" cy="656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28" r="4099" b="70835"/>
                    <a:stretch/>
                  </pic:blipFill>
                  <pic:spPr bwMode="auto">
                    <a:xfrm>
                      <a:off x="0" y="0"/>
                      <a:ext cx="6079038" cy="67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966AC" w14:textId="207A712B" w:rsidR="001C75AD" w:rsidRPr="00222162" w:rsidRDefault="001C75AD" w:rsidP="001C75AD">
      <w:pPr>
        <w:pStyle w:val="ListParagraph"/>
        <w:rPr>
          <w:rFonts w:ascii="SVN-Calling Code" w:hAnsi="SVN-Calling Code"/>
          <w:noProof/>
          <w:szCs w:val="24"/>
        </w:rPr>
      </w:pPr>
    </w:p>
    <w:p w14:paraId="145438D8" w14:textId="60A3C43E" w:rsidR="001C75AD" w:rsidRPr="00222162" w:rsidRDefault="001C75AD" w:rsidP="001C75AD">
      <w:pPr>
        <w:pStyle w:val="ListParagraph"/>
        <w:numPr>
          <w:ilvl w:val="0"/>
          <w:numId w:val="17"/>
        </w:numPr>
        <w:rPr>
          <w:rFonts w:ascii="SVN-Calling Code" w:hAnsi="SVN-Calling Code"/>
          <w:noProof/>
          <w:szCs w:val="24"/>
        </w:rPr>
      </w:pPr>
      <w:r w:rsidRPr="00222162">
        <w:rPr>
          <w:rFonts w:ascii="SVN-Calling Code" w:hAnsi="SVN-Calling Code"/>
          <w:noProof/>
          <w:szCs w:val="24"/>
        </w:rPr>
        <w:t>Ví dụ 2-6:</w:t>
      </w:r>
    </w:p>
    <w:p w14:paraId="05AC6A6D" w14:textId="77777777" w:rsidR="001C75AD" w:rsidRPr="00222162" w:rsidRDefault="001C75AD" w:rsidP="001C75AD">
      <w:pPr>
        <w:pStyle w:val="ListParagraph"/>
        <w:rPr>
          <w:rFonts w:ascii="SVN-Calling Code" w:hAnsi="SVN-Calling Code"/>
          <w:noProof/>
          <w:szCs w:val="24"/>
        </w:rPr>
      </w:pPr>
    </w:p>
    <w:p w14:paraId="632F3969" w14:textId="6D2DC3FD" w:rsidR="001C75AD" w:rsidRPr="00222162" w:rsidRDefault="001C75AD" w:rsidP="001C75AD">
      <w:pPr>
        <w:pStyle w:val="ListParagraph"/>
        <w:rPr>
          <w:rFonts w:ascii="SVN-Calling Code" w:hAnsi="SVN-Calling Code"/>
          <w:noProof/>
          <w:szCs w:val="24"/>
        </w:rPr>
      </w:pPr>
      <w:r w:rsidRPr="00222162">
        <w:rPr>
          <w:rFonts w:ascii="SVN-Calling Code" w:hAnsi="SVN-Calling Code"/>
          <w:noProof/>
          <w:szCs w:val="24"/>
        </w:rPr>
        <w:drawing>
          <wp:inline distT="0" distB="0" distL="0" distR="0" wp14:anchorId="7A568F20" wp14:editId="74EAC252">
            <wp:extent cx="5779752" cy="6291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45" b="67910"/>
                    <a:stretch/>
                  </pic:blipFill>
                  <pic:spPr bwMode="auto">
                    <a:xfrm>
                      <a:off x="0" y="0"/>
                      <a:ext cx="5882135" cy="64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4B906" w14:textId="427B7A4A" w:rsidR="001C75AD" w:rsidRPr="00222162" w:rsidRDefault="001C75AD" w:rsidP="001C75AD">
      <w:pPr>
        <w:pStyle w:val="ListParagraph"/>
        <w:rPr>
          <w:rFonts w:ascii="SVN-Calling Code" w:hAnsi="SVN-Calling Code"/>
          <w:noProof/>
          <w:szCs w:val="24"/>
        </w:rPr>
      </w:pPr>
    </w:p>
    <w:p w14:paraId="160F468C" w14:textId="77777777" w:rsidR="001C75AD" w:rsidRPr="00222162" w:rsidRDefault="001C75AD" w:rsidP="001C75AD">
      <w:pPr>
        <w:pStyle w:val="ListParagraph"/>
        <w:rPr>
          <w:rFonts w:ascii="SVN-Calling Code" w:hAnsi="SVN-Calling Code"/>
          <w:noProof/>
          <w:szCs w:val="24"/>
        </w:rPr>
      </w:pPr>
    </w:p>
    <w:p w14:paraId="5EA7A64D" w14:textId="63121E48" w:rsidR="001C75AD" w:rsidRPr="00222162" w:rsidRDefault="001C75AD" w:rsidP="001C75AD">
      <w:pPr>
        <w:pStyle w:val="ListParagraph"/>
        <w:rPr>
          <w:rFonts w:ascii="SVN-Calling Code" w:hAnsi="SVN-Calling Code"/>
          <w:noProof/>
          <w:szCs w:val="24"/>
        </w:rPr>
      </w:pPr>
    </w:p>
    <w:p w14:paraId="661F324F" w14:textId="55D9F4B0" w:rsidR="001C75AD" w:rsidRPr="00222162" w:rsidRDefault="001C75AD" w:rsidP="001C75AD">
      <w:pPr>
        <w:pStyle w:val="ListParagraph"/>
        <w:numPr>
          <w:ilvl w:val="0"/>
          <w:numId w:val="17"/>
        </w:numPr>
        <w:rPr>
          <w:rFonts w:ascii="SVN-Calling Code" w:hAnsi="SVN-Calling Code"/>
          <w:noProof/>
          <w:szCs w:val="24"/>
        </w:rPr>
      </w:pPr>
      <w:r w:rsidRPr="00222162">
        <w:rPr>
          <w:rFonts w:ascii="SVN-Calling Code" w:hAnsi="SVN-Calling Code"/>
          <w:noProof/>
          <w:szCs w:val="24"/>
        </w:rPr>
        <w:t xml:space="preserve">Ví dụ 2-7: </w:t>
      </w:r>
    </w:p>
    <w:p w14:paraId="258CE4AC" w14:textId="77777777" w:rsidR="001C75AD" w:rsidRPr="00222162" w:rsidRDefault="001C75AD" w:rsidP="001C75AD">
      <w:pPr>
        <w:pStyle w:val="ListParagraph"/>
        <w:rPr>
          <w:rFonts w:ascii="SVN-Calling Code" w:hAnsi="SVN-Calling Code"/>
          <w:noProof/>
          <w:szCs w:val="24"/>
        </w:rPr>
      </w:pPr>
    </w:p>
    <w:p w14:paraId="52A14EC2" w14:textId="3BEBDE0B" w:rsidR="001C75AD" w:rsidRPr="00222162" w:rsidRDefault="001C75AD" w:rsidP="001C75AD">
      <w:pPr>
        <w:pStyle w:val="ListParagraph"/>
        <w:rPr>
          <w:rFonts w:ascii="SVN-Calling Code" w:hAnsi="SVN-Calling Code"/>
          <w:noProof/>
          <w:szCs w:val="24"/>
        </w:rPr>
      </w:pPr>
      <w:r w:rsidRPr="00222162">
        <w:rPr>
          <w:rFonts w:ascii="SVN-Calling Code" w:hAnsi="SVN-Calling Code"/>
          <w:noProof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EA93F76" wp14:editId="6FAA5DF3">
            <wp:simplePos x="0" y="0"/>
            <wp:positionH relativeFrom="column">
              <wp:posOffset>460858</wp:posOffset>
            </wp:positionH>
            <wp:positionV relativeFrom="paragraph">
              <wp:posOffset>-229</wp:posOffset>
            </wp:positionV>
            <wp:extent cx="5730164" cy="987552"/>
            <wp:effectExtent l="0" t="0" r="444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1" t="24935" r="9584" b="-10688"/>
                    <a:stretch/>
                  </pic:blipFill>
                  <pic:spPr bwMode="auto">
                    <a:xfrm>
                      <a:off x="0" y="0"/>
                      <a:ext cx="5730164" cy="98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CF1A70F" w14:textId="36F10D74" w:rsidR="001C75AD" w:rsidRPr="00222162" w:rsidRDefault="001C75AD" w:rsidP="001C75AD">
      <w:pPr>
        <w:pStyle w:val="ListParagraph"/>
        <w:numPr>
          <w:ilvl w:val="0"/>
          <w:numId w:val="17"/>
        </w:numPr>
        <w:rPr>
          <w:rFonts w:ascii="SVN-Calling Code" w:hAnsi="SVN-Calling Code"/>
          <w:noProof/>
          <w:szCs w:val="24"/>
        </w:rPr>
      </w:pPr>
      <w:r w:rsidRPr="00222162">
        <w:rPr>
          <w:rFonts w:ascii="SVN-Calling Code" w:hAnsi="SVN-Calling Code"/>
          <w:noProof/>
          <w:szCs w:val="24"/>
        </w:rPr>
        <w:t>Ví dụ 2-8:</w:t>
      </w:r>
    </w:p>
    <w:p w14:paraId="589DD91B" w14:textId="52B4F5D8" w:rsidR="001C75AD" w:rsidRPr="00222162" w:rsidRDefault="001C75AD" w:rsidP="001C75AD">
      <w:pPr>
        <w:ind w:left="720"/>
        <w:rPr>
          <w:rFonts w:ascii="SVN-Calling Code" w:hAnsi="SVN-Calling Code"/>
          <w:noProof/>
          <w:szCs w:val="24"/>
        </w:rPr>
      </w:pPr>
      <w:r w:rsidRPr="00222162">
        <w:rPr>
          <w:rFonts w:ascii="SVN-Calling Code" w:hAnsi="SVN-Calling Code"/>
          <w:noProof/>
          <w:szCs w:val="24"/>
        </w:rPr>
        <w:drawing>
          <wp:inline distT="0" distB="0" distL="0" distR="0" wp14:anchorId="7B3773AC" wp14:editId="1C13E4A8">
            <wp:extent cx="5735592" cy="962279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71"/>
                    <a:stretch/>
                  </pic:blipFill>
                  <pic:spPr bwMode="auto">
                    <a:xfrm>
                      <a:off x="0" y="0"/>
                      <a:ext cx="5777808" cy="96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82274" w14:textId="11C1EBBF" w:rsidR="001C75AD" w:rsidRPr="00222162" w:rsidRDefault="001C75AD" w:rsidP="001C75AD">
      <w:pPr>
        <w:pStyle w:val="ListParagraph"/>
        <w:numPr>
          <w:ilvl w:val="0"/>
          <w:numId w:val="17"/>
        </w:numPr>
        <w:rPr>
          <w:rFonts w:ascii="SVN-Calling Code" w:hAnsi="SVN-Calling Code"/>
          <w:noProof/>
          <w:szCs w:val="24"/>
        </w:rPr>
      </w:pPr>
      <w:r w:rsidRPr="00222162">
        <w:rPr>
          <w:rFonts w:ascii="SVN-Calling Code" w:hAnsi="SVN-Calling Code"/>
          <w:noProof/>
          <w:szCs w:val="24"/>
        </w:rPr>
        <w:t>Ví dụ 2-9:</w:t>
      </w:r>
    </w:p>
    <w:p w14:paraId="577DBF0C" w14:textId="0E172633" w:rsidR="001C75AD" w:rsidRPr="00222162" w:rsidRDefault="001C75AD" w:rsidP="001C75AD">
      <w:pPr>
        <w:pStyle w:val="ListParagraph"/>
        <w:rPr>
          <w:rFonts w:ascii="SVN-Calling Code" w:hAnsi="SVN-Calling Code"/>
          <w:noProof/>
          <w:szCs w:val="24"/>
        </w:rPr>
      </w:pPr>
    </w:p>
    <w:p w14:paraId="29212927" w14:textId="4E17740A" w:rsidR="001C75AD" w:rsidRPr="00222162" w:rsidRDefault="001C75AD" w:rsidP="001C75AD">
      <w:pPr>
        <w:pStyle w:val="ListParagraph"/>
        <w:rPr>
          <w:rFonts w:ascii="SVN-Calling Code" w:hAnsi="SVN-Calling Code"/>
          <w:noProof/>
          <w:szCs w:val="24"/>
        </w:rPr>
      </w:pPr>
      <w:r w:rsidRPr="00222162">
        <w:rPr>
          <w:rFonts w:ascii="SVN-Calling Code" w:hAnsi="SVN-Calling Code"/>
          <w:noProof/>
          <w:szCs w:val="24"/>
        </w:rPr>
        <w:drawing>
          <wp:inline distT="0" distB="0" distL="0" distR="0" wp14:anchorId="5E2F24D9" wp14:editId="1B34A7D6">
            <wp:extent cx="4007579" cy="30084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9"/>
                    <a:stretch/>
                  </pic:blipFill>
                  <pic:spPr bwMode="auto">
                    <a:xfrm>
                      <a:off x="0" y="0"/>
                      <a:ext cx="4017201" cy="301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B7F6B" w14:textId="498A8555" w:rsidR="001C75AD" w:rsidRPr="00222162" w:rsidRDefault="001C75AD" w:rsidP="001C75AD">
      <w:pPr>
        <w:pStyle w:val="ListParagraph"/>
        <w:rPr>
          <w:rFonts w:ascii="SVN-Calling Code" w:hAnsi="SVN-Calling Code"/>
          <w:noProof/>
          <w:szCs w:val="24"/>
        </w:rPr>
      </w:pPr>
    </w:p>
    <w:p w14:paraId="6229F0DB" w14:textId="4779B705" w:rsidR="001C75AD" w:rsidRPr="00222162" w:rsidRDefault="001C75AD" w:rsidP="001C75AD">
      <w:pPr>
        <w:pStyle w:val="ListParagraph"/>
        <w:numPr>
          <w:ilvl w:val="0"/>
          <w:numId w:val="17"/>
        </w:numPr>
        <w:rPr>
          <w:rFonts w:ascii="SVN-Calling Code" w:hAnsi="SVN-Calling Code"/>
          <w:noProof/>
          <w:szCs w:val="24"/>
        </w:rPr>
      </w:pPr>
      <w:r w:rsidRPr="00222162">
        <w:rPr>
          <w:rFonts w:ascii="SVN-Calling Code" w:hAnsi="SVN-Calling Code"/>
          <w:noProof/>
          <w:szCs w:val="24"/>
        </w:rPr>
        <w:t>Ví dụ 2-10:</w:t>
      </w:r>
    </w:p>
    <w:p w14:paraId="236F24C4" w14:textId="79E246E5" w:rsidR="001C75AD" w:rsidRPr="00222162" w:rsidRDefault="001C75AD" w:rsidP="001C75AD">
      <w:pPr>
        <w:pStyle w:val="ListParagraph"/>
        <w:rPr>
          <w:rFonts w:ascii="SVN-Calling Code" w:hAnsi="SVN-Calling Code"/>
          <w:noProof/>
          <w:szCs w:val="24"/>
        </w:rPr>
      </w:pPr>
    </w:p>
    <w:p w14:paraId="78C6BB45" w14:textId="563E0CCE" w:rsidR="001C75AD" w:rsidRPr="00222162" w:rsidRDefault="001C75AD" w:rsidP="001C75AD">
      <w:pPr>
        <w:pStyle w:val="ListParagraph"/>
        <w:rPr>
          <w:rFonts w:ascii="SVN-Calling Code" w:hAnsi="SVN-Calling Code"/>
          <w:noProof/>
          <w:szCs w:val="24"/>
        </w:rPr>
      </w:pPr>
      <w:r w:rsidRPr="00222162">
        <w:rPr>
          <w:rFonts w:ascii="SVN-Calling Code" w:hAnsi="SVN-Calling Code"/>
          <w:noProof/>
          <w:szCs w:val="24"/>
        </w:rPr>
        <w:drawing>
          <wp:inline distT="0" distB="0" distL="0" distR="0" wp14:anchorId="7968A443" wp14:editId="0497FFD4">
            <wp:extent cx="4247810" cy="1089923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02"/>
                    <a:stretch/>
                  </pic:blipFill>
                  <pic:spPr bwMode="auto">
                    <a:xfrm>
                      <a:off x="0" y="0"/>
                      <a:ext cx="4280365" cy="109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E1BCC" w14:textId="02CCF96E" w:rsidR="001C75AD" w:rsidRPr="00222162" w:rsidRDefault="001C75AD" w:rsidP="001C75AD">
      <w:pPr>
        <w:pStyle w:val="ListParagraph"/>
        <w:rPr>
          <w:rFonts w:ascii="SVN-Calling Code" w:hAnsi="SVN-Calling Code"/>
          <w:noProof/>
          <w:szCs w:val="24"/>
        </w:rPr>
      </w:pPr>
    </w:p>
    <w:p w14:paraId="0C89AB8F" w14:textId="2B0EB754" w:rsidR="001C75AD" w:rsidRPr="00222162" w:rsidRDefault="001C75AD" w:rsidP="001C75AD">
      <w:pPr>
        <w:pStyle w:val="ListParagraph"/>
        <w:numPr>
          <w:ilvl w:val="0"/>
          <w:numId w:val="17"/>
        </w:numPr>
        <w:rPr>
          <w:rFonts w:ascii="SVN-Calling Code" w:hAnsi="SVN-Calling Code"/>
          <w:noProof/>
          <w:szCs w:val="24"/>
        </w:rPr>
      </w:pPr>
      <w:r w:rsidRPr="00222162">
        <w:rPr>
          <w:rFonts w:ascii="SVN-Calling Code" w:hAnsi="SVN-Calling Code"/>
          <w:noProof/>
          <w:szCs w:val="24"/>
        </w:rPr>
        <w:t>Ví dụ 2-11:</w:t>
      </w:r>
    </w:p>
    <w:p w14:paraId="6E9BCEBB" w14:textId="6A56C521" w:rsidR="001C75AD" w:rsidRPr="00222162" w:rsidRDefault="001C75AD" w:rsidP="001C75AD">
      <w:pPr>
        <w:pStyle w:val="ListParagraph"/>
        <w:rPr>
          <w:rFonts w:ascii="SVN-Calling Code" w:hAnsi="SVN-Calling Code"/>
          <w:noProof/>
          <w:szCs w:val="24"/>
        </w:rPr>
      </w:pPr>
    </w:p>
    <w:p w14:paraId="1DD58418" w14:textId="074C8F49" w:rsidR="001C75AD" w:rsidRPr="00222162" w:rsidRDefault="001C75AD" w:rsidP="001C75AD">
      <w:pPr>
        <w:pStyle w:val="ListParagraph"/>
        <w:rPr>
          <w:rFonts w:ascii="SVN-Calling Code" w:hAnsi="SVN-Calling Code"/>
          <w:noProof/>
          <w:szCs w:val="24"/>
        </w:rPr>
      </w:pPr>
      <w:r w:rsidRPr="00222162">
        <w:rPr>
          <w:rFonts w:ascii="SVN-Calling Code" w:hAnsi="SVN-Calling Code"/>
          <w:noProof/>
          <w:szCs w:val="24"/>
        </w:rPr>
        <w:drawing>
          <wp:inline distT="0" distB="0" distL="0" distR="0" wp14:anchorId="662FB208" wp14:editId="530F4082">
            <wp:extent cx="4927158" cy="1353094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89"/>
                    <a:stretch/>
                  </pic:blipFill>
                  <pic:spPr bwMode="auto">
                    <a:xfrm>
                      <a:off x="0" y="0"/>
                      <a:ext cx="4944476" cy="13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1A755" w14:textId="691D2A1D" w:rsidR="002A7B54" w:rsidRPr="00222162" w:rsidRDefault="002A7B54" w:rsidP="001C75AD">
      <w:pPr>
        <w:pStyle w:val="ListParagraph"/>
        <w:rPr>
          <w:rFonts w:ascii="SVN-Calling Code" w:hAnsi="SVN-Calling Code"/>
          <w:noProof/>
          <w:szCs w:val="24"/>
        </w:rPr>
      </w:pPr>
    </w:p>
    <w:p w14:paraId="1EE58A41" w14:textId="135EB985" w:rsidR="002A7B54" w:rsidRPr="00222162" w:rsidRDefault="002A7B54" w:rsidP="002A7B54">
      <w:pPr>
        <w:pStyle w:val="ListParagraph"/>
        <w:numPr>
          <w:ilvl w:val="0"/>
          <w:numId w:val="17"/>
        </w:numPr>
        <w:rPr>
          <w:rFonts w:ascii="SVN-Calling Code" w:hAnsi="SVN-Calling Code"/>
          <w:noProof/>
          <w:szCs w:val="24"/>
        </w:rPr>
      </w:pPr>
      <w:r w:rsidRPr="00222162">
        <w:rPr>
          <w:rFonts w:ascii="SVN-Calling Code" w:hAnsi="SVN-Calling Code"/>
          <w:noProof/>
          <w:szCs w:val="24"/>
        </w:rPr>
        <w:t>Ví dụ 2-12:</w:t>
      </w:r>
    </w:p>
    <w:p w14:paraId="33FFCEED" w14:textId="77B228FE" w:rsidR="002A7B54" w:rsidRPr="00222162" w:rsidRDefault="002A7B54" w:rsidP="002A7B54">
      <w:pPr>
        <w:pStyle w:val="ListParagraph"/>
        <w:rPr>
          <w:rFonts w:ascii="SVN-Calling Code" w:hAnsi="SVN-Calling Code"/>
          <w:noProof/>
          <w:szCs w:val="24"/>
        </w:rPr>
      </w:pPr>
    </w:p>
    <w:p w14:paraId="08DBA2BF" w14:textId="696600F9" w:rsidR="002A7B54" w:rsidRPr="00222162" w:rsidRDefault="002A7B54" w:rsidP="002A7B54">
      <w:pPr>
        <w:pStyle w:val="ListParagraph"/>
        <w:rPr>
          <w:rFonts w:ascii="SVN-Calling Code" w:hAnsi="SVN-Calling Code"/>
          <w:noProof/>
          <w:szCs w:val="24"/>
        </w:rPr>
      </w:pPr>
      <w:r w:rsidRPr="00222162">
        <w:rPr>
          <w:rFonts w:ascii="SVN-Calling Code" w:hAnsi="SVN-Calling Code"/>
          <w:noProof/>
          <w:szCs w:val="24"/>
        </w:rPr>
        <w:drawing>
          <wp:inline distT="0" distB="0" distL="0" distR="0" wp14:anchorId="493D81CD" wp14:editId="5704ACCC">
            <wp:extent cx="5514378" cy="1619021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83"/>
                    <a:stretch/>
                  </pic:blipFill>
                  <pic:spPr bwMode="auto">
                    <a:xfrm>
                      <a:off x="0" y="0"/>
                      <a:ext cx="5514975" cy="161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03BC2" w14:textId="7FB5B9BB" w:rsidR="002A7B54" w:rsidRPr="00222162" w:rsidRDefault="002A7B54" w:rsidP="002A7B54">
      <w:pPr>
        <w:pStyle w:val="ListParagraph"/>
        <w:rPr>
          <w:rFonts w:ascii="SVN-Calling Code" w:hAnsi="SVN-Calling Code"/>
          <w:noProof/>
          <w:szCs w:val="24"/>
        </w:rPr>
      </w:pPr>
    </w:p>
    <w:p w14:paraId="79A338A9" w14:textId="00ABD670" w:rsidR="002A7B54" w:rsidRPr="00222162" w:rsidRDefault="002A7B54" w:rsidP="002A7B54">
      <w:pPr>
        <w:pStyle w:val="ListParagraph"/>
        <w:numPr>
          <w:ilvl w:val="0"/>
          <w:numId w:val="17"/>
        </w:numPr>
        <w:rPr>
          <w:rFonts w:ascii="SVN-Calling Code" w:hAnsi="SVN-Calling Code"/>
          <w:noProof/>
          <w:szCs w:val="24"/>
        </w:rPr>
      </w:pPr>
      <w:r w:rsidRPr="00222162">
        <w:rPr>
          <w:rFonts w:ascii="SVN-Calling Code" w:hAnsi="SVN-Calling Code"/>
          <w:noProof/>
          <w:szCs w:val="24"/>
        </w:rPr>
        <w:t>Ví dụ 2-13:</w:t>
      </w:r>
    </w:p>
    <w:p w14:paraId="5B4E3FC8" w14:textId="77777777" w:rsidR="002A7B54" w:rsidRPr="00222162" w:rsidRDefault="002A7B54" w:rsidP="002A7B54">
      <w:pPr>
        <w:pStyle w:val="ListParagraph"/>
        <w:rPr>
          <w:rFonts w:ascii="SVN-Calling Code" w:hAnsi="SVN-Calling Code"/>
          <w:noProof/>
          <w:szCs w:val="24"/>
        </w:rPr>
      </w:pPr>
    </w:p>
    <w:p w14:paraId="67685597" w14:textId="60439BAB" w:rsidR="00311A55" w:rsidRPr="00222162" w:rsidRDefault="00311A55" w:rsidP="00311A55">
      <w:pPr>
        <w:pStyle w:val="ListParagraph"/>
        <w:rPr>
          <w:rFonts w:ascii="SVN-Calling Code" w:hAnsi="SVN-Calling Code"/>
          <w:noProof/>
          <w:szCs w:val="24"/>
        </w:rPr>
      </w:pPr>
      <w:r w:rsidRPr="00222162">
        <w:rPr>
          <w:rFonts w:ascii="SVN-Calling Code" w:hAnsi="SVN-Calling Code"/>
          <w:noProof/>
        </w:rPr>
        <w:drawing>
          <wp:inline distT="0" distB="0" distL="0" distR="0" wp14:anchorId="5472BE97" wp14:editId="5E39BEEB">
            <wp:extent cx="5899067" cy="81198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625" t="81687" r="30027" b="6721"/>
                    <a:stretch/>
                  </pic:blipFill>
                  <pic:spPr bwMode="auto">
                    <a:xfrm>
                      <a:off x="0" y="0"/>
                      <a:ext cx="6136046" cy="844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B606F" w14:textId="685E1689" w:rsidR="00311A55" w:rsidRPr="00222162" w:rsidRDefault="00311A55" w:rsidP="00311A55">
      <w:pPr>
        <w:pStyle w:val="ListParagraph"/>
        <w:rPr>
          <w:rFonts w:ascii="SVN-Calling Code" w:hAnsi="SVN-Calling Code"/>
          <w:noProof/>
          <w:szCs w:val="24"/>
        </w:rPr>
      </w:pPr>
    </w:p>
    <w:p w14:paraId="7C936573" w14:textId="17A83445" w:rsidR="00311A55" w:rsidRPr="00222162" w:rsidRDefault="002A7B54" w:rsidP="00222162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SVN-Calling Code" w:hAnsi="SVN-Calling Code"/>
          <w:b/>
          <w:bCs/>
          <w:noProof/>
          <w:szCs w:val="24"/>
        </w:rPr>
      </w:pP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Vi</w:t>
      </w:r>
      <w:r w:rsidRPr="00222162">
        <w:rPr>
          <w:rFonts w:ascii="SVN-Calling Code" w:eastAsia="Times New Roman" w:hAnsi="SVN-Calling Code" w:cs="Calibri"/>
          <w:b/>
          <w:bCs/>
          <w:color w:val="000000"/>
          <w:sz w:val="26"/>
          <w:szCs w:val="26"/>
          <w:lang w:eastAsia="en-US"/>
        </w:rPr>
        <w:t>ế</w:t>
      </w: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t ch</w:t>
      </w:r>
      <w:r w:rsidRPr="00222162">
        <w:rPr>
          <w:rFonts w:ascii="SVN-Calling Code" w:eastAsia="Times New Roman" w:hAnsi="SVN-Calling Code" w:cs="Calibri"/>
          <w:b/>
          <w:bCs/>
          <w:color w:val="000000"/>
          <w:sz w:val="26"/>
          <w:szCs w:val="26"/>
          <w:lang w:eastAsia="en-US"/>
        </w:rPr>
        <w:t>ươ</w:t>
      </w: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ng tr</w:t>
      </w:r>
      <w:r w:rsidRPr="00222162">
        <w:rPr>
          <w:rFonts w:ascii="SVN-Calling Code" w:eastAsia="Times New Roman" w:hAnsi="SVN-Calling Code" w:cs="Franklin Gothic Book"/>
          <w:b/>
          <w:bCs/>
          <w:color w:val="000000"/>
          <w:sz w:val="26"/>
          <w:szCs w:val="26"/>
          <w:lang w:eastAsia="en-US"/>
        </w:rPr>
        <w:t>ì</w:t>
      </w: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nh cho ph</w:t>
      </w:r>
      <w:r w:rsidRPr="00222162">
        <w:rPr>
          <w:rFonts w:ascii="SVN-Calling Code" w:eastAsia="Times New Roman" w:hAnsi="SVN-Calling Code" w:cs="Franklin Gothic Book"/>
          <w:b/>
          <w:bCs/>
          <w:color w:val="000000"/>
          <w:sz w:val="26"/>
          <w:szCs w:val="26"/>
          <w:lang w:eastAsia="en-US"/>
        </w:rPr>
        <w:t>é</w:t>
      </w: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p nh</w:t>
      </w:r>
      <w:r w:rsidRPr="00222162">
        <w:rPr>
          <w:rFonts w:ascii="SVN-Calling Code" w:eastAsia="Times New Roman" w:hAnsi="SVN-Calling Code" w:cs="Calibri"/>
          <w:b/>
          <w:bCs/>
          <w:color w:val="000000"/>
          <w:sz w:val="26"/>
          <w:szCs w:val="26"/>
          <w:lang w:eastAsia="en-US"/>
        </w:rPr>
        <w:t>ậ</w:t>
      </w: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p vào tên và mssv. Ki</w:t>
      </w:r>
      <w:r w:rsidRPr="00222162">
        <w:rPr>
          <w:rFonts w:ascii="SVN-Calling Code" w:eastAsia="Times New Roman" w:hAnsi="SVN-Calling Code" w:cs="Calibri"/>
          <w:b/>
          <w:bCs/>
          <w:color w:val="000000"/>
          <w:sz w:val="26"/>
          <w:szCs w:val="26"/>
          <w:lang w:eastAsia="en-US"/>
        </w:rPr>
        <w:t>ể</w:t>
      </w: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m tra nếu mssv đó không trùng với mình thì bắt nhập lại. In ra màn hình kết quả.</w:t>
      </w:r>
    </w:p>
    <w:p w14:paraId="2AE9E9F9" w14:textId="77777777" w:rsidR="00222162" w:rsidRPr="00222162" w:rsidRDefault="00222162" w:rsidP="00222162">
      <w:pPr>
        <w:pStyle w:val="ListParagraph"/>
        <w:spacing w:after="0" w:line="240" w:lineRule="auto"/>
        <w:jc w:val="both"/>
        <w:rPr>
          <w:rFonts w:ascii="SVN-Calling Code" w:hAnsi="SVN-Calling Code"/>
          <w:b/>
          <w:bCs/>
          <w:noProof/>
          <w:szCs w:val="24"/>
        </w:rPr>
      </w:pPr>
    </w:p>
    <w:p w14:paraId="337B8D45" w14:textId="77777777" w:rsidR="00222162" w:rsidRPr="00222162" w:rsidRDefault="00222162" w:rsidP="00222162">
      <w:pPr>
        <w:pStyle w:val="ListParagraph"/>
        <w:spacing w:after="0" w:line="240" w:lineRule="auto"/>
        <w:jc w:val="both"/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  <w:t>#!/bin/sh</w:t>
      </w:r>
    </w:p>
    <w:p w14:paraId="25E752C1" w14:textId="77777777" w:rsidR="00222162" w:rsidRPr="00222162" w:rsidRDefault="00222162" w:rsidP="00222162">
      <w:pPr>
        <w:pStyle w:val="ListParagraph"/>
        <w:spacing w:after="0" w:line="240" w:lineRule="auto"/>
        <w:jc w:val="both"/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</w:pPr>
    </w:p>
    <w:p w14:paraId="365E82EA" w14:textId="77777777" w:rsidR="00222162" w:rsidRPr="00222162" w:rsidRDefault="00222162" w:rsidP="00222162">
      <w:pPr>
        <w:pStyle w:val="ListParagraph"/>
        <w:spacing w:after="0" w:line="240" w:lineRule="auto"/>
        <w:jc w:val="both"/>
        <w:rPr>
          <w:rFonts w:ascii="SVN-Calling Code" w:eastAsia="Times New Roman" w:hAnsi="SVN-Calling Code" w:cs="Times New Roman"/>
          <w:color w:val="03B23F" w:themeColor="accent5" w:themeShade="BF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color w:val="03B23F" w:themeColor="accent5" w:themeShade="BF"/>
          <w:sz w:val="26"/>
          <w:szCs w:val="26"/>
          <w:lang w:eastAsia="en-US"/>
        </w:rPr>
        <w:t># Nhập tên</w:t>
      </w:r>
    </w:p>
    <w:p w14:paraId="62D12BD0" w14:textId="77777777" w:rsidR="00222162" w:rsidRPr="00222162" w:rsidRDefault="00222162" w:rsidP="00222162">
      <w:pPr>
        <w:pStyle w:val="ListParagraph"/>
        <w:spacing w:after="0" w:line="240" w:lineRule="auto"/>
        <w:jc w:val="both"/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  <w:t>echo -n "Vui lòng nhập tên: "</w:t>
      </w:r>
    </w:p>
    <w:p w14:paraId="0D8ABE7B" w14:textId="77777777" w:rsidR="00222162" w:rsidRPr="00222162" w:rsidRDefault="00222162" w:rsidP="00222162">
      <w:pPr>
        <w:pStyle w:val="ListParagraph"/>
        <w:spacing w:after="0" w:line="240" w:lineRule="auto"/>
        <w:jc w:val="both"/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  <w:t xml:space="preserve">read ten </w:t>
      </w:r>
    </w:p>
    <w:p w14:paraId="1EBA2816" w14:textId="77777777" w:rsidR="00222162" w:rsidRPr="00222162" w:rsidRDefault="00222162" w:rsidP="00222162">
      <w:pPr>
        <w:pStyle w:val="ListParagraph"/>
        <w:spacing w:after="0" w:line="240" w:lineRule="auto"/>
        <w:jc w:val="both"/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</w:pPr>
    </w:p>
    <w:p w14:paraId="66A09EB2" w14:textId="77777777" w:rsidR="00222162" w:rsidRPr="00222162" w:rsidRDefault="00222162" w:rsidP="00222162">
      <w:pPr>
        <w:pStyle w:val="ListParagraph"/>
        <w:spacing w:after="0" w:line="240" w:lineRule="auto"/>
        <w:jc w:val="both"/>
        <w:rPr>
          <w:rFonts w:ascii="SVN-Calling Code" w:eastAsia="Times New Roman" w:hAnsi="SVN-Calling Code" w:cs="Times New Roman"/>
          <w:color w:val="03B23F" w:themeColor="accent5" w:themeShade="BF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color w:val="03B23F" w:themeColor="accent5" w:themeShade="BF"/>
          <w:sz w:val="26"/>
          <w:szCs w:val="26"/>
          <w:lang w:eastAsia="en-US"/>
        </w:rPr>
        <w:t># Nhập mssv</w:t>
      </w:r>
    </w:p>
    <w:p w14:paraId="3AF4F02D" w14:textId="77777777" w:rsidR="00222162" w:rsidRPr="00222162" w:rsidRDefault="00222162" w:rsidP="00222162">
      <w:pPr>
        <w:pStyle w:val="ListParagraph"/>
        <w:spacing w:after="0" w:line="240" w:lineRule="auto"/>
        <w:jc w:val="both"/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  <w:t>echo -n "Vui lòng nhập mssv: "</w:t>
      </w:r>
    </w:p>
    <w:p w14:paraId="61AEBC32" w14:textId="77777777" w:rsidR="00222162" w:rsidRPr="00222162" w:rsidRDefault="00222162" w:rsidP="00222162">
      <w:pPr>
        <w:pStyle w:val="ListParagraph"/>
        <w:spacing w:after="0" w:line="240" w:lineRule="auto"/>
        <w:jc w:val="both"/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  <w:t>read mssv</w:t>
      </w:r>
    </w:p>
    <w:p w14:paraId="0776BFCE" w14:textId="77777777" w:rsidR="00222162" w:rsidRPr="00222162" w:rsidRDefault="00222162" w:rsidP="00222162">
      <w:pPr>
        <w:pStyle w:val="ListParagraph"/>
        <w:spacing w:after="0" w:line="240" w:lineRule="auto"/>
        <w:jc w:val="both"/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</w:pPr>
    </w:p>
    <w:p w14:paraId="71A8FC0D" w14:textId="77777777" w:rsidR="00222162" w:rsidRPr="00222162" w:rsidRDefault="00222162" w:rsidP="00222162">
      <w:pPr>
        <w:pStyle w:val="ListParagraph"/>
        <w:spacing w:after="0" w:line="240" w:lineRule="auto"/>
        <w:jc w:val="both"/>
        <w:rPr>
          <w:rFonts w:ascii="SVN-Calling Code" w:eastAsia="Times New Roman" w:hAnsi="SVN-Calling Code" w:cs="Times New Roman"/>
          <w:color w:val="03B23F" w:themeColor="accent5" w:themeShade="BF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color w:val="03B23F" w:themeColor="accent5" w:themeShade="BF"/>
          <w:sz w:val="26"/>
          <w:szCs w:val="26"/>
          <w:lang w:eastAsia="en-US"/>
        </w:rPr>
        <w:t># Kiểm tra mssv</w:t>
      </w:r>
    </w:p>
    <w:p w14:paraId="7ADA8417" w14:textId="77777777" w:rsidR="00222162" w:rsidRPr="00222162" w:rsidRDefault="00222162" w:rsidP="00222162">
      <w:pPr>
        <w:pStyle w:val="ListParagraph"/>
        <w:spacing w:after="0" w:line="240" w:lineRule="auto"/>
        <w:jc w:val="both"/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  <w:t>while [ "$mssv" != '22520452' ]</w:t>
      </w:r>
    </w:p>
    <w:p w14:paraId="2C0A72D9" w14:textId="77777777" w:rsidR="00222162" w:rsidRPr="00222162" w:rsidRDefault="00222162" w:rsidP="00222162">
      <w:pPr>
        <w:pStyle w:val="ListParagraph"/>
        <w:spacing w:after="0" w:line="240" w:lineRule="auto"/>
        <w:jc w:val="both"/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  <w:t xml:space="preserve">do </w:t>
      </w:r>
    </w:p>
    <w:p w14:paraId="27E4B87D" w14:textId="77777777" w:rsidR="00222162" w:rsidRPr="00222162" w:rsidRDefault="00222162" w:rsidP="00222162">
      <w:pPr>
        <w:pStyle w:val="ListParagraph"/>
        <w:spacing w:after="0" w:line="240" w:lineRule="auto"/>
        <w:jc w:val="both"/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  <w:t xml:space="preserve">    echo "Thử lại"</w:t>
      </w:r>
    </w:p>
    <w:p w14:paraId="0C865C18" w14:textId="77777777" w:rsidR="00222162" w:rsidRPr="00222162" w:rsidRDefault="00222162" w:rsidP="00222162">
      <w:pPr>
        <w:pStyle w:val="ListParagraph"/>
        <w:spacing w:after="0" w:line="240" w:lineRule="auto"/>
        <w:jc w:val="both"/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  <w:t xml:space="preserve">    read mssv</w:t>
      </w:r>
    </w:p>
    <w:p w14:paraId="1987BF8A" w14:textId="77777777" w:rsidR="00222162" w:rsidRPr="00222162" w:rsidRDefault="00222162" w:rsidP="00222162">
      <w:pPr>
        <w:pStyle w:val="ListParagraph"/>
        <w:spacing w:after="0" w:line="240" w:lineRule="auto"/>
        <w:jc w:val="both"/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  <w:t xml:space="preserve">done </w:t>
      </w:r>
    </w:p>
    <w:p w14:paraId="07CBDB2A" w14:textId="77777777" w:rsidR="00222162" w:rsidRPr="00222162" w:rsidRDefault="00222162" w:rsidP="00222162">
      <w:pPr>
        <w:pStyle w:val="ListParagraph"/>
        <w:spacing w:after="0" w:line="240" w:lineRule="auto"/>
        <w:jc w:val="both"/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</w:pPr>
    </w:p>
    <w:p w14:paraId="32A39F6B" w14:textId="77777777" w:rsidR="00222162" w:rsidRPr="00222162" w:rsidRDefault="00222162" w:rsidP="00222162">
      <w:pPr>
        <w:pStyle w:val="ListParagraph"/>
        <w:spacing w:after="0" w:line="240" w:lineRule="auto"/>
        <w:jc w:val="both"/>
        <w:rPr>
          <w:rFonts w:ascii="SVN-Calling Code" w:eastAsia="Times New Roman" w:hAnsi="SVN-Calling Code" w:cs="Times New Roman"/>
          <w:color w:val="03B23F" w:themeColor="accent5" w:themeShade="BF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color w:val="03B23F" w:themeColor="accent5" w:themeShade="BF"/>
          <w:sz w:val="26"/>
          <w:szCs w:val="26"/>
          <w:lang w:eastAsia="en-US"/>
        </w:rPr>
        <w:t># In ra thông báo</w:t>
      </w:r>
    </w:p>
    <w:p w14:paraId="4A279873" w14:textId="77777777" w:rsidR="00222162" w:rsidRPr="00222162" w:rsidRDefault="00222162" w:rsidP="00222162">
      <w:pPr>
        <w:pStyle w:val="ListParagraph"/>
        <w:spacing w:after="0" w:line="240" w:lineRule="auto"/>
        <w:jc w:val="both"/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  <w:t>echo "mssv đúng"</w:t>
      </w:r>
    </w:p>
    <w:p w14:paraId="6C103FAD" w14:textId="77777777" w:rsidR="00222162" w:rsidRPr="00222162" w:rsidRDefault="00222162" w:rsidP="00222162">
      <w:pPr>
        <w:pStyle w:val="ListParagraph"/>
        <w:spacing w:after="0" w:line="240" w:lineRule="auto"/>
        <w:jc w:val="both"/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</w:pPr>
    </w:p>
    <w:p w14:paraId="04446A0E" w14:textId="4667D020" w:rsidR="00222162" w:rsidRPr="00222162" w:rsidRDefault="00222162" w:rsidP="00222162">
      <w:pPr>
        <w:pStyle w:val="ListParagraph"/>
        <w:spacing w:after="0" w:line="240" w:lineRule="auto"/>
        <w:jc w:val="both"/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color w:val="000000"/>
          <w:sz w:val="26"/>
          <w:szCs w:val="26"/>
          <w:lang w:eastAsia="en-US"/>
        </w:rPr>
        <w:t>exit 0</w:t>
      </w:r>
    </w:p>
    <w:p w14:paraId="12A728CA" w14:textId="7DCC4ABF" w:rsidR="00222162" w:rsidRPr="00222162" w:rsidRDefault="00222162" w:rsidP="00222162">
      <w:pPr>
        <w:pStyle w:val="ListParagraph"/>
        <w:spacing w:after="0" w:line="240" w:lineRule="auto"/>
        <w:jc w:val="both"/>
        <w:rPr>
          <w:rFonts w:ascii="SVN-Calling Code" w:hAnsi="SVN-Calling Code"/>
          <w:b/>
          <w:bCs/>
          <w:noProof/>
          <w:szCs w:val="24"/>
        </w:rPr>
      </w:pPr>
      <w:r w:rsidRPr="00222162">
        <w:rPr>
          <w:rFonts w:ascii="SVN-Calling Code" w:hAnsi="SVN-Calling Code"/>
          <w:b/>
          <w:bCs/>
          <w:noProof/>
          <w:szCs w:val="24"/>
        </w:rPr>
        <w:drawing>
          <wp:inline distT="0" distB="0" distL="0" distR="0" wp14:anchorId="53738EBE" wp14:editId="03EFE697">
            <wp:extent cx="5314950" cy="282546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33"/>
                    <a:stretch/>
                  </pic:blipFill>
                  <pic:spPr bwMode="auto">
                    <a:xfrm>
                      <a:off x="0" y="0"/>
                      <a:ext cx="5314950" cy="282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C8D81" w14:textId="5FE1FFDE" w:rsidR="00222162" w:rsidRPr="00222162" w:rsidRDefault="00222162" w:rsidP="00222162">
      <w:pPr>
        <w:pStyle w:val="ListParagraph"/>
        <w:spacing w:after="0" w:line="240" w:lineRule="auto"/>
        <w:rPr>
          <w:rFonts w:ascii="SVN-Calling Code" w:hAnsi="SVN-Calling Code"/>
          <w:b/>
          <w:bCs/>
          <w:noProof/>
          <w:szCs w:val="24"/>
        </w:rPr>
      </w:pPr>
    </w:p>
    <w:p w14:paraId="7C21C24F" w14:textId="2044701B" w:rsidR="00222162" w:rsidRPr="00222162" w:rsidRDefault="00222162" w:rsidP="00222162">
      <w:pPr>
        <w:pStyle w:val="ListParagraph"/>
        <w:numPr>
          <w:ilvl w:val="0"/>
          <w:numId w:val="4"/>
        </w:numPr>
        <w:spacing w:after="0" w:line="240" w:lineRule="auto"/>
        <w:rPr>
          <w:rFonts w:ascii="SVN-Calling Code" w:hAnsi="SVN-Calling Code"/>
          <w:b/>
          <w:bCs/>
          <w:noProof/>
          <w:szCs w:val="24"/>
        </w:rPr>
      </w:pP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Vi</w:t>
      </w:r>
      <w:r w:rsidRPr="00222162">
        <w:rPr>
          <w:rFonts w:ascii="SVN-Calling Code" w:eastAsia="Times New Roman" w:hAnsi="SVN-Calling Code" w:cs="Calibri"/>
          <w:b/>
          <w:bCs/>
          <w:color w:val="000000"/>
          <w:sz w:val="26"/>
          <w:szCs w:val="26"/>
          <w:lang w:eastAsia="en-US"/>
        </w:rPr>
        <w:t>ế</w:t>
      </w: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t ch</w:t>
      </w:r>
      <w:r w:rsidRPr="00222162">
        <w:rPr>
          <w:rFonts w:ascii="SVN-Calling Code" w:eastAsia="Times New Roman" w:hAnsi="SVN-Calling Code" w:cs="Calibri"/>
          <w:b/>
          <w:bCs/>
          <w:color w:val="000000"/>
          <w:sz w:val="26"/>
          <w:szCs w:val="26"/>
          <w:lang w:eastAsia="en-US"/>
        </w:rPr>
        <w:t>ươ</w:t>
      </w: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ng tr</w:t>
      </w:r>
      <w:r w:rsidRPr="00222162">
        <w:rPr>
          <w:rFonts w:ascii="SVN-Calling Code" w:eastAsia="Times New Roman" w:hAnsi="SVN-Calling Code" w:cs="Franklin Gothic Book"/>
          <w:b/>
          <w:bCs/>
          <w:color w:val="000000"/>
          <w:sz w:val="26"/>
          <w:szCs w:val="26"/>
          <w:lang w:eastAsia="en-US"/>
        </w:rPr>
        <w:t>ì</w:t>
      </w: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nh cho ph</w:t>
      </w:r>
      <w:r w:rsidRPr="00222162">
        <w:rPr>
          <w:rFonts w:ascii="SVN-Calling Code" w:eastAsia="Times New Roman" w:hAnsi="SVN-Calling Code" w:cs="Franklin Gothic Book"/>
          <w:b/>
          <w:bCs/>
          <w:color w:val="000000"/>
          <w:sz w:val="26"/>
          <w:szCs w:val="26"/>
          <w:lang w:eastAsia="en-US"/>
        </w:rPr>
        <w:t>é</w:t>
      </w: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p nh</w:t>
      </w:r>
      <w:r w:rsidRPr="00222162">
        <w:rPr>
          <w:rFonts w:ascii="SVN-Calling Code" w:eastAsia="Times New Roman" w:hAnsi="SVN-Calling Code" w:cs="Calibri"/>
          <w:b/>
          <w:bCs/>
          <w:color w:val="000000"/>
          <w:sz w:val="26"/>
          <w:szCs w:val="26"/>
          <w:lang w:eastAsia="en-US"/>
        </w:rPr>
        <w:t>ậ</w:t>
      </w: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p vào m</w:t>
      </w:r>
      <w:r w:rsidRPr="00222162">
        <w:rPr>
          <w:rFonts w:ascii="SVN-Calling Code" w:eastAsia="Times New Roman" w:hAnsi="SVN-Calling Code" w:cs="Calibri"/>
          <w:b/>
          <w:bCs/>
          <w:color w:val="000000"/>
          <w:sz w:val="26"/>
          <w:szCs w:val="26"/>
          <w:lang w:eastAsia="en-US"/>
        </w:rPr>
        <w:t>ộ</w:t>
      </w: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t s</w:t>
      </w:r>
      <w:r w:rsidRPr="00222162">
        <w:rPr>
          <w:rFonts w:ascii="SVN-Calling Code" w:eastAsia="Times New Roman" w:hAnsi="SVN-Calling Code" w:cs="Calibri"/>
          <w:b/>
          <w:bCs/>
          <w:color w:val="000000"/>
          <w:sz w:val="26"/>
          <w:szCs w:val="26"/>
          <w:lang w:eastAsia="en-US"/>
        </w:rPr>
        <w:t>ố</w:t>
      </w: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 xml:space="preserve"> n. Ki</w:t>
      </w:r>
      <w:r w:rsidRPr="00222162">
        <w:rPr>
          <w:rFonts w:ascii="SVN-Calling Code" w:eastAsia="Times New Roman" w:hAnsi="SVN-Calling Code" w:cs="Calibri"/>
          <w:b/>
          <w:bCs/>
          <w:color w:val="000000"/>
          <w:sz w:val="26"/>
          <w:szCs w:val="26"/>
          <w:lang w:eastAsia="en-US"/>
        </w:rPr>
        <w:t>ể</w:t>
      </w: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m tra n</w:t>
      </w:r>
      <w:r w:rsidRPr="00222162">
        <w:rPr>
          <w:rFonts w:ascii="SVN-Calling Code" w:eastAsia="Times New Roman" w:hAnsi="SVN-Calling Code" w:cs="Calibri"/>
          <w:b/>
          <w:bCs/>
          <w:color w:val="000000"/>
          <w:sz w:val="26"/>
          <w:szCs w:val="26"/>
          <w:lang w:eastAsia="en-US"/>
        </w:rPr>
        <w:t>ế</w:t>
      </w: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u n &lt; 10 thì bắt nhập lại. Tính tổng các số từ 1 đến n. In kết quả ra màn hình.</w:t>
      </w:r>
    </w:p>
    <w:p w14:paraId="7C8D72BA" w14:textId="0EB9B2A1" w:rsid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</w:p>
    <w:p w14:paraId="0506933F" w14:textId="684B99AC" w:rsid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</w:p>
    <w:p w14:paraId="375347C2" w14:textId="10F4A303" w:rsid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</w:p>
    <w:p w14:paraId="1410A9F8" w14:textId="77777777" w:rsidR="00222162" w:rsidRP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#!/bin/sh</w:t>
      </w:r>
    </w:p>
    <w:p w14:paraId="5E554E7B" w14:textId="77777777" w:rsidR="00222162" w:rsidRP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3B23F" w:themeColor="accent5" w:themeShade="BF"/>
          <w:sz w:val="26"/>
          <w:szCs w:val="26"/>
          <w:lang w:eastAsia="en-US"/>
        </w:rPr>
      </w:pPr>
    </w:p>
    <w:p w14:paraId="09B0B827" w14:textId="77777777" w:rsidR="00222162" w:rsidRP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3B23F" w:themeColor="accent5" w:themeShade="BF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b/>
          <w:bCs/>
          <w:color w:val="03B23F" w:themeColor="accent5" w:themeShade="BF"/>
          <w:sz w:val="26"/>
          <w:szCs w:val="26"/>
          <w:lang w:eastAsia="en-US"/>
        </w:rPr>
        <w:t># Nhập số nguyên n</w:t>
      </w:r>
    </w:p>
    <w:p w14:paraId="5B95601F" w14:textId="77777777" w:rsidR="00222162" w:rsidRP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echo "Nhập vào số nguyên n: "</w:t>
      </w:r>
    </w:p>
    <w:p w14:paraId="0C9568B2" w14:textId="77777777" w:rsidR="00222162" w:rsidRP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 xml:space="preserve">read n </w:t>
      </w:r>
    </w:p>
    <w:p w14:paraId="5ADE2990" w14:textId="77777777" w:rsidR="00222162" w:rsidRP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</w:p>
    <w:p w14:paraId="17ED5C4C" w14:textId="77777777" w:rsidR="00222162" w:rsidRP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3B23F" w:themeColor="accent5" w:themeShade="BF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b/>
          <w:bCs/>
          <w:color w:val="03B23F" w:themeColor="accent5" w:themeShade="BF"/>
          <w:sz w:val="26"/>
          <w:szCs w:val="26"/>
          <w:lang w:eastAsia="en-US"/>
        </w:rPr>
        <w:t># Kiểm tra nếu n nhỏ h</w:t>
      </w:r>
      <w:r w:rsidRPr="00222162">
        <w:rPr>
          <w:rFonts w:ascii="SVN-Calling Code" w:eastAsia="Times New Roman" w:hAnsi="SVN-Calling Code" w:cs="Times New Roman" w:hint="cs"/>
          <w:b/>
          <w:bCs/>
          <w:color w:val="03B23F" w:themeColor="accent5" w:themeShade="BF"/>
          <w:sz w:val="26"/>
          <w:szCs w:val="26"/>
          <w:lang w:eastAsia="en-US"/>
        </w:rPr>
        <w:t>ơ</w:t>
      </w:r>
      <w:r w:rsidRPr="00222162">
        <w:rPr>
          <w:rFonts w:ascii="SVN-Calling Code" w:eastAsia="Times New Roman" w:hAnsi="SVN-Calling Code" w:cs="Times New Roman"/>
          <w:b/>
          <w:bCs/>
          <w:color w:val="03B23F" w:themeColor="accent5" w:themeShade="BF"/>
          <w:sz w:val="26"/>
          <w:szCs w:val="26"/>
          <w:lang w:eastAsia="en-US"/>
        </w:rPr>
        <w:t>n 10</w:t>
      </w:r>
    </w:p>
    <w:p w14:paraId="07FA8111" w14:textId="77777777" w:rsidR="00222162" w:rsidRP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lastRenderedPageBreak/>
        <w:t>while [ "$n" -lt 10 ]</w:t>
      </w:r>
    </w:p>
    <w:p w14:paraId="30361828" w14:textId="77777777" w:rsidR="00222162" w:rsidRP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do</w:t>
      </w:r>
    </w:p>
    <w:p w14:paraId="26498C1A" w14:textId="77777777" w:rsidR="00222162" w:rsidRP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 xml:space="preserve">    echo "Vui lòng nhập lại, n phải lớn h</w:t>
      </w:r>
      <w:r w:rsidRPr="00222162">
        <w:rPr>
          <w:rFonts w:ascii="SVN-Calling Code" w:eastAsia="Times New Roman" w:hAnsi="SVN-Calling Code" w:cs="Times New Roman" w:hint="cs"/>
          <w:b/>
          <w:bCs/>
          <w:color w:val="000000"/>
          <w:sz w:val="26"/>
          <w:szCs w:val="26"/>
          <w:lang w:eastAsia="en-US"/>
        </w:rPr>
        <w:t>ơ</w:t>
      </w: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n 9: "</w:t>
      </w:r>
    </w:p>
    <w:p w14:paraId="6E90858D" w14:textId="77777777" w:rsidR="00222162" w:rsidRP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 xml:space="preserve">    read n</w:t>
      </w:r>
    </w:p>
    <w:p w14:paraId="396076B2" w14:textId="77777777" w:rsidR="00222162" w:rsidRP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done</w:t>
      </w:r>
    </w:p>
    <w:p w14:paraId="44B669E6" w14:textId="77777777" w:rsidR="00222162" w:rsidRP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</w:p>
    <w:p w14:paraId="2509713A" w14:textId="77777777" w:rsidR="00222162" w:rsidRP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3B23F" w:themeColor="accent5" w:themeShade="BF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b/>
          <w:bCs/>
          <w:color w:val="03B23F" w:themeColor="accent5" w:themeShade="BF"/>
          <w:sz w:val="26"/>
          <w:szCs w:val="26"/>
          <w:lang w:eastAsia="en-US"/>
        </w:rPr>
        <w:t># Tính tổng các số từ 1 đến n</w:t>
      </w:r>
    </w:p>
    <w:p w14:paraId="76497B49" w14:textId="77777777" w:rsidR="00222162" w:rsidRP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tong=0</w:t>
      </w:r>
    </w:p>
    <w:p w14:paraId="7C0B88B7" w14:textId="77777777" w:rsidR="00222162" w:rsidRP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i=1</w:t>
      </w:r>
    </w:p>
    <w:p w14:paraId="6188D595" w14:textId="77777777" w:rsidR="00222162" w:rsidRP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while [ "$i" -le "$n" ]</w:t>
      </w:r>
    </w:p>
    <w:p w14:paraId="59768DC5" w14:textId="77777777" w:rsidR="00222162" w:rsidRP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do</w:t>
      </w:r>
    </w:p>
    <w:p w14:paraId="342993D6" w14:textId="77777777" w:rsidR="00222162" w:rsidRP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 xml:space="preserve">    tong=$(($tong + $i))</w:t>
      </w:r>
    </w:p>
    <w:p w14:paraId="3A194758" w14:textId="77777777" w:rsidR="00222162" w:rsidRP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 xml:space="preserve">    i=$(($i + 1))</w:t>
      </w:r>
    </w:p>
    <w:p w14:paraId="76D2C332" w14:textId="77777777" w:rsidR="00222162" w:rsidRP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 xml:space="preserve">done </w:t>
      </w:r>
    </w:p>
    <w:p w14:paraId="0E975944" w14:textId="77777777" w:rsidR="00222162" w:rsidRP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</w:p>
    <w:p w14:paraId="5F48422B" w14:textId="77777777" w:rsidR="00222162" w:rsidRP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3B23F" w:themeColor="accent5" w:themeShade="BF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b/>
          <w:bCs/>
          <w:color w:val="03B23F" w:themeColor="accent5" w:themeShade="BF"/>
          <w:sz w:val="26"/>
          <w:szCs w:val="26"/>
          <w:lang w:eastAsia="en-US"/>
        </w:rPr>
        <w:t># In ra tổng</w:t>
      </w:r>
    </w:p>
    <w:p w14:paraId="721F5BDC" w14:textId="77777777" w:rsidR="00222162" w:rsidRP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echo "Tổng theo yêu cầu đề bài là $tong"</w:t>
      </w:r>
    </w:p>
    <w:p w14:paraId="38140ADF" w14:textId="77777777" w:rsidR="00222162" w:rsidRP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</w:p>
    <w:p w14:paraId="141E7326" w14:textId="21745368" w:rsid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exit 0</w:t>
      </w:r>
    </w:p>
    <w:p w14:paraId="06B07342" w14:textId="3A42607A" w:rsid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</w:p>
    <w:p w14:paraId="1F7BF653" w14:textId="3E59C49A" w:rsid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  <w:r>
        <w:rPr>
          <w:rFonts w:ascii="SVN-Calling Code" w:eastAsia="Times New Roman" w:hAnsi="SVN-Calling Code" w:cs="Times New Roman"/>
          <w:b/>
          <w:bCs/>
          <w:noProof/>
          <w:color w:val="000000"/>
          <w:sz w:val="26"/>
          <w:szCs w:val="26"/>
          <w:lang w:eastAsia="en-US"/>
        </w:rPr>
        <w:drawing>
          <wp:inline distT="0" distB="0" distL="0" distR="0" wp14:anchorId="7DCDD961" wp14:editId="4D1F21A0">
            <wp:extent cx="5104742" cy="1819646"/>
            <wp:effectExtent l="0" t="0" r="127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44"/>
                    <a:stretch/>
                  </pic:blipFill>
                  <pic:spPr bwMode="auto">
                    <a:xfrm>
                      <a:off x="0" y="0"/>
                      <a:ext cx="5105400" cy="181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81ABE" w14:textId="77777777" w:rsidR="00222162" w:rsidRPr="00222162" w:rsidRDefault="00222162" w:rsidP="00222162">
      <w:pPr>
        <w:pStyle w:val="ListParagraph"/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</w:p>
    <w:p w14:paraId="5127D929" w14:textId="619D885D" w:rsidR="00222162" w:rsidRPr="00222162" w:rsidRDefault="00222162" w:rsidP="00222162">
      <w:pPr>
        <w:pStyle w:val="ListParagraph"/>
        <w:numPr>
          <w:ilvl w:val="0"/>
          <w:numId w:val="4"/>
        </w:numPr>
        <w:spacing w:after="0" w:line="240" w:lineRule="auto"/>
        <w:rPr>
          <w:rFonts w:ascii="SVN-Calling Code" w:hAnsi="SVN-Calling Code"/>
          <w:b/>
          <w:bCs/>
          <w:noProof/>
          <w:szCs w:val="24"/>
        </w:rPr>
      </w:pP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Vi</w:t>
      </w:r>
      <w:r w:rsidRPr="00222162">
        <w:rPr>
          <w:rFonts w:ascii="SVN-Calling Code" w:eastAsia="Times New Roman" w:hAnsi="SVN-Calling Code" w:cs="Calibri"/>
          <w:b/>
          <w:bCs/>
          <w:color w:val="000000"/>
          <w:sz w:val="26"/>
          <w:szCs w:val="26"/>
          <w:lang w:eastAsia="en-US"/>
        </w:rPr>
        <w:t>ế</w:t>
      </w: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t trình cho phép nh</w:t>
      </w:r>
      <w:r w:rsidRPr="00222162">
        <w:rPr>
          <w:rFonts w:ascii="SVN-Calling Code" w:eastAsia="Times New Roman" w:hAnsi="SVN-Calling Code" w:cs="Calibri"/>
          <w:b/>
          <w:bCs/>
          <w:color w:val="000000"/>
          <w:sz w:val="26"/>
          <w:szCs w:val="26"/>
          <w:lang w:eastAsia="en-US"/>
        </w:rPr>
        <w:t>ậ</w:t>
      </w: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p vào m</w:t>
      </w:r>
      <w:r w:rsidRPr="00222162">
        <w:rPr>
          <w:rFonts w:ascii="SVN-Calling Code" w:eastAsia="Times New Roman" w:hAnsi="SVN-Calling Code" w:cs="Calibri"/>
          <w:b/>
          <w:bCs/>
          <w:color w:val="000000"/>
          <w:sz w:val="26"/>
          <w:szCs w:val="26"/>
          <w:lang w:eastAsia="en-US"/>
        </w:rPr>
        <w:t>ộ</w:t>
      </w: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t chu</w:t>
      </w:r>
      <w:r w:rsidRPr="00222162">
        <w:rPr>
          <w:rFonts w:ascii="SVN-Calling Code" w:eastAsia="Times New Roman" w:hAnsi="SVN-Calling Code" w:cs="Calibri"/>
          <w:b/>
          <w:bCs/>
          <w:color w:val="000000"/>
          <w:sz w:val="26"/>
          <w:szCs w:val="26"/>
          <w:lang w:eastAsia="en-US"/>
        </w:rPr>
        <w:t>ỗ</w:t>
      </w: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i. Ki</w:t>
      </w:r>
      <w:r w:rsidRPr="00222162">
        <w:rPr>
          <w:rFonts w:ascii="SVN-Calling Code" w:eastAsia="Times New Roman" w:hAnsi="SVN-Calling Code" w:cs="Calibri"/>
          <w:b/>
          <w:bCs/>
          <w:color w:val="000000"/>
          <w:sz w:val="26"/>
          <w:szCs w:val="26"/>
          <w:lang w:eastAsia="en-US"/>
        </w:rPr>
        <w:t>ể</w:t>
      </w: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m tra chu</w:t>
      </w:r>
      <w:r w:rsidRPr="00222162">
        <w:rPr>
          <w:rFonts w:ascii="SVN-Calling Code" w:eastAsia="Times New Roman" w:hAnsi="SVN-Calling Code" w:cs="Calibri"/>
          <w:b/>
          <w:bCs/>
          <w:color w:val="000000"/>
          <w:sz w:val="26"/>
          <w:szCs w:val="26"/>
          <w:lang w:eastAsia="en-US"/>
        </w:rPr>
        <w:t>ỗ</w:t>
      </w:r>
      <w:r w:rsidRPr="00222162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i đó có tồn tại trong một file text (ví dụ test.txt) cùng thư mục hay không.</w:t>
      </w:r>
    </w:p>
    <w:p w14:paraId="73853F8F" w14:textId="77777777" w:rsidR="00222162" w:rsidRPr="00222162" w:rsidRDefault="00222162" w:rsidP="00222162">
      <w:pPr>
        <w:spacing w:after="0" w:line="240" w:lineRule="auto"/>
        <w:rPr>
          <w:rFonts w:ascii="SVN-Calling Code" w:hAnsi="SVN-Calling Code"/>
          <w:b/>
          <w:bCs/>
          <w:noProof/>
          <w:szCs w:val="24"/>
        </w:rPr>
      </w:pPr>
    </w:p>
    <w:p w14:paraId="5D9B934D" w14:textId="77777777" w:rsidR="00222162" w:rsidRPr="00222162" w:rsidRDefault="00222162" w:rsidP="00222162">
      <w:pPr>
        <w:rPr>
          <w:rFonts w:ascii="SVN-Calling Code" w:hAnsi="SVN-Calling Code"/>
        </w:rPr>
      </w:pPr>
      <w:r w:rsidRPr="00222162">
        <w:rPr>
          <w:rFonts w:ascii="SVN-Calling Code" w:hAnsi="SVN-Calling Code"/>
        </w:rPr>
        <w:t>#!/bin/bash</w:t>
      </w:r>
    </w:p>
    <w:p w14:paraId="346EE064" w14:textId="77777777" w:rsidR="00222162" w:rsidRPr="00222162" w:rsidRDefault="00222162" w:rsidP="00222162">
      <w:pPr>
        <w:rPr>
          <w:rFonts w:ascii="SVN-Calling Code" w:hAnsi="SVN-Calling Code"/>
        </w:rPr>
      </w:pPr>
    </w:p>
    <w:p w14:paraId="1CA339FE" w14:textId="77777777" w:rsidR="00222162" w:rsidRPr="00222162" w:rsidRDefault="00222162" w:rsidP="00222162">
      <w:pPr>
        <w:rPr>
          <w:rFonts w:ascii="SVN-Calling Code" w:hAnsi="SVN-Calling Code"/>
          <w:color w:val="03B23F" w:themeColor="accent5" w:themeShade="BF"/>
        </w:rPr>
      </w:pPr>
      <w:r w:rsidRPr="00222162">
        <w:rPr>
          <w:rFonts w:ascii="SVN-Calling Code" w:hAnsi="SVN-Calling Code"/>
          <w:color w:val="03B23F" w:themeColor="accent5" w:themeShade="BF"/>
        </w:rPr>
        <w:t># Nh</w:t>
      </w:r>
      <w:r w:rsidRPr="00222162">
        <w:rPr>
          <w:rFonts w:ascii="SVN-Calling Code" w:hAnsi="SVN-Calling Code" w:cs="Calibri"/>
          <w:color w:val="03B23F" w:themeColor="accent5" w:themeShade="BF"/>
        </w:rPr>
        <w:t>ậ</w:t>
      </w:r>
      <w:r w:rsidRPr="00222162">
        <w:rPr>
          <w:rFonts w:ascii="SVN-Calling Code" w:hAnsi="SVN-Calling Code"/>
          <w:color w:val="03B23F" w:themeColor="accent5" w:themeShade="BF"/>
        </w:rPr>
        <w:t>p chu</w:t>
      </w:r>
      <w:r w:rsidRPr="00222162">
        <w:rPr>
          <w:rFonts w:ascii="SVN-Calling Code" w:hAnsi="SVN-Calling Code" w:cs="Calibri"/>
          <w:color w:val="03B23F" w:themeColor="accent5" w:themeShade="BF"/>
        </w:rPr>
        <w:t>ỗ</w:t>
      </w:r>
      <w:r w:rsidRPr="00222162">
        <w:rPr>
          <w:rFonts w:ascii="SVN-Calling Code" w:hAnsi="SVN-Calling Code"/>
          <w:color w:val="03B23F" w:themeColor="accent5" w:themeShade="BF"/>
        </w:rPr>
        <w:t>i t</w:t>
      </w:r>
      <w:r w:rsidRPr="00222162">
        <w:rPr>
          <w:rFonts w:ascii="SVN-Calling Code" w:hAnsi="SVN-Calling Code" w:cs="Calibri"/>
          <w:color w:val="03B23F" w:themeColor="accent5" w:themeShade="BF"/>
        </w:rPr>
        <w:t>ừ</w:t>
      </w:r>
      <w:r w:rsidRPr="00222162">
        <w:rPr>
          <w:rFonts w:ascii="SVN-Calling Code" w:hAnsi="SVN-Calling Code"/>
          <w:color w:val="03B23F" w:themeColor="accent5" w:themeShade="BF"/>
        </w:rPr>
        <w:t xml:space="preserve"> ng</w:t>
      </w:r>
      <w:r w:rsidRPr="00222162">
        <w:rPr>
          <w:rFonts w:ascii="SVN-Calling Code" w:hAnsi="SVN-Calling Code" w:cs="Calibri"/>
          <w:color w:val="03B23F" w:themeColor="accent5" w:themeShade="BF"/>
        </w:rPr>
        <w:t>ườ</w:t>
      </w:r>
      <w:r w:rsidRPr="00222162">
        <w:rPr>
          <w:rFonts w:ascii="SVN-Calling Code" w:hAnsi="SVN-Calling Code"/>
          <w:color w:val="03B23F" w:themeColor="accent5" w:themeShade="BF"/>
        </w:rPr>
        <w:t>i dùng</w:t>
      </w:r>
    </w:p>
    <w:p w14:paraId="3CF47AB3" w14:textId="77777777" w:rsidR="00222162" w:rsidRPr="00222162" w:rsidRDefault="00222162" w:rsidP="00222162">
      <w:pPr>
        <w:rPr>
          <w:rFonts w:ascii="SVN-Calling Code" w:hAnsi="SVN-Calling Code"/>
        </w:rPr>
      </w:pPr>
      <w:r w:rsidRPr="00222162">
        <w:rPr>
          <w:rFonts w:ascii="SVN-Calling Code" w:hAnsi="SVN-Calling Code"/>
        </w:rPr>
        <w:t>echo "Nh</w:t>
      </w:r>
      <w:r w:rsidRPr="00222162">
        <w:rPr>
          <w:rFonts w:ascii="SVN-Calling Code" w:hAnsi="SVN-Calling Code" w:cs="Calibri"/>
        </w:rPr>
        <w:t>ậ</w:t>
      </w:r>
      <w:r w:rsidRPr="00222162">
        <w:rPr>
          <w:rFonts w:ascii="SVN-Calling Code" w:hAnsi="SVN-Calling Code"/>
        </w:rPr>
        <w:t>p chu</w:t>
      </w:r>
      <w:r w:rsidRPr="00222162">
        <w:rPr>
          <w:rFonts w:ascii="SVN-Calling Code" w:hAnsi="SVN-Calling Code" w:cs="Calibri"/>
        </w:rPr>
        <w:t>ỗ</w:t>
      </w:r>
      <w:r w:rsidRPr="00222162">
        <w:rPr>
          <w:rFonts w:ascii="SVN-Calling Code" w:hAnsi="SVN-Calling Code"/>
        </w:rPr>
        <w:t>i c</w:t>
      </w:r>
      <w:r w:rsidRPr="00222162">
        <w:rPr>
          <w:rFonts w:ascii="SVN-Calling Code" w:hAnsi="SVN-Calling Code" w:cs="Calibri"/>
        </w:rPr>
        <w:t>ầ</w:t>
      </w:r>
      <w:r w:rsidRPr="00222162">
        <w:rPr>
          <w:rFonts w:ascii="SVN-Calling Code" w:hAnsi="SVN-Calling Code"/>
        </w:rPr>
        <w:t>n tìm:"</w:t>
      </w:r>
    </w:p>
    <w:p w14:paraId="0A13EC10" w14:textId="77777777" w:rsidR="00222162" w:rsidRPr="00222162" w:rsidRDefault="00222162" w:rsidP="00222162">
      <w:pPr>
        <w:rPr>
          <w:rFonts w:ascii="SVN-Calling Code" w:hAnsi="SVN-Calling Code"/>
        </w:rPr>
      </w:pPr>
      <w:r w:rsidRPr="00222162">
        <w:rPr>
          <w:rFonts w:ascii="SVN-Calling Code" w:hAnsi="SVN-Calling Code"/>
        </w:rPr>
        <w:lastRenderedPageBreak/>
        <w:t>read searchString</w:t>
      </w:r>
    </w:p>
    <w:p w14:paraId="3953DCC8" w14:textId="77777777" w:rsidR="00222162" w:rsidRPr="00222162" w:rsidRDefault="00222162" w:rsidP="00222162">
      <w:pPr>
        <w:rPr>
          <w:rFonts w:ascii="SVN-Calling Code" w:hAnsi="SVN-Calling Code"/>
        </w:rPr>
      </w:pPr>
    </w:p>
    <w:p w14:paraId="6149BC9F" w14:textId="77777777" w:rsidR="00222162" w:rsidRPr="00222162" w:rsidRDefault="00222162" w:rsidP="00222162">
      <w:pPr>
        <w:rPr>
          <w:rFonts w:ascii="SVN-Calling Code" w:hAnsi="SVN-Calling Code"/>
          <w:color w:val="03B23F" w:themeColor="accent5" w:themeShade="BF"/>
        </w:rPr>
      </w:pPr>
      <w:r w:rsidRPr="00222162">
        <w:rPr>
          <w:rFonts w:ascii="SVN-Calling Code" w:hAnsi="SVN-Calling Code"/>
          <w:color w:val="03B23F" w:themeColor="accent5" w:themeShade="BF"/>
        </w:rPr>
        <w:t># Tên file đ</w:t>
      </w:r>
      <w:r w:rsidRPr="00222162">
        <w:rPr>
          <w:rFonts w:ascii="SVN-Calling Code" w:hAnsi="SVN-Calling Code" w:cs="Calibri"/>
          <w:color w:val="03B23F" w:themeColor="accent5" w:themeShade="BF"/>
        </w:rPr>
        <w:t>ể</w:t>
      </w:r>
      <w:r w:rsidRPr="00222162">
        <w:rPr>
          <w:rFonts w:ascii="SVN-Calling Code" w:hAnsi="SVN-Calling Code"/>
          <w:color w:val="03B23F" w:themeColor="accent5" w:themeShade="BF"/>
        </w:rPr>
        <w:t xml:space="preserve"> ki</w:t>
      </w:r>
      <w:r w:rsidRPr="00222162">
        <w:rPr>
          <w:rFonts w:ascii="SVN-Calling Code" w:hAnsi="SVN-Calling Code" w:cs="Calibri"/>
          <w:color w:val="03B23F" w:themeColor="accent5" w:themeShade="BF"/>
        </w:rPr>
        <w:t>ể</w:t>
      </w:r>
      <w:r w:rsidRPr="00222162">
        <w:rPr>
          <w:rFonts w:ascii="SVN-Calling Code" w:hAnsi="SVN-Calling Code"/>
          <w:color w:val="03B23F" w:themeColor="accent5" w:themeShade="BF"/>
        </w:rPr>
        <w:t>m tra</w:t>
      </w:r>
    </w:p>
    <w:p w14:paraId="64D6030A" w14:textId="77777777" w:rsidR="00222162" w:rsidRPr="00222162" w:rsidRDefault="00222162" w:rsidP="00222162">
      <w:pPr>
        <w:rPr>
          <w:rFonts w:ascii="SVN-Calling Code" w:hAnsi="SVN-Calling Code"/>
        </w:rPr>
      </w:pPr>
      <w:r w:rsidRPr="00222162">
        <w:rPr>
          <w:rFonts w:ascii="SVN-Calling Code" w:hAnsi="SVN-Calling Code"/>
        </w:rPr>
        <w:t>echo "Nh</w:t>
      </w:r>
      <w:r w:rsidRPr="00222162">
        <w:rPr>
          <w:rFonts w:ascii="SVN-Calling Code" w:hAnsi="SVN-Calling Code" w:cs="Calibri"/>
        </w:rPr>
        <w:t>ậ</w:t>
      </w:r>
      <w:r w:rsidRPr="00222162">
        <w:rPr>
          <w:rFonts w:ascii="SVN-Calling Code" w:hAnsi="SVN-Calling Code"/>
        </w:rPr>
        <w:t>p file c</w:t>
      </w:r>
      <w:r w:rsidRPr="00222162">
        <w:rPr>
          <w:rFonts w:ascii="SVN-Calling Code" w:hAnsi="SVN-Calling Code" w:cs="Calibri"/>
        </w:rPr>
        <w:t>ầ</w:t>
      </w:r>
      <w:r w:rsidRPr="00222162">
        <w:rPr>
          <w:rFonts w:ascii="SVN-Calling Code" w:hAnsi="SVN-Calling Code"/>
        </w:rPr>
        <w:t>n ki</w:t>
      </w:r>
      <w:r w:rsidRPr="00222162">
        <w:rPr>
          <w:rFonts w:ascii="SVN-Calling Code" w:hAnsi="SVN-Calling Code" w:cs="Calibri"/>
        </w:rPr>
        <w:t>ể</w:t>
      </w:r>
      <w:r w:rsidRPr="00222162">
        <w:rPr>
          <w:rFonts w:ascii="SVN-Calling Code" w:hAnsi="SVN-Calling Code"/>
        </w:rPr>
        <w:t>m tra:"</w:t>
      </w:r>
    </w:p>
    <w:p w14:paraId="013F8A54" w14:textId="77777777" w:rsidR="00222162" w:rsidRPr="00222162" w:rsidRDefault="00222162" w:rsidP="00222162">
      <w:pPr>
        <w:rPr>
          <w:rFonts w:ascii="SVN-Calling Code" w:hAnsi="SVN-Calling Code"/>
        </w:rPr>
      </w:pPr>
      <w:r w:rsidRPr="00222162">
        <w:rPr>
          <w:rFonts w:ascii="SVN-Calling Code" w:hAnsi="SVN-Calling Code"/>
        </w:rPr>
        <w:t>read fileName</w:t>
      </w:r>
    </w:p>
    <w:p w14:paraId="7DAA5702" w14:textId="77777777" w:rsidR="00222162" w:rsidRPr="00222162" w:rsidRDefault="00222162" w:rsidP="00222162">
      <w:pPr>
        <w:rPr>
          <w:rFonts w:ascii="SVN-Calling Code" w:hAnsi="SVN-Calling Code"/>
        </w:rPr>
      </w:pPr>
    </w:p>
    <w:p w14:paraId="0AD8E529" w14:textId="77777777" w:rsidR="00222162" w:rsidRPr="00222162" w:rsidRDefault="00222162" w:rsidP="00222162">
      <w:pPr>
        <w:rPr>
          <w:rFonts w:ascii="SVN-Calling Code" w:hAnsi="SVN-Calling Code"/>
          <w:color w:val="03B23F" w:themeColor="accent5" w:themeShade="BF"/>
        </w:rPr>
      </w:pPr>
      <w:r w:rsidRPr="00222162">
        <w:rPr>
          <w:rFonts w:ascii="SVN-Calling Code" w:hAnsi="SVN-Calling Code"/>
          <w:color w:val="03B23F" w:themeColor="accent5" w:themeShade="BF"/>
        </w:rPr>
        <w:t># Ki</w:t>
      </w:r>
      <w:r w:rsidRPr="00222162">
        <w:rPr>
          <w:rFonts w:ascii="SVN-Calling Code" w:hAnsi="SVN-Calling Code" w:cs="Calibri"/>
          <w:color w:val="03B23F" w:themeColor="accent5" w:themeShade="BF"/>
        </w:rPr>
        <w:t>ể</w:t>
      </w:r>
      <w:r w:rsidRPr="00222162">
        <w:rPr>
          <w:rFonts w:ascii="SVN-Calling Code" w:hAnsi="SVN-Calling Code"/>
          <w:color w:val="03B23F" w:themeColor="accent5" w:themeShade="BF"/>
        </w:rPr>
        <w:t>m tra xem chu</w:t>
      </w:r>
      <w:r w:rsidRPr="00222162">
        <w:rPr>
          <w:rFonts w:ascii="SVN-Calling Code" w:hAnsi="SVN-Calling Code" w:cs="Calibri"/>
          <w:color w:val="03B23F" w:themeColor="accent5" w:themeShade="BF"/>
        </w:rPr>
        <w:t>ỗ</w:t>
      </w:r>
      <w:r w:rsidRPr="00222162">
        <w:rPr>
          <w:rFonts w:ascii="SVN-Calling Code" w:hAnsi="SVN-Calling Code"/>
          <w:color w:val="03B23F" w:themeColor="accent5" w:themeShade="BF"/>
        </w:rPr>
        <w:t>i có t</w:t>
      </w:r>
      <w:r w:rsidRPr="00222162">
        <w:rPr>
          <w:rFonts w:ascii="SVN-Calling Code" w:hAnsi="SVN-Calling Code" w:cs="Calibri"/>
          <w:color w:val="03B23F" w:themeColor="accent5" w:themeShade="BF"/>
        </w:rPr>
        <w:t>ồ</w:t>
      </w:r>
      <w:r w:rsidRPr="00222162">
        <w:rPr>
          <w:rFonts w:ascii="SVN-Calling Code" w:hAnsi="SVN-Calling Code"/>
          <w:color w:val="03B23F" w:themeColor="accent5" w:themeShade="BF"/>
        </w:rPr>
        <w:t>n t</w:t>
      </w:r>
      <w:r w:rsidRPr="00222162">
        <w:rPr>
          <w:rFonts w:ascii="SVN-Calling Code" w:hAnsi="SVN-Calling Code" w:cs="Calibri"/>
          <w:color w:val="03B23F" w:themeColor="accent5" w:themeShade="BF"/>
        </w:rPr>
        <w:t>ạ</w:t>
      </w:r>
      <w:r w:rsidRPr="00222162">
        <w:rPr>
          <w:rFonts w:ascii="SVN-Calling Code" w:hAnsi="SVN-Calling Code"/>
          <w:color w:val="03B23F" w:themeColor="accent5" w:themeShade="BF"/>
        </w:rPr>
        <w:t>i trong file không</w:t>
      </w:r>
    </w:p>
    <w:p w14:paraId="3DDC1775" w14:textId="77777777" w:rsidR="00222162" w:rsidRPr="00222162" w:rsidRDefault="00222162" w:rsidP="00222162">
      <w:pPr>
        <w:rPr>
          <w:rFonts w:ascii="SVN-Calling Code" w:hAnsi="SVN-Calling Code"/>
        </w:rPr>
      </w:pPr>
      <w:r w:rsidRPr="00222162">
        <w:rPr>
          <w:rFonts w:ascii="SVN-Calling Code" w:hAnsi="SVN-Calling Code"/>
        </w:rPr>
        <w:t>if grep -q "$searchString" "$fileName"; then</w:t>
      </w:r>
    </w:p>
    <w:p w14:paraId="3F7CBADF" w14:textId="77777777" w:rsidR="00222162" w:rsidRPr="00222162" w:rsidRDefault="00222162" w:rsidP="00222162">
      <w:pPr>
        <w:rPr>
          <w:rFonts w:ascii="SVN-Calling Code" w:hAnsi="SVN-Calling Code"/>
        </w:rPr>
      </w:pPr>
      <w:r w:rsidRPr="00222162">
        <w:rPr>
          <w:rFonts w:ascii="SVN-Calling Code" w:hAnsi="SVN-Calling Code"/>
        </w:rPr>
        <w:t xml:space="preserve">    echo "Chu</w:t>
      </w:r>
      <w:r w:rsidRPr="00222162">
        <w:rPr>
          <w:rFonts w:ascii="SVN-Calling Code" w:hAnsi="SVN-Calling Code" w:cs="Calibri"/>
        </w:rPr>
        <w:t>ỗ</w:t>
      </w:r>
      <w:r w:rsidRPr="00222162">
        <w:rPr>
          <w:rFonts w:ascii="SVN-Calling Code" w:hAnsi="SVN-Calling Code"/>
        </w:rPr>
        <w:t>i '$searchString' đ</w:t>
      </w:r>
      <w:r w:rsidRPr="00222162">
        <w:rPr>
          <w:rFonts w:ascii="SVN-Calling Code" w:hAnsi="SVN-Calling Code" w:cs="Calibri"/>
        </w:rPr>
        <w:t>ượ</w:t>
      </w:r>
      <w:r w:rsidRPr="00222162">
        <w:rPr>
          <w:rFonts w:ascii="SVN-Calling Code" w:hAnsi="SVN-Calling Code"/>
        </w:rPr>
        <w:t>c tìm th</w:t>
      </w:r>
      <w:r w:rsidRPr="00222162">
        <w:rPr>
          <w:rFonts w:ascii="SVN-Calling Code" w:hAnsi="SVN-Calling Code" w:cs="Calibri"/>
        </w:rPr>
        <w:t>ấ</w:t>
      </w:r>
      <w:r w:rsidRPr="00222162">
        <w:rPr>
          <w:rFonts w:ascii="SVN-Calling Code" w:hAnsi="SVN-Calling Code"/>
        </w:rPr>
        <w:t>y trong file '$fileName'"</w:t>
      </w:r>
    </w:p>
    <w:p w14:paraId="2F19CEE9" w14:textId="77777777" w:rsidR="00222162" w:rsidRPr="00222162" w:rsidRDefault="00222162" w:rsidP="00222162">
      <w:pPr>
        <w:rPr>
          <w:rFonts w:ascii="SVN-Calling Code" w:hAnsi="SVN-Calling Code"/>
        </w:rPr>
      </w:pPr>
      <w:r w:rsidRPr="00222162">
        <w:rPr>
          <w:rFonts w:ascii="SVN-Calling Code" w:hAnsi="SVN-Calling Code"/>
        </w:rPr>
        <w:t>else</w:t>
      </w:r>
    </w:p>
    <w:p w14:paraId="0C238894" w14:textId="77777777" w:rsidR="00222162" w:rsidRPr="00222162" w:rsidRDefault="00222162" w:rsidP="00222162">
      <w:pPr>
        <w:rPr>
          <w:rFonts w:ascii="SVN-Calling Code" w:hAnsi="SVN-Calling Code"/>
        </w:rPr>
      </w:pPr>
      <w:r w:rsidRPr="00222162">
        <w:rPr>
          <w:rFonts w:ascii="SVN-Calling Code" w:hAnsi="SVN-Calling Code"/>
        </w:rPr>
        <w:t xml:space="preserve">    echo "Chu</w:t>
      </w:r>
      <w:r w:rsidRPr="00222162">
        <w:rPr>
          <w:rFonts w:ascii="SVN-Calling Code" w:hAnsi="SVN-Calling Code" w:cs="Calibri"/>
        </w:rPr>
        <w:t>ỗ</w:t>
      </w:r>
      <w:r w:rsidRPr="00222162">
        <w:rPr>
          <w:rFonts w:ascii="SVN-Calling Code" w:hAnsi="SVN-Calling Code"/>
        </w:rPr>
        <w:t>i '$searchString' không đ</w:t>
      </w:r>
      <w:r w:rsidRPr="00222162">
        <w:rPr>
          <w:rFonts w:ascii="SVN-Calling Code" w:hAnsi="SVN-Calling Code" w:cs="Calibri"/>
        </w:rPr>
        <w:t>ượ</w:t>
      </w:r>
      <w:r w:rsidRPr="00222162">
        <w:rPr>
          <w:rFonts w:ascii="SVN-Calling Code" w:hAnsi="SVN-Calling Code"/>
        </w:rPr>
        <w:t>c tìm th</w:t>
      </w:r>
      <w:r w:rsidRPr="00222162">
        <w:rPr>
          <w:rFonts w:ascii="SVN-Calling Code" w:hAnsi="SVN-Calling Code" w:cs="Calibri"/>
        </w:rPr>
        <w:t>ấ</w:t>
      </w:r>
      <w:r w:rsidRPr="00222162">
        <w:rPr>
          <w:rFonts w:ascii="SVN-Calling Code" w:hAnsi="SVN-Calling Code"/>
        </w:rPr>
        <w:t>y trong file '$fileName'"</w:t>
      </w:r>
    </w:p>
    <w:p w14:paraId="7F2B0DCA" w14:textId="335F2780" w:rsidR="00222162" w:rsidRPr="00222162" w:rsidRDefault="00222162" w:rsidP="00222162">
      <w:pPr>
        <w:rPr>
          <w:rFonts w:ascii="SVN-Calling Code" w:hAnsi="SVN-Calling Code"/>
        </w:rPr>
      </w:pPr>
      <w:r w:rsidRPr="00222162">
        <w:rPr>
          <w:rFonts w:ascii="SVN-Calling Code" w:hAnsi="SVN-Calling Code"/>
        </w:rPr>
        <w:t>fi</w:t>
      </w:r>
    </w:p>
    <w:p w14:paraId="0CEB35E6" w14:textId="77777777" w:rsidR="00222162" w:rsidRDefault="00222162" w:rsidP="00222162">
      <w:pPr>
        <w:pStyle w:val="ListParagraph"/>
        <w:spacing w:after="0" w:line="240" w:lineRule="auto"/>
        <w:rPr>
          <w:rFonts w:ascii="SVN-Calling Code" w:hAnsi="SVN-Calling Code"/>
          <w:b/>
          <w:bCs/>
          <w:noProof/>
          <w:szCs w:val="24"/>
        </w:rPr>
      </w:pPr>
    </w:p>
    <w:p w14:paraId="61AB65DD" w14:textId="647B1AC3" w:rsidR="00222162" w:rsidRDefault="00222162" w:rsidP="00222162">
      <w:pPr>
        <w:pStyle w:val="ListParagraph"/>
        <w:spacing w:after="0" w:line="240" w:lineRule="auto"/>
        <w:rPr>
          <w:rFonts w:ascii="SVN-Calling Code" w:hAnsi="SVN-Calling Code"/>
          <w:b/>
          <w:bCs/>
          <w:noProof/>
          <w:szCs w:val="24"/>
        </w:rPr>
      </w:pPr>
      <w:r>
        <w:rPr>
          <w:noProof/>
        </w:rPr>
        <w:drawing>
          <wp:inline distT="0" distB="0" distL="0" distR="0" wp14:anchorId="384336EA" wp14:editId="294A950F">
            <wp:extent cx="5455272" cy="15319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0" t="65765" r="20451" b="5668"/>
                    <a:stretch/>
                  </pic:blipFill>
                  <pic:spPr bwMode="auto">
                    <a:xfrm>
                      <a:off x="0" y="0"/>
                      <a:ext cx="5455272" cy="1531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E8CB2" w14:textId="163AA73D" w:rsidR="00222162" w:rsidRDefault="00222162" w:rsidP="00222162">
      <w:pPr>
        <w:pStyle w:val="ListParagraph"/>
        <w:spacing w:after="0" w:line="240" w:lineRule="auto"/>
        <w:rPr>
          <w:rFonts w:ascii="SVN-Calling Code" w:hAnsi="SVN-Calling Code"/>
          <w:b/>
          <w:bCs/>
          <w:noProof/>
          <w:szCs w:val="24"/>
        </w:rPr>
      </w:pPr>
    </w:p>
    <w:p w14:paraId="632E893A" w14:textId="27046829" w:rsidR="00222162" w:rsidRDefault="00222162" w:rsidP="00222162">
      <w:pPr>
        <w:pStyle w:val="ListParagraph"/>
        <w:spacing w:after="0" w:line="240" w:lineRule="auto"/>
        <w:rPr>
          <w:rFonts w:ascii="SVN-Calling Code" w:hAnsi="SVN-Calling Code"/>
          <w:b/>
          <w:bCs/>
          <w:noProof/>
          <w:szCs w:val="24"/>
        </w:rPr>
      </w:pPr>
    </w:p>
    <w:p w14:paraId="6F1CC72E" w14:textId="3E122B31" w:rsidR="00FD23CA" w:rsidRDefault="00FD23CA" w:rsidP="00222162">
      <w:pPr>
        <w:pStyle w:val="ListParagraph"/>
        <w:spacing w:after="0" w:line="240" w:lineRule="auto"/>
        <w:rPr>
          <w:rFonts w:ascii="SVN-Calling Code" w:hAnsi="SVN-Calling Code"/>
          <w:b/>
          <w:bCs/>
          <w:noProof/>
          <w:szCs w:val="24"/>
        </w:rPr>
      </w:pPr>
    </w:p>
    <w:p w14:paraId="5A0FDDD3" w14:textId="2DBDDE7D" w:rsidR="00FD23CA" w:rsidRDefault="00FD23CA" w:rsidP="00222162">
      <w:pPr>
        <w:pStyle w:val="ListParagraph"/>
        <w:spacing w:after="0" w:line="240" w:lineRule="auto"/>
        <w:rPr>
          <w:rFonts w:ascii="SVN-Calling Code" w:hAnsi="SVN-Calling Code"/>
          <w:b/>
          <w:bCs/>
          <w:noProof/>
          <w:szCs w:val="24"/>
        </w:rPr>
      </w:pPr>
    </w:p>
    <w:p w14:paraId="680D3E65" w14:textId="77777777" w:rsidR="00FD23CA" w:rsidRDefault="00FD23CA" w:rsidP="00222162">
      <w:pPr>
        <w:pStyle w:val="ListParagraph"/>
        <w:spacing w:after="0" w:line="240" w:lineRule="auto"/>
        <w:rPr>
          <w:rFonts w:ascii="SVN-Calling Code" w:hAnsi="SVN-Calling Code"/>
          <w:b/>
          <w:bCs/>
          <w:noProof/>
          <w:szCs w:val="24"/>
        </w:rPr>
      </w:pPr>
    </w:p>
    <w:p w14:paraId="590A1DC1" w14:textId="57406695" w:rsidR="00FD23CA" w:rsidRDefault="00FD23CA" w:rsidP="00FD23CA">
      <w:pPr>
        <w:rPr>
          <w:rFonts w:ascii="SVN-Calling Code" w:hAnsi="SVN-Calling Code"/>
          <w:b/>
          <w:bCs/>
          <w:szCs w:val="24"/>
          <w:u w:val="single"/>
        </w:rPr>
      </w:pPr>
      <w:r>
        <w:rPr>
          <w:rFonts w:ascii="SVN-Calling Code" w:hAnsi="SVN-Calling Code"/>
          <w:b/>
          <w:bCs/>
          <w:szCs w:val="24"/>
          <w:u w:val="single"/>
        </w:rPr>
        <w:t>B</w:t>
      </w:r>
      <w:r w:rsidRPr="00222162">
        <w:rPr>
          <w:rFonts w:ascii="SVN-Calling Code" w:hAnsi="SVN-Calling Code"/>
          <w:b/>
          <w:bCs/>
          <w:szCs w:val="24"/>
          <w:u w:val="single"/>
        </w:rPr>
        <w:t xml:space="preserve">. Bài tập </w:t>
      </w:r>
      <w:r>
        <w:rPr>
          <w:rFonts w:ascii="SVN-Calling Code" w:hAnsi="SVN-Calling Code"/>
          <w:b/>
          <w:bCs/>
          <w:szCs w:val="24"/>
          <w:u w:val="single"/>
        </w:rPr>
        <w:t>ôn tập</w:t>
      </w:r>
    </w:p>
    <w:p w14:paraId="39FBBAFF" w14:textId="7FBEAD34" w:rsidR="00FD23CA" w:rsidRPr="00FD23CA" w:rsidRDefault="00FD23CA" w:rsidP="00FD23CA">
      <w:pPr>
        <w:tabs>
          <w:tab w:val="left" w:pos="810"/>
        </w:tabs>
        <w:spacing w:after="0"/>
        <w:ind w:left="720" w:hanging="360"/>
        <w:rPr>
          <w:rFonts w:ascii="SVN-Calling Code" w:hAnsi="SVN-Calling Code"/>
          <w:b/>
          <w:bCs/>
          <w:szCs w:val="24"/>
        </w:rPr>
      </w:pPr>
      <w:r w:rsidRPr="00FD23CA">
        <w:rPr>
          <w:rFonts w:ascii="SVN-Calling Code" w:hAnsi="SVN-Calling Code"/>
          <w:b/>
          <w:bCs/>
          <w:szCs w:val="24"/>
        </w:rPr>
        <w:t>1.</w:t>
      </w:r>
      <w:r w:rsidRPr="00FD23CA">
        <w:t xml:space="preserve"> </w:t>
      </w:r>
      <w:r w:rsidRPr="00FD23CA">
        <w:rPr>
          <w:rFonts w:ascii="SVN-Calling Code" w:hAnsi="SVN-Calling Code"/>
          <w:b/>
          <w:bCs/>
          <w:szCs w:val="24"/>
        </w:rPr>
        <w:t>Tìm hiểu trên Google về việc cài đặt lệnh git, sử dụng git</w:t>
      </w:r>
      <w:r>
        <w:rPr>
          <w:rFonts w:ascii="SVN-Calling Code" w:hAnsi="SVN-Calling Code"/>
          <w:b/>
          <w:bCs/>
          <w:szCs w:val="24"/>
        </w:rPr>
        <w:t xml:space="preserve"> </w:t>
      </w:r>
      <w:r w:rsidRPr="00FD23CA">
        <w:rPr>
          <w:rFonts w:ascii="SVN-Calling Code" w:hAnsi="SVN-Calling Code"/>
          <w:b/>
          <w:bCs/>
          <w:szCs w:val="24"/>
        </w:rPr>
        <w:t>để tải th</w:t>
      </w:r>
      <w:r w:rsidRPr="00FD23CA">
        <w:rPr>
          <w:rFonts w:ascii="SVN-Calling Code" w:hAnsi="SVN-Calling Code" w:hint="cs"/>
          <w:b/>
          <w:bCs/>
          <w:szCs w:val="24"/>
        </w:rPr>
        <w:t>ư</w:t>
      </w:r>
      <w:r w:rsidRPr="00FD23CA">
        <w:rPr>
          <w:rFonts w:ascii="SVN-Calling Code" w:hAnsi="SVN-Calling Code"/>
          <w:b/>
          <w:bCs/>
          <w:szCs w:val="24"/>
        </w:rPr>
        <w:t xml:space="preserve"> mục ảnh tại đây:</w:t>
      </w:r>
      <w:r>
        <w:rPr>
          <w:rFonts w:ascii="SVN-Calling Code" w:hAnsi="SVN-Calling Code"/>
          <w:b/>
          <w:bCs/>
          <w:szCs w:val="24"/>
        </w:rPr>
        <w:t xml:space="preserve"> </w:t>
      </w:r>
      <w:r w:rsidRPr="00FD23CA">
        <w:rPr>
          <w:rFonts w:ascii="SVN-Calling Code" w:hAnsi="SVN-Calling Code"/>
          <w:b/>
          <w:bCs/>
          <w:szCs w:val="24"/>
        </w:rPr>
        <w:t>https://github.com/locth/OS_LAB2_IMG.git</w:t>
      </w:r>
    </w:p>
    <w:p w14:paraId="09419B36" w14:textId="2D6FB105" w:rsidR="00FD23CA" w:rsidRP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b/>
          <w:bCs/>
          <w:szCs w:val="24"/>
        </w:rPr>
      </w:pPr>
      <w:r w:rsidRPr="00FD23CA">
        <w:rPr>
          <w:rFonts w:ascii="SVN-Calling Code" w:hAnsi="SVN-Calling Code"/>
          <w:b/>
          <w:bCs/>
          <w:szCs w:val="24"/>
        </w:rPr>
        <w:t>Viết một file kịch bản để làm những công việc sau:</w:t>
      </w:r>
    </w:p>
    <w:p w14:paraId="34EC208A" w14:textId="77777777" w:rsidR="00FD23CA" w:rsidRP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b/>
          <w:bCs/>
          <w:szCs w:val="24"/>
        </w:rPr>
      </w:pPr>
      <w:r w:rsidRPr="00FD23CA">
        <w:rPr>
          <w:rFonts w:ascii="SVN-Calling Code" w:hAnsi="SVN-Calling Code"/>
          <w:b/>
          <w:bCs/>
          <w:szCs w:val="24"/>
        </w:rPr>
        <w:t>a. Kiểm tra trong th</w:t>
      </w:r>
      <w:r w:rsidRPr="00FD23CA">
        <w:rPr>
          <w:rFonts w:ascii="SVN-Calling Code" w:hAnsi="SVN-Calling Code" w:hint="cs"/>
          <w:b/>
          <w:bCs/>
          <w:szCs w:val="24"/>
        </w:rPr>
        <w:t>ư</w:t>
      </w:r>
      <w:r w:rsidRPr="00FD23CA">
        <w:rPr>
          <w:rFonts w:ascii="SVN-Calling Code" w:hAnsi="SVN-Calling Code"/>
          <w:b/>
          <w:bCs/>
          <w:szCs w:val="24"/>
        </w:rPr>
        <w:t xml:space="preserve"> mục ng</w:t>
      </w:r>
      <w:r w:rsidRPr="00FD23CA">
        <w:rPr>
          <w:rFonts w:ascii="SVN-Calling Code" w:hAnsi="SVN-Calling Code" w:hint="cs"/>
          <w:b/>
          <w:bCs/>
          <w:szCs w:val="24"/>
        </w:rPr>
        <w:t>ư</w:t>
      </w:r>
      <w:r w:rsidRPr="00FD23CA">
        <w:rPr>
          <w:rFonts w:ascii="SVN-Calling Code" w:hAnsi="SVN-Calling Code"/>
          <w:b/>
          <w:bCs/>
          <w:szCs w:val="24"/>
        </w:rPr>
        <w:t>ời dùng, nếu thấy th</w:t>
      </w:r>
      <w:r w:rsidRPr="00FD23CA">
        <w:rPr>
          <w:rFonts w:ascii="SVN-Calling Code" w:hAnsi="SVN-Calling Code" w:hint="cs"/>
          <w:b/>
          <w:bCs/>
          <w:szCs w:val="24"/>
        </w:rPr>
        <w:t>ư</w:t>
      </w:r>
      <w:r w:rsidRPr="00FD23CA">
        <w:rPr>
          <w:rFonts w:ascii="SVN-Calling Code" w:hAnsi="SVN-Calling Code"/>
          <w:b/>
          <w:bCs/>
          <w:szCs w:val="24"/>
        </w:rPr>
        <w:t xml:space="preserve"> mục PNG</w:t>
      </w:r>
    </w:p>
    <w:p w14:paraId="61A91144" w14:textId="77777777" w:rsidR="00FD23CA" w:rsidRP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b/>
          <w:bCs/>
          <w:szCs w:val="24"/>
        </w:rPr>
      </w:pPr>
      <w:r w:rsidRPr="00FD23CA">
        <w:rPr>
          <w:rFonts w:ascii="SVN-Calling Code" w:hAnsi="SVN-Calling Code"/>
          <w:b/>
          <w:bCs/>
          <w:szCs w:val="24"/>
        </w:rPr>
        <w:t>và JPG ch</w:t>
      </w:r>
      <w:r w:rsidRPr="00FD23CA">
        <w:rPr>
          <w:rFonts w:ascii="SVN-Calling Code" w:hAnsi="SVN-Calling Code" w:hint="cs"/>
          <w:b/>
          <w:bCs/>
          <w:szCs w:val="24"/>
        </w:rPr>
        <w:t>ư</w:t>
      </w:r>
      <w:r w:rsidRPr="00FD23CA">
        <w:rPr>
          <w:rFonts w:ascii="SVN-Calling Code" w:hAnsi="SVN-Calling Code"/>
          <w:b/>
          <w:bCs/>
          <w:szCs w:val="24"/>
        </w:rPr>
        <w:t>a tồn tại thì tạo 02 th</w:t>
      </w:r>
      <w:r w:rsidRPr="00FD23CA">
        <w:rPr>
          <w:rFonts w:ascii="SVN-Calling Code" w:hAnsi="SVN-Calling Code" w:hint="cs"/>
          <w:b/>
          <w:bCs/>
          <w:szCs w:val="24"/>
        </w:rPr>
        <w:t>ư</w:t>
      </w:r>
      <w:r w:rsidRPr="00FD23CA">
        <w:rPr>
          <w:rFonts w:ascii="SVN-Calling Code" w:hAnsi="SVN-Calling Code"/>
          <w:b/>
          <w:bCs/>
          <w:szCs w:val="24"/>
        </w:rPr>
        <w:t xml:space="preserve"> mục này.</w:t>
      </w:r>
    </w:p>
    <w:p w14:paraId="2E085451" w14:textId="77777777" w:rsidR="00FD23CA" w:rsidRP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b/>
          <w:bCs/>
          <w:szCs w:val="24"/>
        </w:rPr>
      </w:pPr>
      <w:r w:rsidRPr="00FD23CA">
        <w:rPr>
          <w:rFonts w:ascii="SVN-Calling Code" w:hAnsi="SVN-Calling Code"/>
          <w:b/>
          <w:bCs/>
          <w:szCs w:val="24"/>
        </w:rPr>
        <w:t>b. Di chuyển tất cả file PNG trong th</w:t>
      </w:r>
      <w:r w:rsidRPr="00FD23CA">
        <w:rPr>
          <w:rFonts w:ascii="SVN-Calling Code" w:hAnsi="SVN-Calling Code" w:hint="cs"/>
          <w:b/>
          <w:bCs/>
          <w:szCs w:val="24"/>
        </w:rPr>
        <w:t>ư</w:t>
      </w:r>
      <w:r w:rsidRPr="00FD23CA">
        <w:rPr>
          <w:rFonts w:ascii="SVN-Calling Code" w:hAnsi="SVN-Calling Code"/>
          <w:b/>
          <w:bCs/>
          <w:szCs w:val="24"/>
        </w:rPr>
        <w:t xml:space="preserve"> mục ảnh ở trên vào th</w:t>
      </w:r>
      <w:r w:rsidRPr="00FD23CA">
        <w:rPr>
          <w:rFonts w:ascii="SVN-Calling Code" w:hAnsi="SVN-Calling Code" w:hint="cs"/>
          <w:b/>
          <w:bCs/>
          <w:szCs w:val="24"/>
        </w:rPr>
        <w:t>ư</w:t>
      </w:r>
    </w:p>
    <w:p w14:paraId="10976F83" w14:textId="77777777" w:rsidR="00FD23CA" w:rsidRP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b/>
          <w:bCs/>
          <w:szCs w:val="24"/>
        </w:rPr>
      </w:pPr>
      <w:r w:rsidRPr="00FD23CA">
        <w:rPr>
          <w:rFonts w:ascii="SVN-Calling Code" w:hAnsi="SVN-Calling Code"/>
          <w:b/>
          <w:bCs/>
          <w:szCs w:val="24"/>
        </w:rPr>
        <w:t>mục PNG. Xuất ra màn hình số l</w:t>
      </w:r>
      <w:r w:rsidRPr="00FD23CA">
        <w:rPr>
          <w:rFonts w:ascii="SVN-Calling Code" w:hAnsi="SVN-Calling Code" w:hint="cs"/>
          <w:b/>
          <w:bCs/>
          <w:szCs w:val="24"/>
        </w:rPr>
        <w:t>ư</w:t>
      </w:r>
      <w:r w:rsidRPr="00FD23CA">
        <w:rPr>
          <w:rFonts w:ascii="SVN-Calling Code" w:hAnsi="SVN-Calling Code"/>
          <w:b/>
          <w:bCs/>
          <w:szCs w:val="24"/>
        </w:rPr>
        <w:t>ợng ảnh PNG.</w:t>
      </w:r>
    </w:p>
    <w:p w14:paraId="1C9D9E07" w14:textId="77777777" w:rsidR="00FD23CA" w:rsidRP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b/>
          <w:bCs/>
          <w:szCs w:val="24"/>
        </w:rPr>
      </w:pPr>
      <w:r w:rsidRPr="00FD23CA">
        <w:rPr>
          <w:rFonts w:ascii="SVN-Calling Code" w:hAnsi="SVN-Calling Code"/>
          <w:b/>
          <w:bCs/>
          <w:szCs w:val="24"/>
        </w:rPr>
        <w:t>c. Di chuyển tất cả file JPG trong th</w:t>
      </w:r>
      <w:r w:rsidRPr="00FD23CA">
        <w:rPr>
          <w:rFonts w:ascii="SVN-Calling Code" w:hAnsi="SVN-Calling Code" w:hint="cs"/>
          <w:b/>
          <w:bCs/>
          <w:szCs w:val="24"/>
        </w:rPr>
        <w:t>ư</w:t>
      </w:r>
      <w:r w:rsidRPr="00FD23CA">
        <w:rPr>
          <w:rFonts w:ascii="SVN-Calling Code" w:hAnsi="SVN-Calling Code"/>
          <w:b/>
          <w:bCs/>
          <w:szCs w:val="24"/>
        </w:rPr>
        <w:t xml:space="preserve"> mục ảnh ở trên vào th</w:t>
      </w:r>
      <w:r w:rsidRPr="00FD23CA">
        <w:rPr>
          <w:rFonts w:ascii="SVN-Calling Code" w:hAnsi="SVN-Calling Code" w:hint="cs"/>
          <w:b/>
          <w:bCs/>
          <w:szCs w:val="24"/>
        </w:rPr>
        <w:t>ư</w:t>
      </w:r>
    </w:p>
    <w:p w14:paraId="2B17FF55" w14:textId="21AAAD74" w:rsid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b/>
          <w:bCs/>
          <w:szCs w:val="24"/>
        </w:rPr>
      </w:pPr>
      <w:r w:rsidRPr="00FD23CA">
        <w:rPr>
          <w:rFonts w:ascii="SVN-Calling Code" w:hAnsi="SVN-Calling Code"/>
          <w:b/>
          <w:bCs/>
          <w:szCs w:val="24"/>
        </w:rPr>
        <w:lastRenderedPageBreak/>
        <w:t>mục JPG. Xuất ra màn hình số l</w:t>
      </w:r>
      <w:r w:rsidRPr="00FD23CA">
        <w:rPr>
          <w:rFonts w:ascii="SVN-Calling Code" w:hAnsi="SVN-Calling Code" w:hint="cs"/>
          <w:b/>
          <w:bCs/>
          <w:szCs w:val="24"/>
        </w:rPr>
        <w:t>ư</w:t>
      </w:r>
      <w:r w:rsidRPr="00FD23CA">
        <w:rPr>
          <w:rFonts w:ascii="SVN-Calling Code" w:hAnsi="SVN-Calling Code"/>
          <w:b/>
          <w:bCs/>
          <w:szCs w:val="24"/>
        </w:rPr>
        <w:t>ợng ảnh JPG.</w:t>
      </w:r>
    </w:p>
    <w:p w14:paraId="2BCD06BF" w14:textId="7E1A512B" w:rsid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b/>
          <w:bCs/>
          <w:szCs w:val="24"/>
        </w:rPr>
      </w:pPr>
    </w:p>
    <w:p w14:paraId="5B1856BD" w14:textId="712A0A2C" w:rsidR="00F05C7C" w:rsidRPr="00F05C7C" w:rsidRDefault="00F05C7C" w:rsidP="00F05C7C">
      <w:pPr>
        <w:tabs>
          <w:tab w:val="left" w:pos="810"/>
        </w:tabs>
        <w:spacing w:after="0"/>
        <w:ind w:left="720"/>
        <w:rPr>
          <w:rFonts w:ascii="SVN-Calling Code" w:hAnsi="SVN-Calling Code"/>
          <w:b/>
          <w:bCs/>
          <w:szCs w:val="24"/>
        </w:rPr>
      </w:pPr>
      <w:r>
        <w:rPr>
          <w:rFonts w:ascii="SVN-Calling Code" w:hAnsi="SVN-Calling Code"/>
          <w:b/>
          <w:bCs/>
          <w:szCs w:val="24"/>
        </w:rPr>
        <w:t xml:space="preserve">Để truy cập: </w:t>
      </w:r>
      <w:r w:rsidRPr="00F05C7C">
        <w:rPr>
          <w:rFonts w:ascii="SVN-Calling Code" w:hAnsi="SVN-Calling Code"/>
          <w:szCs w:val="24"/>
        </w:rPr>
        <w:t>gitclone https://github.com/locth/OS_LAB2_IMG.git</w:t>
      </w:r>
    </w:p>
    <w:p w14:paraId="6CCEDCB1" w14:textId="4FC4682D" w:rsidR="00F05C7C" w:rsidRDefault="00F05C7C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b/>
          <w:bCs/>
          <w:szCs w:val="24"/>
        </w:rPr>
      </w:pPr>
    </w:p>
    <w:p w14:paraId="72582036" w14:textId="26889833" w:rsidR="00FD23CA" w:rsidRPr="00F05C7C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 w:rsidRPr="00F05C7C">
        <w:rPr>
          <w:rFonts w:ascii="SVN-Calling Code" w:hAnsi="SVN-Calling Code"/>
          <w:szCs w:val="24"/>
        </w:rPr>
        <w:t>a.</w:t>
      </w:r>
    </w:p>
    <w:p w14:paraId="5C7499D2" w14:textId="77777777" w:rsidR="00FD23CA" w:rsidRP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 w:rsidRPr="00FD23CA">
        <w:rPr>
          <w:rFonts w:ascii="SVN-Calling Code" w:hAnsi="SVN-Calling Code"/>
          <w:szCs w:val="24"/>
        </w:rPr>
        <w:t>#!/bin/bash</w:t>
      </w:r>
    </w:p>
    <w:p w14:paraId="003DF54B" w14:textId="77777777" w:rsidR="00FD23CA" w:rsidRP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</w:p>
    <w:p w14:paraId="63F7F637" w14:textId="77777777" w:rsidR="00FD23CA" w:rsidRP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 w:rsidRPr="00FD23CA">
        <w:rPr>
          <w:rFonts w:ascii="SVN-Calling Code" w:hAnsi="SVN-Calling Code"/>
          <w:szCs w:val="24"/>
        </w:rPr>
        <w:t>if [ ! -d ~/PNG ]; then</w:t>
      </w:r>
    </w:p>
    <w:p w14:paraId="3AAD901F" w14:textId="77777777" w:rsidR="00FD23CA" w:rsidRP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 w:rsidRPr="00FD23CA">
        <w:rPr>
          <w:rFonts w:ascii="SVN-Calling Code" w:hAnsi="SVN-Calling Code"/>
          <w:szCs w:val="24"/>
        </w:rPr>
        <w:t xml:space="preserve">    mkdir ~/PNG</w:t>
      </w:r>
    </w:p>
    <w:p w14:paraId="2F7ECBF5" w14:textId="77777777" w:rsidR="00FD23CA" w:rsidRP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 w:rsidRPr="00FD23CA">
        <w:rPr>
          <w:rFonts w:ascii="SVN-Calling Code" w:hAnsi="SVN-Calling Code"/>
          <w:szCs w:val="24"/>
        </w:rPr>
        <w:t xml:space="preserve">    echo "Th</w:t>
      </w:r>
      <w:r w:rsidRPr="00FD23CA">
        <w:rPr>
          <w:rFonts w:ascii="SVN-Calling Code" w:hAnsi="SVN-Calling Code" w:hint="cs"/>
          <w:szCs w:val="24"/>
        </w:rPr>
        <w:t>ư</w:t>
      </w:r>
      <w:r w:rsidRPr="00FD23CA">
        <w:rPr>
          <w:rFonts w:ascii="SVN-Calling Code" w:hAnsi="SVN-Calling Code"/>
          <w:szCs w:val="24"/>
        </w:rPr>
        <w:t xml:space="preserve"> mục PNG đã đ</w:t>
      </w:r>
      <w:r w:rsidRPr="00FD23CA">
        <w:rPr>
          <w:rFonts w:ascii="SVN-Calling Code" w:hAnsi="SVN-Calling Code" w:hint="cs"/>
          <w:szCs w:val="24"/>
        </w:rPr>
        <w:t>ư</w:t>
      </w:r>
      <w:r w:rsidRPr="00FD23CA">
        <w:rPr>
          <w:rFonts w:ascii="SVN-Calling Code" w:hAnsi="SVN-Calling Code"/>
          <w:szCs w:val="24"/>
        </w:rPr>
        <w:t>ợc tạo."</w:t>
      </w:r>
    </w:p>
    <w:p w14:paraId="2E632F8D" w14:textId="77777777" w:rsidR="00FD23CA" w:rsidRP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 w:rsidRPr="00FD23CA">
        <w:rPr>
          <w:rFonts w:ascii="SVN-Calling Code" w:hAnsi="SVN-Calling Code"/>
          <w:szCs w:val="24"/>
        </w:rPr>
        <w:t>fi</w:t>
      </w:r>
    </w:p>
    <w:p w14:paraId="2E23FAE2" w14:textId="77777777" w:rsidR="00FD23CA" w:rsidRP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</w:p>
    <w:p w14:paraId="355C6E98" w14:textId="77777777" w:rsidR="00FD23CA" w:rsidRP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 w:rsidRPr="00FD23CA">
        <w:rPr>
          <w:rFonts w:ascii="SVN-Calling Code" w:hAnsi="SVN-Calling Code"/>
          <w:szCs w:val="24"/>
        </w:rPr>
        <w:t>if [ ! -d ~/JPG ]; then</w:t>
      </w:r>
    </w:p>
    <w:p w14:paraId="360B836D" w14:textId="77777777" w:rsidR="00FD23CA" w:rsidRP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 w:rsidRPr="00FD23CA">
        <w:rPr>
          <w:rFonts w:ascii="SVN-Calling Code" w:hAnsi="SVN-Calling Code"/>
          <w:szCs w:val="24"/>
        </w:rPr>
        <w:t xml:space="preserve">    mkdir ~/JPG</w:t>
      </w:r>
    </w:p>
    <w:p w14:paraId="72BDCE00" w14:textId="77777777" w:rsidR="00FD23CA" w:rsidRP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 w:rsidRPr="00FD23CA">
        <w:rPr>
          <w:rFonts w:ascii="SVN-Calling Code" w:hAnsi="SVN-Calling Code"/>
          <w:szCs w:val="24"/>
        </w:rPr>
        <w:t xml:space="preserve">    echo "Th</w:t>
      </w:r>
      <w:r w:rsidRPr="00FD23CA">
        <w:rPr>
          <w:rFonts w:ascii="SVN-Calling Code" w:hAnsi="SVN-Calling Code" w:hint="cs"/>
          <w:szCs w:val="24"/>
        </w:rPr>
        <w:t>ư</w:t>
      </w:r>
      <w:r w:rsidRPr="00FD23CA">
        <w:rPr>
          <w:rFonts w:ascii="SVN-Calling Code" w:hAnsi="SVN-Calling Code"/>
          <w:szCs w:val="24"/>
        </w:rPr>
        <w:t xml:space="preserve"> mục JPG đã đ</w:t>
      </w:r>
      <w:r w:rsidRPr="00FD23CA">
        <w:rPr>
          <w:rFonts w:ascii="SVN-Calling Code" w:hAnsi="SVN-Calling Code" w:hint="cs"/>
          <w:szCs w:val="24"/>
        </w:rPr>
        <w:t>ư</w:t>
      </w:r>
      <w:r w:rsidRPr="00FD23CA">
        <w:rPr>
          <w:rFonts w:ascii="SVN-Calling Code" w:hAnsi="SVN-Calling Code"/>
          <w:szCs w:val="24"/>
        </w:rPr>
        <w:t>ợc tạo."</w:t>
      </w:r>
    </w:p>
    <w:p w14:paraId="5859BDB9" w14:textId="6143AD39" w:rsid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 w:rsidRPr="00FD23CA">
        <w:rPr>
          <w:rFonts w:ascii="SVN-Calling Code" w:hAnsi="SVN-Calling Code"/>
          <w:szCs w:val="24"/>
        </w:rPr>
        <w:t>fi</w:t>
      </w:r>
    </w:p>
    <w:p w14:paraId="7C595598" w14:textId="1FD6509E" w:rsid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>
        <w:rPr>
          <w:rFonts w:ascii="SVN-Calling Code" w:hAnsi="SVN-Calling Code"/>
          <w:noProof/>
          <w:szCs w:val="24"/>
        </w:rPr>
        <w:drawing>
          <wp:inline distT="0" distB="0" distL="0" distR="0" wp14:anchorId="481502C6" wp14:editId="364568E8">
            <wp:extent cx="5580828" cy="91440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18" t="83161"/>
                    <a:stretch/>
                  </pic:blipFill>
                  <pic:spPr bwMode="auto">
                    <a:xfrm>
                      <a:off x="0" y="0"/>
                      <a:ext cx="5629710" cy="92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F8A0C" w14:textId="472C6559" w:rsid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</w:p>
    <w:p w14:paraId="0D38F0C2" w14:textId="5D792BA2" w:rsid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>
        <w:rPr>
          <w:rFonts w:ascii="SVN-Calling Code" w:hAnsi="SVN-Calling Code"/>
          <w:szCs w:val="24"/>
        </w:rPr>
        <w:t>b.</w:t>
      </w:r>
    </w:p>
    <w:p w14:paraId="5DE9718E" w14:textId="77777777" w:rsidR="00FD23CA" w:rsidRP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 w:rsidRPr="00FD23CA">
        <w:rPr>
          <w:rFonts w:ascii="SVN-Calling Code" w:hAnsi="SVN-Calling Code"/>
          <w:szCs w:val="24"/>
        </w:rPr>
        <w:t>#!/bin/bash</w:t>
      </w:r>
    </w:p>
    <w:p w14:paraId="5FB64401" w14:textId="77777777" w:rsidR="00FD23CA" w:rsidRP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</w:p>
    <w:p w14:paraId="6E5BB805" w14:textId="77777777" w:rsidR="00FD23CA" w:rsidRP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 w:rsidRPr="00FD23CA">
        <w:rPr>
          <w:rFonts w:ascii="SVN-Calling Code" w:hAnsi="SVN-Calling Code"/>
          <w:szCs w:val="24"/>
        </w:rPr>
        <w:t>if [ ! -d ~/PNG ]; then</w:t>
      </w:r>
    </w:p>
    <w:p w14:paraId="4FAF99F7" w14:textId="77777777" w:rsidR="00FD23CA" w:rsidRP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 w:rsidRPr="00FD23CA">
        <w:rPr>
          <w:rFonts w:ascii="SVN-Calling Code" w:hAnsi="SVN-Calling Code"/>
          <w:szCs w:val="24"/>
        </w:rPr>
        <w:t xml:space="preserve">    mkdir ~/PNG</w:t>
      </w:r>
    </w:p>
    <w:p w14:paraId="1EB28634" w14:textId="77777777" w:rsidR="00FD23CA" w:rsidRP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 w:rsidRPr="00FD23CA">
        <w:rPr>
          <w:rFonts w:ascii="SVN-Calling Code" w:hAnsi="SVN-Calling Code"/>
          <w:szCs w:val="24"/>
        </w:rPr>
        <w:t>fi</w:t>
      </w:r>
    </w:p>
    <w:p w14:paraId="41D33AD4" w14:textId="77777777" w:rsidR="00FD23CA" w:rsidRP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</w:p>
    <w:p w14:paraId="5F84AADC" w14:textId="77777777" w:rsidR="00FD23CA" w:rsidRP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 w:rsidRPr="00FD23CA">
        <w:rPr>
          <w:rFonts w:ascii="SVN-Calling Code" w:hAnsi="SVN-Calling Code"/>
          <w:szCs w:val="24"/>
        </w:rPr>
        <w:t>find ~/OS_LAB2_IMG -type f -iname "*.png" -exec mv {} ~/PNG \;</w:t>
      </w:r>
    </w:p>
    <w:p w14:paraId="7F9B9D93" w14:textId="77777777" w:rsidR="00FD23CA" w:rsidRP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</w:p>
    <w:p w14:paraId="0FF90093" w14:textId="77777777" w:rsidR="00FD23CA" w:rsidRPr="00F05C7C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color w:val="03B23F" w:themeColor="accent5" w:themeShade="BF"/>
          <w:szCs w:val="24"/>
        </w:rPr>
      </w:pPr>
      <w:r w:rsidRPr="00F05C7C">
        <w:rPr>
          <w:rFonts w:ascii="SVN-Calling Code" w:hAnsi="SVN-Calling Code"/>
          <w:color w:val="03B23F" w:themeColor="accent5" w:themeShade="BF"/>
          <w:szCs w:val="24"/>
        </w:rPr>
        <w:t># Đếm số l</w:t>
      </w:r>
      <w:r w:rsidRPr="00F05C7C">
        <w:rPr>
          <w:rFonts w:ascii="SVN-Calling Code" w:hAnsi="SVN-Calling Code" w:hint="cs"/>
          <w:color w:val="03B23F" w:themeColor="accent5" w:themeShade="BF"/>
          <w:szCs w:val="24"/>
        </w:rPr>
        <w:t>ư</w:t>
      </w:r>
      <w:r w:rsidRPr="00F05C7C">
        <w:rPr>
          <w:rFonts w:ascii="SVN-Calling Code" w:hAnsi="SVN-Calling Code"/>
          <w:color w:val="03B23F" w:themeColor="accent5" w:themeShade="BF"/>
          <w:szCs w:val="24"/>
        </w:rPr>
        <w:t>ợng tệp tin .png trong th</w:t>
      </w:r>
      <w:r w:rsidRPr="00F05C7C">
        <w:rPr>
          <w:rFonts w:ascii="SVN-Calling Code" w:hAnsi="SVN-Calling Code" w:hint="cs"/>
          <w:color w:val="03B23F" w:themeColor="accent5" w:themeShade="BF"/>
          <w:szCs w:val="24"/>
        </w:rPr>
        <w:t>ư</w:t>
      </w:r>
      <w:r w:rsidRPr="00F05C7C">
        <w:rPr>
          <w:rFonts w:ascii="SVN-Calling Code" w:hAnsi="SVN-Calling Code"/>
          <w:color w:val="03B23F" w:themeColor="accent5" w:themeShade="BF"/>
          <w:szCs w:val="24"/>
        </w:rPr>
        <w:t xml:space="preserve"> mục PNG</w:t>
      </w:r>
    </w:p>
    <w:p w14:paraId="5E97B7BB" w14:textId="5D36B77E" w:rsid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 w:rsidRPr="00FD23CA">
        <w:rPr>
          <w:rFonts w:ascii="SVN-Calling Code" w:hAnsi="SVN-Calling Code"/>
          <w:szCs w:val="24"/>
        </w:rPr>
        <w:t>count=$(find ~/PNG -type f -name "*.png" | wc -l)</w:t>
      </w:r>
    </w:p>
    <w:p w14:paraId="172A51BD" w14:textId="4D8E87E4" w:rsidR="00F05C7C" w:rsidRDefault="00F05C7C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</w:p>
    <w:p w14:paraId="4DFB5E11" w14:textId="77777777" w:rsidR="00F05C7C" w:rsidRPr="00F05C7C" w:rsidRDefault="00F05C7C" w:rsidP="00F05C7C">
      <w:pPr>
        <w:tabs>
          <w:tab w:val="left" w:pos="810"/>
        </w:tabs>
        <w:spacing w:after="0"/>
        <w:ind w:left="720"/>
        <w:rPr>
          <w:rFonts w:ascii="SVN-Calling Code" w:hAnsi="SVN-Calling Code"/>
          <w:color w:val="03B23F" w:themeColor="accent5" w:themeShade="BF"/>
          <w:szCs w:val="24"/>
        </w:rPr>
      </w:pPr>
      <w:r w:rsidRPr="00F05C7C">
        <w:rPr>
          <w:rFonts w:ascii="SVN-Calling Code" w:hAnsi="SVN-Calling Code"/>
          <w:color w:val="03B23F" w:themeColor="accent5" w:themeShade="BF"/>
          <w:szCs w:val="24"/>
        </w:rPr>
        <w:t># Xuất ra màn hình số l</w:t>
      </w:r>
      <w:r w:rsidRPr="00F05C7C">
        <w:rPr>
          <w:rFonts w:ascii="SVN-Calling Code" w:hAnsi="SVN-Calling Code" w:hint="cs"/>
          <w:color w:val="03B23F" w:themeColor="accent5" w:themeShade="BF"/>
          <w:szCs w:val="24"/>
        </w:rPr>
        <w:t>ư</w:t>
      </w:r>
      <w:r w:rsidRPr="00F05C7C">
        <w:rPr>
          <w:rFonts w:ascii="SVN-Calling Code" w:hAnsi="SVN-Calling Code"/>
          <w:color w:val="03B23F" w:themeColor="accent5" w:themeShade="BF"/>
          <w:szCs w:val="24"/>
        </w:rPr>
        <w:t>ợng tệp tin .png trong th</w:t>
      </w:r>
      <w:r w:rsidRPr="00F05C7C">
        <w:rPr>
          <w:rFonts w:ascii="SVN-Calling Code" w:hAnsi="SVN-Calling Code" w:hint="cs"/>
          <w:color w:val="03B23F" w:themeColor="accent5" w:themeShade="BF"/>
          <w:szCs w:val="24"/>
        </w:rPr>
        <w:t>ư</w:t>
      </w:r>
      <w:r w:rsidRPr="00F05C7C">
        <w:rPr>
          <w:rFonts w:ascii="SVN-Calling Code" w:hAnsi="SVN-Calling Code"/>
          <w:color w:val="03B23F" w:themeColor="accent5" w:themeShade="BF"/>
          <w:szCs w:val="24"/>
        </w:rPr>
        <w:t xml:space="preserve"> mục PNG</w:t>
      </w:r>
    </w:p>
    <w:p w14:paraId="3F549B9A" w14:textId="77777777" w:rsidR="00F05C7C" w:rsidRPr="00FD23CA" w:rsidRDefault="00F05C7C" w:rsidP="00F05C7C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 w:rsidRPr="00FD23CA">
        <w:rPr>
          <w:rFonts w:ascii="SVN-Calling Code" w:hAnsi="SVN-Calling Code"/>
          <w:szCs w:val="24"/>
        </w:rPr>
        <w:t>echo "Số l</w:t>
      </w:r>
      <w:r w:rsidRPr="00FD23CA">
        <w:rPr>
          <w:rFonts w:ascii="SVN-Calling Code" w:hAnsi="SVN-Calling Code" w:hint="cs"/>
          <w:szCs w:val="24"/>
        </w:rPr>
        <w:t>ư</w:t>
      </w:r>
      <w:r w:rsidRPr="00FD23CA">
        <w:rPr>
          <w:rFonts w:ascii="SVN-Calling Code" w:hAnsi="SVN-Calling Code"/>
          <w:szCs w:val="24"/>
        </w:rPr>
        <w:t>ợng tệp tin .png trong th</w:t>
      </w:r>
      <w:r w:rsidRPr="00FD23CA">
        <w:rPr>
          <w:rFonts w:ascii="SVN-Calling Code" w:hAnsi="SVN-Calling Code" w:hint="cs"/>
          <w:szCs w:val="24"/>
        </w:rPr>
        <w:t>ư</w:t>
      </w:r>
      <w:r w:rsidRPr="00FD23CA">
        <w:rPr>
          <w:rFonts w:ascii="SVN-Calling Code" w:hAnsi="SVN-Calling Code"/>
          <w:szCs w:val="24"/>
        </w:rPr>
        <w:t xml:space="preserve"> mục PNG: $count"</w:t>
      </w:r>
    </w:p>
    <w:p w14:paraId="70001390" w14:textId="77777777" w:rsidR="00F05C7C" w:rsidRDefault="00F05C7C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</w:p>
    <w:p w14:paraId="107EA321" w14:textId="64C2A1A2" w:rsid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>
        <w:rPr>
          <w:rFonts w:ascii="SVN-Calling Code" w:hAnsi="SVN-Calling Code"/>
          <w:noProof/>
          <w:szCs w:val="24"/>
        </w:rPr>
        <w:lastRenderedPageBreak/>
        <w:drawing>
          <wp:inline distT="0" distB="0" distL="0" distR="0" wp14:anchorId="579A60BA" wp14:editId="344F642B">
            <wp:extent cx="5693134" cy="4513853"/>
            <wp:effectExtent l="0" t="0" r="317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644" r="26583" b="519"/>
                    <a:stretch/>
                  </pic:blipFill>
                  <pic:spPr bwMode="auto">
                    <a:xfrm>
                      <a:off x="0" y="0"/>
                      <a:ext cx="5717783" cy="453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F9FCB" w14:textId="034C3618" w:rsid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>
        <w:rPr>
          <w:rFonts w:ascii="SVN-Calling Code" w:hAnsi="SVN-Calling Code"/>
          <w:szCs w:val="24"/>
        </w:rPr>
        <w:t>c.</w:t>
      </w:r>
    </w:p>
    <w:p w14:paraId="231FB623" w14:textId="77777777" w:rsidR="00F05C7C" w:rsidRPr="00F05C7C" w:rsidRDefault="00F05C7C" w:rsidP="00F05C7C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 w:rsidRPr="00F05C7C">
        <w:rPr>
          <w:rFonts w:ascii="SVN-Calling Code" w:hAnsi="SVN-Calling Code"/>
          <w:szCs w:val="24"/>
        </w:rPr>
        <w:t>#!/bin/bash</w:t>
      </w:r>
    </w:p>
    <w:p w14:paraId="129B33EF" w14:textId="77777777" w:rsidR="00F05C7C" w:rsidRPr="00F05C7C" w:rsidRDefault="00F05C7C" w:rsidP="00F05C7C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</w:p>
    <w:p w14:paraId="67241BC8" w14:textId="77777777" w:rsidR="00F05C7C" w:rsidRPr="00F05C7C" w:rsidRDefault="00F05C7C" w:rsidP="00F05C7C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 w:rsidRPr="00F05C7C">
        <w:rPr>
          <w:rFonts w:ascii="SVN-Calling Code" w:hAnsi="SVN-Calling Code"/>
          <w:szCs w:val="24"/>
        </w:rPr>
        <w:t>if [ ! -d ~/JPG ]; then</w:t>
      </w:r>
    </w:p>
    <w:p w14:paraId="6F4ABE31" w14:textId="77777777" w:rsidR="00F05C7C" w:rsidRPr="00F05C7C" w:rsidRDefault="00F05C7C" w:rsidP="00F05C7C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 w:rsidRPr="00F05C7C">
        <w:rPr>
          <w:rFonts w:ascii="SVN-Calling Code" w:hAnsi="SVN-Calling Code"/>
          <w:szCs w:val="24"/>
        </w:rPr>
        <w:t xml:space="preserve">    mkdir ~/JPG</w:t>
      </w:r>
    </w:p>
    <w:p w14:paraId="216F4547" w14:textId="77777777" w:rsidR="00F05C7C" w:rsidRPr="00F05C7C" w:rsidRDefault="00F05C7C" w:rsidP="00F05C7C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 w:rsidRPr="00F05C7C">
        <w:rPr>
          <w:rFonts w:ascii="SVN-Calling Code" w:hAnsi="SVN-Calling Code"/>
          <w:szCs w:val="24"/>
        </w:rPr>
        <w:t>fi</w:t>
      </w:r>
    </w:p>
    <w:p w14:paraId="44C188CA" w14:textId="77777777" w:rsidR="00F05C7C" w:rsidRPr="00F05C7C" w:rsidRDefault="00F05C7C" w:rsidP="00F05C7C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</w:p>
    <w:p w14:paraId="4FA9789C" w14:textId="77777777" w:rsidR="00F05C7C" w:rsidRPr="00F05C7C" w:rsidRDefault="00F05C7C" w:rsidP="00F05C7C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 w:rsidRPr="00F05C7C">
        <w:rPr>
          <w:rFonts w:ascii="SVN-Calling Code" w:hAnsi="SVN-Calling Code"/>
          <w:szCs w:val="24"/>
        </w:rPr>
        <w:t>find ~/OS_LAB2_IMG -type f -iname "*.jpg" -exec mv {} ~/JPG \;</w:t>
      </w:r>
    </w:p>
    <w:p w14:paraId="3384E099" w14:textId="77777777" w:rsidR="00F05C7C" w:rsidRPr="00F05C7C" w:rsidRDefault="00F05C7C" w:rsidP="00F05C7C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</w:p>
    <w:p w14:paraId="0BA924F4" w14:textId="77777777" w:rsidR="00F05C7C" w:rsidRPr="00F05C7C" w:rsidRDefault="00F05C7C" w:rsidP="00F05C7C">
      <w:pPr>
        <w:tabs>
          <w:tab w:val="left" w:pos="810"/>
        </w:tabs>
        <w:spacing w:after="0"/>
        <w:ind w:left="720"/>
        <w:rPr>
          <w:rFonts w:ascii="SVN-Calling Code" w:hAnsi="SVN-Calling Code"/>
          <w:color w:val="03B23F" w:themeColor="accent5" w:themeShade="BF"/>
          <w:szCs w:val="24"/>
        </w:rPr>
      </w:pPr>
      <w:r w:rsidRPr="00F05C7C">
        <w:rPr>
          <w:rFonts w:ascii="SVN-Calling Code" w:hAnsi="SVN-Calling Code"/>
          <w:color w:val="03B23F" w:themeColor="accent5" w:themeShade="BF"/>
          <w:szCs w:val="24"/>
        </w:rPr>
        <w:t># Đếm số l</w:t>
      </w:r>
      <w:r w:rsidRPr="00F05C7C">
        <w:rPr>
          <w:rFonts w:ascii="SVN-Calling Code" w:hAnsi="SVN-Calling Code" w:hint="cs"/>
          <w:color w:val="03B23F" w:themeColor="accent5" w:themeShade="BF"/>
          <w:szCs w:val="24"/>
        </w:rPr>
        <w:t>ư</w:t>
      </w:r>
      <w:r w:rsidRPr="00F05C7C">
        <w:rPr>
          <w:rFonts w:ascii="SVN-Calling Code" w:hAnsi="SVN-Calling Code"/>
          <w:color w:val="03B23F" w:themeColor="accent5" w:themeShade="BF"/>
          <w:szCs w:val="24"/>
        </w:rPr>
        <w:t>ợng tệp tin .png trong th</w:t>
      </w:r>
      <w:r w:rsidRPr="00F05C7C">
        <w:rPr>
          <w:rFonts w:ascii="SVN-Calling Code" w:hAnsi="SVN-Calling Code" w:hint="cs"/>
          <w:color w:val="03B23F" w:themeColor="accent5" w:themeShade="BF"/>
          <w:szCs w:val="24"/>
        </w:rPr>
        <w:t>ư</w:t>
      </w:r>
      <w:r w:rsidRPr="00F05C7C">
        <w:rPr>
          <w:rFonts w:ascii="SVN-Calling Code" w:hAnsi="SVN-Calling Code"/>
          <w:color w:val="03B23F" w:themeColor="accent5" w:themeShade="BF"/>
          <w:szCs w:val="24"/>
        </w:rPr>
        <w:t xml:space="preserve"> mục PNG</w:t>
      </w:r>
    </w:p>
    <w:p w14:paraId="72FB502C" w14:textId="77777777" w:rsidR="00F05C7C" w:rsidRPr="00F05C7C" w:rsidRDefault="00F05C7C" w:rsidP="00F05C7C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 w:rsidRPr="00F05C7C">
        <w:rPr>
          <w:rFonts w:ascii="SVN-Calling Code" w:hAnsi="SVN-Calling Code"/>
          <w:szCs w:val="24"/>
        </w:rPr>
        <w:t>count=$(find ~/JPG -type f -name "*.jpg" | wc -l)</w:t>
      </w:r>
    </w:p>
    <w:p w14:paraId="2E3F9648" w14:textId="77777777" w:rsidR="00F05C7C" w:rsidRPr="00F05C7C" w:rsidRDefault="00F05C7C" w:rsidP="00F05C7C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</w:p>
    <w:p w14:paraId="58750A04" w14:textId="77777777" w:rsidR="00F05C7C" w:rsidRPr="00F05C7C" w:rsidRDefault="00F05C7C" w:rsidP="00F05C7C">
      <w:pPr>
        <w:tabs>
          <w:tab w:val="left" w:pos="810"/>
        </w:tabs>
        <w:spacing w:after="0"/>
        <w:ind w:left="720"/>
        <w:rPr>
          <w:rFonts w:ascii="SVN-Calling Code" w:hAnsi="SVN-Calling Code"/>
          <w:color w:val="03B23F" w:themeColor="accent5" w:themeShade="BF"/>
          <w:szCs w:val="24"/>
        </w:rPr>
      </w:pPr>
      <w:r w:rsidRPr="00F05C7C">
        <w:rPr>
          <w:rFonts w:ascii="SVN-Calling Code" w:hAnsi="SVN-Calling Code"/>
          <w:color w:val="03B23F" w:themeColor="accent5" w:themeShade="BF"/>
          <w:szCs w:val="24"/>
        </w:rPr>
        <w:t># Xuất ra màn hình số l</w:t>
      </w:r>
      <w:r w:rsidRPr="00F05C7C">
        <w:rPr>
          <w:rFonts w:ascii="SVN-Calling Code" w:hAnsi="SVN-Calling Code" w:hint="cs"/>
          <w:color w:val="03B23F" w:themeColor="accent5" w:themeShade="BF"/>
          <w:szCs w:val="24"/>
        </w:rPr>
        <w:t>ư</w:t>
      </w:r>
      <w:r w:rsidRPr="00F05C7C">
        <w:rPr>
          <w:rFonts w:ascii="SVN-Calling Code" w:hAnsi="SVN-Calling Code"/>
          <w:color w:val="03B23F" w:themeColor="accent5" w:themeShade="BF"/>
          <w:szCs w:val="24"/>
        </w:rPr>
        <w:t>ợng tệp tin .png trong th</w:t>
      </w:r>
      <w:r w:rsidRPr="00F05C7C">
        <w:rPr>
          <w:rFonts w:ascii="SVN-Calling Code" w:hAnsi="SVN-Calling Code" w:hint="cs"/>
          <w:color w:val="03B23F" w:themeColor="accent5" w:themeShade="BF"/>
          <w:szCs w:val="24"/>
        </w:rPr>
        <w:t>ư</w:t>
      </w:r>
      <w:r w:rsidRPr="00F05C7C">
        <w:rPr>
          <w:rFonts w:ascii="SVN-Calling Code" w:hAnsi="SVN-Calling Code"/>
          <w:color w:val="03B23F" w:themeColor="accent5" w:themeShade="BF"/>
          <w:szCs w:val="24"/>
        </w:rPr>
        <w:t xml:space="preserve"> mục PNG</w:t>
      </w:r>
    </w:p>
    <w:p w14:paraId="1DC3E52D" w14:textId="1D0E2EB2" w:rsidR="00F05C7C" w:rsidRDefault="00F05C7C" w:rsidP="00F05C7C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 w:rsidRPr="00F05C7C">
        <w:rPr>
          <w:rFonts w:ascii="SVN-Calling Code" w:hAnsi="SVN-Calling Code"/>
          <w:szCs w:val="24"/>
        </w:rPr>
        <w:t>echo "Số l</w:t>
      </w:r>
      <w:r w:rsidRPr="00F05C7C">
        <w:rPr>
          <w:rFonts w:ascii="SVN-Calling Code" w:hAnsi="SVN-Calling Code" w:hint="cs"/>
          <w:szCs w:val="24"/>
        </w:rPr>
        <w:t>ư</w:t>
      </w:r>
      <w:r w:rsidRPr="00F05C7C">
        <w:rPr>
          <w:rFonts w:ascii="SVN-Calling Code" w:hAnsi="SVN-Calling Code"/>
          <w:szCs w:val="24"/>
        </w:rPr>
        <w:t>ợng tệp tin .jpg trong th</w:t>
      </w:r>
      <w:r w:rsidRPr="00F05C7C">
        <w:rPr>
          <w:rFonts w:ascii="SVN-Calling Code" w:hAnsi="SVN-Calling Code" w:hint="cs"/>
          <w:szCs w:val="24"/>
        </w:rPr>
        <w:t>ư</w:t>
      </w:r>
      <w:r w:rsidRPr="00F05C7C">
        <w:rPr>
          <w:rFonts w:ascii="SVN-Calling Code" w:hAnsi="SVN-Calling Code"/>
          <w:szCs w:val="24"/>
        </w:rPr>
        <w:t xml:space="preserve"> mục JPG: $count"</w:t>
      </w:r>
    </w:p>
    <w:p w14:paraId="1E9C6977" w14:textId="3F2EC9C2" w:rsidR="00FD23CA" w:rsidRPr="00FD23CA" w:rsidRDefault="00F05C7C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  <w:r>
        <w:rPr>
          <w:rFonts w:ascii="SVN-Calling Code" w:hAnsi="SVN-Calling Code"/>
          <w:noProof/>
          <w:szCs w:val="24"/>
        </w:rPr>
        <w:lastRenderedPageBreak/>
        <w:drawing>
          <wp:inline distT="0" distB="0" distL="0" distR="0" wp14:anchorId="2C5F8449" wp14:editId="10681076">
            <wp:extent cx="5088834" cy="400865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3" r="29875"/>
                    <a:stretch/>
                  </pic:blipFill>
                  <pic:spPr bwMode="auto">
                    <a:xfrm>
                      <a:off x="0" y="0"/>
                      <a:ext cx="5098365" cy="401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060D7" w14:textId="77777777" w:rsidR="00FD23CA" w:rsidRPr="00FD23CA" w:rsidRDefault="00FD23CA" w:rsidP="00FD23CA">
      <w:pPr>
        <w:tabs>
          <w:tab w:val="left" w:pos="810"/>
        </w:tabs>
        <w:spacing w:after="0"/>
        <w:ind w:left="720"/>
        <w:rPr>
          <w:rFonts w:ascii="SVN-Calling Code" w:hAnsi="SVN-Calling Code"/>
          <w:szCs w:val="24"/>
        </w:rPr>
      </w:pPr>
    </w:p>
    <w:p w14:paraId="5D94E5FA" w14:textId="34477EAA" w:rsidR="00FD23CA" w:rsidRDefault="00FD23CA" w:rsidP="00FD23CA">
      <w:pPr>
        <w:spacing w:after="0"/>
        <w:ind w:left="360"/>
        <w:rPr>
          <w:rFonts w:ascii="SVN-Calling Code" w:hAnsi="SVN-Calling Code"/>
          <w:b/>
          <w:bCs/>
          <w:szCs w:val="24"/>
        </w:rPr>
      </w:pPr>
    </w:p>
    <w:p w14:paraId="35D3073E" w14:textId="77777777" w:rsidR="00FD23CA" w:rsidRPr="00FD23CA" w:rsidRDefault="00FD23CA" w:rsidP="00FD23CA">
      <w:pPr>
        <w:spacing w:after="0"/>
        <w:ind w:left="360"/>
        <w:rPr>
          <w:rFonts w:ascii="SVN-Calling Code" w:hAnsi="SVN-Calling Code"/>
          <w:b/>
          <w:bCs/>
          <w:szCs w:val="24"/>
        </w:rPr>
      </w:pPr>
    </w:p>
    <w:p w14:paraId="72B30711" w14:textId="48EAEB70" w:rsidR="00FD23CA" w:rsidRPr="00FD23CA" w:rsidRDefault="00FD23CA" w:rsidP="00FD23CA">
      <w:pPr>
        <w:pStyle w:val="ListParagraph"/>
        <w:numPr>
          <w:ilvl w:val="0"/>
          <w:numId w:val="20"/>
        </w:numPr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  <w:r w:rsidRPr="00FD23CA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T</w:t>
      </w:r>
      <w:r w:rsidRPr="00FD23CA">
        <w:rPr>
          <w:rFonts w:ascii="SVN-Calling Code" w:eastAsia="Times New Roman" w:hAnsi="SVN-Calling Code" w:cs="Calibri"/>
          <w:b/>
          <w:bCs/>
          <w:color w:val="000000"/>
          <w:sz w:val="26"/>
          <w:szCs w:val="26"/>
          <w:lang w:eastAsia="en-US"/>
        </w:rPr>
        <w:t>ạ</w:t>
      </w:r>
      <w:r w:rsidRPr="00FD23CA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o ra m</w:t>
      </w:r>
      <w:r w:rsidRPr="00FD23CA">
        <w:rPr>
          <w:rFonts w:ascii="SVN-Calling Code" w:eastAsia="Times New Roman" w:hAnsi="SVN-Calling Code" w:cs="Calibri"/>
          <w:b/>
          <w:bCs/>
          <w:color w:val="000000"/>
          <w:sz w:val="26"/>
          <w:szCs w:val="26"/>
          <w:lang w:eastAsia="en-US"/>
        </w:rPr>
        <w:t>ộ</w:t>
      </w:r>
      <w:r w:rsidRPr="00FD23CA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t file text tên monhoc.txt ch</w:t>
      </w:r>
      <w:r w:rsidRPr="00FD23CA">
        <w:rPr>
          <w:rFonts w:ascii="SVN-Calling Code" w:eastAsia="Times New Roman" w:hAnsi="SVN-Calling Code" w:cs="Calibri"/>
          <w:b/>
          <w:bCs/>
          <w:color w:val="000000"/>
          <w:sz w:val="26"/>
          <w:szCs w:val="26"/>
          <w:lang w:eastAsia="en-US"/>
        </w:rPr>
        <w:t>ứ</w:t>
      </w:r>
      <w:r w:rsidRPr="00FD23CA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a danh sách mã môn học của sinh viên trong học kỳ này, mỗi mã nằm trên một dòng. Viết một file kịch bản thực hiện các việc sau:</w:t>
      </w:r>
    </w:p>
    <w:p w14:paraId="304DAC8B" w14:textId="23A67D1B" w:rsidR="00FD23CA" w:rsidRPr="00FD23CA" w:rsidRDefault="00FD23CA" w:rsidP="00FD23CA">
      <w:pPr>
        <w:pStyle w:val="ListParagraph"/>
        <w:numPr>
          <w:ilvl w:val="1"/>
          <w:numId w:val="19"/>
        </w:numPr>
        <w:spacing w:after="0" w:line="240" w:lineRule="auto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  <w:r w:rsidRPr="00FD23CA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Yêu cầu người dùng nhập vào họ và tên (không dấu), tạo ra thư mục có tên tương ứng với thông tin người dùng vừa nhập</w:t>
      </w:r>
    </w:p>
    <w:p w14:paraId="1A9CDC3C" w14:textId="433F8475" w:rsidR="00222162" w:rsidRPr="00FD23CA" w:rsidRDefault="00FD23CA" w:rsidP="00FD23CA">
      <w:pPr>
        <w:pStyle w:val="ListParagraph"/>
        <w:numPr>
          <w:ilvl w:val="1"/>
          <w:numId w:val="19"/>
        </w:numPr>
        <w:spacing w:after="0" w:line="240" w:lineRule="auto"/>
        <w:rPr>
          <w:rFonts w:ascii="SVN-Calling Code" w:hAnsi="SVN-Calling Code"/>
          <w:b/>
          <w:bCs/>
          <w:noProof/>
          <w:szCs w:val="24"/>
        </w:rPr>
      </w:pPr>
      <w:r w:rsidRPr="00FD23CA"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  <w:t>Đọc file text monhoc.txt ở trên, ở trong thư mục vừa tạo ở câu a, với mỗi môn học, tạo ra một thư mục có tên tương ứng với mã môn đó.</w:t>
      </w:r>
    </w:p>
    <w:p w14:paraId="76C951B2" w14:textId="245007A9" w:rsidR="00FD23CA" w:rsidRDefault="00FD23CA" w:rsidP="00FD23CA">
      <w:pPr>
        <w:pStyle w:val="ListParagraph"/>
        <w:spacing w:after="0" w:line="240" w:lineRule="auto"/>
        <w:ind w:left="1440"/>
        <w:rPr>
          <w:rFonts w:ascii="SVN-Calling Code" w:eastAsia="Times New Roman" w:hAnsi="SVN-Calling Code" w:cs="Times New Roman"/>
          <w:b/>
          <w:bCs/>
          <w:color w:val="000000"/>
          <w:sz w:val="26"/>
          <w:szCs w:val="26"/>
          <w:lang w:eastAsia="en-US"/>
        </w:rPr>
      </w:pPr>
    </w:p>
    <w:p w14:paraId="5B716B08" w14:textId="77777777" w:rsidR="00FD23CA" w:rsidRPr="00FD23CA" w:rsidRDefault="00FD23CA" w:rsidP="00FD23CA">
      <w:pPr>
        <w:pStyle w:val="ListParagraph"/>
        <w:spacing w:after="0" w:line="240" w:lineRule="auto"/>
        <w:rPr>
          <w:rFonts w:ascii="SVN-Calling Code" w:hAnsi="SVN-Calling Code"/>
          <w:noProof/>
          <w:szCs w:val="24"/>
        </w:rPr>
      </w:pPr>
      <w:r w:rsidRPr="00FD23CA">
        <w:rPr>
          <w:rFonts w:ascii="SVN-Calling Code" w:hAnsi="SVN-Calling Code"/>
          <w:noProof/>
          <w:szCs w:val="24"/>
        </w:rPr>
        <w:t>#!/bin/sh</w:t>
      </w:r>
    </w:p>
    <w:p w14:paraId="2923E887" w14:textId="77777777" w:rsidR="00FD23CA" w:rsidRPr="00FD23CA" w:rsidRDefault="00FD23CA" w:rsidP="00FD23CA">
      <w:pPr>
        <w:pStyle w:val="ListParagraph"/>
        <w:spacing w:after="0" w:line="240" w:lineRule="auto"/>
        <w:rPr>
          <w:rFonts w:ascii="SVN-Calling Code" w:hAnsi="SVN-Calling Code"/>
          <w:noProof/>
          <w:szCs w:val="24"/>
        </w:rPr>
      </w:pPr>
      <w:r w:rsidRPr="00FD23CA">
        <w:rPr>
          <w:rFonts w:ascii="SVN-Calling Code" w:hAnsi="SVN-Calling Code"/>
          <w:noProof/>
          <w:szCs w:val="24"/>
        </w:rPr>
        <w:t>echo -n "Nhập họ và tên của bạn (không dấu): "</w:t>
      </w:r>
    </w:p>
    <w:p w14:paraId="619C4115" w14:textId="77777777" w:rsidR="00FD23CA" w:rsidRPr="00FD23CA" w:rsidRDefault="00FD23CA" w:rsidP="00FD23CA">
      <w:pPr>
        <w:pStyle w:val="ListParagraph"/>
        <w:spacing w:after="0" w:line="240" w:lineRule="auto"/>
        <w:rPr>
          <w:rFonts w:ascii="SVN-Calling Code" w:hAnsi="SVN-Calling Code"/>
          <w:noProof/>
          <w:szCs w:val="24"/>
        </w:rPr>
      </w:pPr>
      <w:r w:rsidRPr="00FD23CA">
        <w:rPr>
          <w:rFonts w:ascii="SVN-Calling Code" w:hAnsi="SVN-Calling Code"/>
          <w:noProof/>
          <w:szCs w:val="24"/>
        </w:rPr>
        <w:t>read name</w:t>
      </w:r>
    </w:p>
    <w:p w14:paraId="4279ABC1" w14:textId="77777777" w:rsidR="00FD23CA" w:rsidRPr="00FD23CA" w:rsidRDefault="00FD23CA" w:rsidP="00FD23CA">
      <w:pPr>
        <w:pStyle w:val="ListParagraph"/>
        <w:spacing w:after="0" w:line="240" w:lineRule="auto"/>
        <w:rPr>
          <w:rFonts w:ascii="SVN-Calling Code" w:hAnsi="SVN-Calling Code"/>
          <w:noProof/>
          <w:szCs w:val="24"/>
        </w:rPr>
      </w:pPr>
      <w:r w:rsidRPr="00FD23CA">
        <w:rPr>
          <w:rFonts w:ascii="SVN-Calling Code" w:hAnsi="SVN-Calling Code"/>
          <w:noProof/>
          <w:szCs w:val="24"/>
        </w:rPr>
        <w:t>mkdir "$name"</w:t>
      </w:r>
    </w:p>
    <w:p w14:paraId="50BEDEE2" w14:textId="77777777" w:rsidR="00FD23CA" w:rsidRPr="00FD23CA" w:rsidRDefault="00FD23CA" w:rsidP="00FD23CA">
      <w:pPr>
        <w:pStyle w:val="ListParagraph"/>
        <w:spacing w:after="0" w:line="240" w:lineRule="auto"/>
        <w:rPr>
          <w:rFonts w:ascii="SVN-Calling Code" w:hAnsi="SVN-Calling Code"/>
          <w:noProof/>
          <w:szCs w:val="24"/>
        </w:rPr>
      </w:pPr>
      <w:r w:rsidRPr="00FD23CA">
        <w:rPr>
          <w:rFonts w:ascii="SVN-Calling Code" w:hAnsi="SVN-Calling Code"/>
          <w:noProof/>
          <w:szCs w:val="24"/>
        </w:rPr>
        <w:t>while IFS= read -r line</w:t>
      </w:r>
    </w:p>
    <w:p w14:paraId="457960CA" w14:textId="77777777" w:rsidR="00FD23CA" w:rsidRPr="00FD23CA" w:rsidRDefault="00FD23CA" w:rsidP="00FD23CA">
      <w:pPr>
        <w:pStyle w:val="ListParagraph"/>
        <w:spacing w:after="0" w:line="240" w:lineRule="auto"/>
        <w:rPr>
          <w:rFonts w:ascii="SVN-Calling Code" w:hAnsi="SVN-Calling Code"/>
          <w:noProof/>
          <w:szCs w:val="24"/>
        </w:rPr>
      </w:pPr>
      <w:r w:rsidRPr="00FD23CA">
        <w:rPr>
          <w:rFonts w:ascii="SVN-Calling Code" w:hAnsi="SVN-Calling Code"/>
          <w:noProof/>
          <w:szCs w:val="24"/>
        </w:rPr>
        <w:t>do</w:t>
      </w:r>
    </w:p>
    <w:p w14:paraId="5C82F34F" w14:textId="77777777" w:rsidR="00FD23CA" w:rsidRPr="00FD23CA" w:rsidRDefault="00FD23CA" w:rsidP="00FD23CA">
      <w:pPr>
        <w:pStyle w:val="ListParagraph"/>
        <w:spacing w:after="0" w:line="240" w:lineRule="auto"/>
        <w:rPr>
          <w:rFonts w:ascii="SVN-Calling Code" w:hAnsi="SVN-Calling Code"/>
          <w:noProof/>
          <w:szCs w:val="24"/>
        </w:rPr>
      </w:pPr>
      <w:r w:rsidRPr="00FD23CA">
        <w:rPr>
          <w:rFonts w:ascii="SVN-Calling Code" w:hAnsi="SVN-Calling Code"/>
          <w:noProof/>
          <w:szCs w:val="24"/>
        </w:rPr>
        <w:t xml:space="preserve">  mkdir "$name/$line"</w:t>
      </w:r>
    </w:p>
    <w:p w14:paraId="2D42AABF" w14:textId="19B0D791" w:rsidR="00FD23CA" w:rsidRDefault="00FD23CA" w:rsidP="00FD23CA">
      <w:pPr>
        <w:pStyle w:val="ListParagraph"/>
        <w:spacing w:after="0" w:line="240" w:lineRule="auto"/>
        <w:rPr>
          <w:rFonts w:ascii="SVN-Calling Code" w:hAnsi="SVN-Calling Code"/>
          <w:noProof/>
          <w:szCs w:val="24"/>
        </w:rPr>
      </w:pPr>
      <w:r w:rsidRPr="00FD23CA">
        <w:rPr>
          <w:rFonts w:ascii="SVN-Calling Code" w:hAnsi="SVN-Calling Code"/>
          <w:noProof/>
          <w:szCs w:val="24"/>
        </w:rPr>
        <w:t>done &lt; "monhoc.txt"</w:t>
      </w:r>
    </w:p>
    <w:p w14:paraId="304A8AA7" w14:textId="0B607D0A" w:rsidR="00FD23CA" w:rsidRDefault="00FD23CA" w:rsidP="00FD23CA">
      <w:pPr>
        <w:pStyle w:val="ListParagraph"/>
        <w:spacing w:after="0" w:line="240" w:lineRule="auto"/>
        <w:rPr>
          <w:rFonts w:ascii="SVN-Calling Code" w:hAnsi="SVN-Calling Code"/>
          <w:noProof/>
          <w:szCs w:val="24"/>
        </w:rPr>
      </w:pPr>
    </w:p>
    <w:p w14:paraId="0FA98F86" w14:textId="76F3C591" w:rsidR="00FD23CA" w:rsidRPr="00FD23CA" w:rsidRDefault="00FD23CA" w:rsidP="00FD23CA">
      <w:pPr>
        <w:pStyle w:val="ListParagraph"/>
        <w:spacing w:after="0" w:line="240" w:lineRule="auto"/>
        <w:rPr>
          <w:rFonts w:ascii="SVN-Calling Code" w:hAnsi="SVN-Calling Code"/>
          <w:b/>
          <w:bCs/>
          <w:noProof/>
          <w:szCs w:val="24"/>
        </w:rPr>
      </w:pPr>
    </w:p>
    <w:p w14:paraId="00EF4D3B" w14:textId="618550C7" w:rsidR="00FD23CA" w:rsidRPr="00FD23CA" w:rsidRDefault="00FD23CA" w:rsidP="00FD23CA">
      <w:pPr>
        <w:pStyle w:val="ListParagraph"/>
        <w:spacing w:after="0" w:line="240" w:lineRule="auto"/>
        <w:rPr>
          <w:rFonts w:ascii="SVN-Calling Code" w:hAnsi="SVN-Calling Code"/>
          <w:b/>
          <w:bCs/>
          <w:noProof/>
          <w:szCs w:val="24"/>
        </w:rPr>
      </w:pPr>
      <w:r w:rsidRPr="00FD23CA">
        <w:rPr>
          <w:rFonts w:ascii="SVN-Calling Code" w:hAnsi="SVN-Calling Code"/>
          <w:b/>
          <w:bCs/>
          <w:noProof/>
          <w:szCs w:val="24"/>
        </w:rPr>
        <w:t>Với nội dung file.txt:</w:t>
      </w:r>
    </w:p>
    <w:p w14:paraId="5278C01A" w14:textId="77777777" w:rsidR="00FD23CA" w:rsidRDefault="00FD23CA" w:rsidP="00FD23CA">
      <w:pPr>
        <w:pStyle w:val="ListParagraph"/>
        <w:spacing w:after="0" w:line="240" w:lineRule="auto"/>
        <w:rPr>
          <w:rFonts w:ascii="SVN-Calling Code" w:hAnsi="SVN-Calling Code"/>
          <w:noProof/>
          <w:szCs w:val="24"/>
        </w:rPr>
      </w:pPr>
    </w:p>
    <w:p w14:paraId="4227430C" w14:textId="09717AEB" w:rsidR="00FD23CA" w:rsidRDefault="00FD23CA" w:rsidP="00FD23CA">
      <w:pPr>
        <w:pStyle w:val="ListParagraph"/>
        <w:spacing w:after="0" w:line="240" w:lineRule="auto"/>
        <w:rPr>
          <w:rFonts w:ascii="SVN-Calling Code" w:hAnsi="SVN-Calling Code"/>
          <w:noProof/>
          <w:szCs w:val="24"/>
        </w:rPr>
      </w:pPr>
      <w:r>
        <w:rPr>
          <w:rFonts w:ascii="SVN-Calling Code" w:hAnsi="SVN-Calling Code"/>
          <w:noProof/>
          <w:szCs w:val="24"/>
        </w:rPr>
        <w:drawing>
          <wp:inline distT="0" distB="0" distL="0" distR="0" wp14:anchorId="05C2C5CC" wp14:editId="40855CA8">
            <wp:extent cx="2848757" cy="2427182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59"/>
                    <a:stretch/>
                  </pic:blipFill>
                  <pic:spPr bwMode="auto">
                    <a:xfrm>
                      <a:off x="0" y="0"/>
                      <a:ext cx="2855465" cy="243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54D4E" w14:textId="2D7515BB" w:rsidR="00FD23CA" w:rsidRPr="00FD23CA" w:rsidRDefault="00FD23CA" w:rsidP="00FD23CA">
      <w:pPr>
        <w:pStyle w:val="ListParagraph"/>
        <w:spacing w:after="0" w:line="240" w:lineRule="auto"/>
        <w:rPr>
          <w:rFonts w:ascii="SVN-Calling Code" w:hAnsi="SVN-Calling Code"/>
          <w:noProof/>
          <w:szCs w:val="24"/>
        </w:rPr>
      </w:pPr>
      <w:r>
        <w:rPr>
          <w:rFonts w:ascii="SVN-Calling Code" w:hAnsi="SVN-Calling Code"/>
          <w:noProof/>
          <w:szCs w:val="24"/>
        </w:rPr>
        <w:drawing>
          <wp:inline distT="0" distB="0" distL="0" distR="0" wp14:anchorId="65471FD9" wp14:editId="77E0EFE8">
            <wp:extent cx="4611756" cy="503777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1" r="58647" b="18970"/>
                    <a:stretch/>
                  </pic:blipFill>
                  <pic:spPr bwMode="auto">
                    <a:xfrm>
                      <a:off x="0" y="0"/>
                      <a:ext cx="4611756" cy="503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23CA" w:rsidRPr="00FD23CA" w:rsidSect="000A2A7E">
      <w:headerReference w:type="default" r:id="rId32"/>
      <w:footerReference w:type="default" r:id="rId33"/>
      <w:pgSz w:w="12240" w:h="15840" w:code="1"/>
      <w:pgMar w:top="1152" w:right="5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A5BEFE" w14:textId="77777777" w:rsidR="006845FF" w:rsidRDefault="006845FF">
      <w:pPr>
        <w:spacing w:after="0" w:line="240" w:lineRule="auto"/>
      </w:pPr>
      <w:r>
        <w:separator/>
      </w:r>
    </w:p>
  </w:endnote>
  <w:endnote w:type="continuationSeparator" w:id="0">
    <w:p w14:paraId="68BCCE4F" w14:textId="77777777" w:rsidR="006845FF" w:rsidRDefault="00684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VN-Calling Code">
    <w:altName w:val="Calibri"/>
    <w:panose1 w:val="020B0509020202020204"/>
    <w:charset w:val="00"/>
    <w:family w:val="modern"/>
    <w:notTrueType/>
    <w:pitch w:val="fixed"/>
    <w:sig w:usb0="A00000EF" w:usb1="5000207B" w:usb2="00000000" w:usb3="00000000" w:csb0="00000093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NewPSMT">
    <w:altName w:val="Courier New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86DD0C" w14:textId="3A9A002A" w:rsidR="003D2C03" w:rsidRDefault="003D2C03">
    <w:pPr>
      <w:pStyle w:val="Footer"/>
    </w:pPr>
    <w:r>
      <w:t xml:space="preserve"> </w:t>
    </w:r>
    <w:r>
      <w:rPr>
        <w:rFonts w:asciiTheme="majorHAnsi" w:eastAsiaTheme="majorEastAsia" w:hAnsiTheme="majorHAnsi" w:cstheme="majorBidi"/>
        <w:sz w:val="20"/>
      </w:rPr>
      <w:t xml:space="preserve">pg. </w:t>
    </w:r>
    <w:r>
      <w:rPr>
        <w:sz w:val="20"/>
      </w:rPr>
      <w:fldChar w:fldCharType="begin"/>
    </w:r>
    <w:r>
      <w:rPr>
        <w:sz w:val="20"/>
      </w:rPr>
      <w:instrText xml:space="preserve"> PAGE    \* MERGEFORMAT </w:instrText>
    </w:r>
    <w:r>
      <w:rPr>
        <w:sz w:val="20"/>
      </w:rPr>
      <w:fldChar w:fldCharType="separate"/>
    </w:r>
    <w:r>
      <w:rPr>
        <w:rFonts w:asciiTheme="majorHAnsi" w:eastAsiaTheme="majorEastAsia" w:hAnsiTheme="majorHAnsi" w:cstheme="majorBidi"/>
        <w:noProof/>
        <w:sz w:val="20"/>
      </w:rPr>
      <w:t>2</w:t>
    </w:r>
    <w:r>
      <w:rPr>
        <w:rFonts w:asciiTheme="majorHAnsi" w:eastAsiaTheme="majorEastAsia" w:hAnsiTheme="majorHAnsi" w:cstheme="majorBidi"/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A7F752" w14:textId="77777777" w:rsidR="006845FF" w:rsidRDefault="006845FF">
      <w:pPr>
        <w:spacing w:after="0" w:line="240" w:lineRule="auto"/>
      </w:pPr>
      <w:r>
        <w:separator/>
      </w:r>
    </w:p>
  </w:footnote>
  <w:footnote w:type="continuationSeparator" w:id="0">
    <w:p w14:paraId="532DD542" w14:textId="77777777" w:rsidR="006845FF" w:rsidRDefault="00684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DE511A" w14:textId="5B3F904D" w:rsidR="00EF36A5" w:rsidRDefault="00311A55" w:rsidP="00311A55">
    <w:pPr>
      <w:pStyle w:val="Header"/>
      <w:tabs>
        <w:tab w:val="clear" w:pos="4680"/>
        <w:tab w:val="clear" w:pos="9360"/>
        <w:tab w:val="center" w:pos="5130"/>
      </w:tabs>
    </w:pPr>
    <w:r>
      <w:rPr>
        <w:noProof/>
        <w:color w:val="auto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08FC4F9" wp14:editId="6412ABF3">
              <wp:simplePos x="0" y="0"/>
              <wp:positionH relativeFrom="page">
                <wp:align>right</wp:align>
              </wp:positionH>
              <wp:positionV relativeFrom="paragraph">
                <wp:posOffset>-3297</wp:posOffset>
              </wp:positionV>
              <wp:extent cx="3986784" cy="2048256"/>
              <wp:effectExtent l="0" t="0" r="0" b="9525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86784" cy="2048256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1A06364" id="Rectangle 3" o:spid="_x0000_s1026" style="position:absolute;margin-left:262.7pt;margin-top:-.25pt;width:313.9pt;height:161.3pt;z-index:251662336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" fillcolor="white [3212]" stroked="f" strokeweight="1pt">
              <w10:wrap anchorx="page"/>
            </v:rect>
          </w:pict>
        </mc:Fallback>
      </mc:AlternateContent>
    </w:r>
    <w:r w:rsidR="00EF36A5">
      <w:rPr>
        <w:noProof/>
        <w:color w:val="auto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E8BB871" wp14:editId="60234BDF">
              <wp:simplePos x="0" y="0"/>
              <wp:positionH relativeFrom="page">
                <wp:posOffset>-295275</wp:posOffset>
              </wp:positionH>
              <wp:positionV relativeFrom="page">
                <wp:posOffset>-113335</wp:posOffset>
              </wp:positionV>
              <wp:extent cx="9719945" cy="10297795"/>
              <wp:effectExtent l="19050" t="0" r="90805" b="6350"/>
              <wp:wrapNone/>
              <wp:docPr id="6" name="Group 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719945" cy="10297795"/>
                        <a:chOff x="0" y="0"/>
                        <a:chExt cx="9716770" cy="10298367"/>
                      </a:xfrm>
                    </wpg:grpSpPr>
                    <wps:wsp>
                      <wps:cNvPr id="9" name="Freeform: Shape 9"/>
                      <wps:cNvSpPr/>
                      <wps:spPr>
                        <a:xfrm>
                          <a:off x="281940" y="0"/>
                          <a:ext cx="7851390" cy="2019169"/>
                        </a:xfrm>
                        <a:custGeom>
                          <a:avLst/>
                          <a:gdLst>
                            <a:gd name="connsiteX0" fmla="*/ 5640 w 5350933"/>
                            <a:gd name="connsiteY0" fmla="*/ 5640 h 1388533"/>
                            <a:gd name="connsiteX1" fmla="*/ 5345567 w 5350933"/>
                            <a:gd name="connsiteY1" fmla="*/ 5640 h 1388533"/>
                            <a:gd name="connsiteX2" fmla="*/ 5345567 w 5350933"/>
                            <a:gd name="connsiteY2" fmla="*/ 1384014 h 1388533"/>
                            <a:gd name="connsiteX3" fmla="*/ 5640 w 5350933"/>
                            <a:gd name="connsiteY3" fmla="*/ 1384014 h 1388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350933" h="1388533">
                              <a:moveTo>
                                <a:pt x="5640" y="5640"/>
                              </a:moveTo>
                              <a:lnTo>
                                <a:pt x="5345567" y="5640"/>
                              </a:lnTo>
                              <a:lnTo>
                                <a:pt x="5345567" y="1384014"/>
                              </a:lnTo>
                              <a:lnTo>
                                <a:pt x="5640" y="138401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846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Freeform: Shape 10"/>
                      <wps:cNvSpPr/>
                      <wps:spPr>
                        <a:xfrm>
                          <a:off x="155448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" name="Freeform: Shape 19"/>
                      <wps:cNvSpPr/>
                      <wps:spPr>
                        <a:xfrm>
                          <a:off x="74676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" name="Freeform: Shape 20"/>
                      <wps:cNvSpPr/>
                      <wps:spPr>
                        <a:xfrm>
                          <a:off x="297180" y="9326880"/>
                          <a:ext cx="7839320" cy="971487"/>
                        </a:xfrm>
                        <a:custGeom>
                          <a:avLst/>
                          <a:gdLst>
                            <a:gd name="connsiteX0" fmla="*/ 5640 w 5342466"/>
                            <a:gd name="connsiteY0" fmla="*/ 5640 h 1041399"/>
                            <a:gd name="connsiteX1" fmla="*/ 5339640 w 5342466"/>
                            <a:gd name="connsiteY1" fmla="*/ 5640 h 1041399"/>
                            <a:gd name="connsiteX2" fmla="*/ 5339640 w 5342466"/>
                            <a:gd name="connsiteY2" fmla="*/ 1036880 h 1041399"/>
                            <a:gd name="connsiteX3" fmla="*/ 5640 w 5342466"/>
                            <a:gd name="connsiteY3" fmla="*/ 1036880 h 10413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342466" h="1041399">
                              <a:moveTo>
                                <a:pt x="5640" y="5640"/>
                              </a:moveTo>
                              <a:lnTo>
                                <a:pt x="5339640" y="5640"/>
                              </a:lnTo>
                              <a:lnTo>
                                <a:pt x="5339640" y="1036880"/>
                              </a:lnTo>
                              <a:lnTo>
                                <a:pt x="5640" y="103688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846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Freeform: Shape 21"/>
                      <wps:cNvSpPr/>
                      <wps:spPr>
                        <a:xfrm>
                          <a:off x="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Straight Connector 22"/>
                      <wps:cNvCnPr/>
                      <wps:spPr>
                        <a:xfrm>
                          <a:off x="762000" y="838200"/>
                          <a:ext cx="0" cy="8322907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page">
                <wp14:pctWidth>125300</wp14:pctWidth>
              </wp14:sizeRelH>
              <wp14:sizeRelV relativeFrom="page">
                <wp14:pctHeight>102400</wp14:pctHeight>
              </wp14:sizeRelV>
            </wp:anchor>
          </w:drawing>
        </mc:Choice>
        <mc:Fallback>
          <w:pict>
            <v:group w14:anchorId="2A678439" id="Group 6" o:spid="_x0000_s1026" alt="&quot;&quot;" style="position:absolute;margin-left:-23.25pt;margin-top:-8.9pt;width:765.35pt;height:810.85pt;z-index:-251655168;mso-width-percent:1253;mso-height-percent:1024;mso-position-horizontal-relative:page;mso-position-vertical-relative:page;mso-width-percent:1253;mso-height-percent:1024" coordsize="97167,102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">
              <v:shape id="Freeform: Shape 9" o:spid="_x0000_s1027" style="position:absolute;left:2819;width:78514;height:20191;visibility:visible;mso-wrap-style:square;v-text-anchor:middle" coordsize="5350933,1388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" path="m5640,5640r5339927,l5345567,1384014r-5339927,l5640,5640xe" fillcolor="#2f3342 [3206]" stroked="f" strokeweight=".235mm">
                <v:stroke joinstyle="miter"/>
                <v:path arrowok="t" o:connecttype="custom" o:connectlocs="8276,8202;7843517,8202;7843517,2012598;8276,2012598" o:connectangles="0,0,0,0"/>
              </v:shape>
              <v:shape id="Freeform: Shape 10" o:spid="_x0000_s1028" style="position:absolute;left:15544;top:5638;width:81623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" path="m5339927,915247r-1551940,c3787987,915247,3374067,956949,3327400,435187r,41702c3327400,236435,3132667,,2892213,l238760,c150707,,68580,26247,,71120l,6018954r5339927,l5339927,915247xe" fillcolor="#e7e6e6 [3214]" stroked="f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shape id="Freeform: Shape 19" o:spid="_x0000_s1029" style="position:absolute;left:7467;top:5638;width:81623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" path="m5339927,915247r-1551940,c3787987,915247,3374067,956949,3327400,435187r,41702c3327400,236435,3132667,,2892213,l238760,c150707,,68580,26247,,71120l,6018954r5339927,l5339927,915247xe" fillcolor="#c0f400 [3204]" stroked="f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shape id="Freeform: Shape 20" o:spid="_x0000_s1030" style="position:absolute;left:2971;top:93268;width:78394;height:9715;visibility:visible;mso-wrap-style:square;v-text-anchor:middle" coordsize="5342466,104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" path="m5640,5640r5334000,l5339640,1036880r-5334000,l5640,5640xe" fillcolor="#2f3342 [3206]" stroked="f" strokeweight=".235mm">
                <v:stroke joinstyle="miter"/>
                <v:path arrowok="t" o:connecttype="custom" o:connectlocs="8276,5261;7835173,5261;7835173,967271;8276,967271" o:connectangles="0,0,0,0"/>
              </v:shape>
              <v:shape id="Freeform: Shape 21" o:spid="_x0000_s1031" style="position:absolute;top:5638;width:81622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" path="m5339927,915247r-1551940,c3787987,915247,3374067,956949,3327400,435187r,41702c3327400,236435,3132667,,2892213,l238760,c150707,,68580,26247,,71120l,6018954r5339927,l5339927,915247xe" stroked="f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line id="Straight Connector 22" o:spid="_x0000_s1032" style="position:absolute;visibility:visible;mso-wrap-style:square" from="7620,8382" to="7620,91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" strokecolor="#c0f400 [3204]" strokeweight="3pt">
                <v:stroke joinstyle="miter"/>
              </v:line>
              <w10:wrap anchorx="page" anchory="page"/>
            </v:group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25pt;height:11.25pt" o:bullet="t">
        <v:imagedata r:id="rId1" o:title="mso39FF"/>
      </v:shape>
    </w:pict>
  </w:numPicBullet>
  <w:abstractNum w:abstractNumId="0" w15:restartNumberingAfterBreak="0">
    <w:nsid w:val="FFFFFF88"/>
    <w:multiLevelType w:val="singleLevel"/>
    <w:tmpl w:val="55168C1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595959" w:themeColor="text1" w:themeTint="A6"/>
      </w:rPr>
    </w:lvl>
  </w:abstractNum>
  <w:abstractNum w:abstractNumId="1" w15:restartNumberingAfterBreak="0">
    <w:nsid w:val="0E993248"/>
    <w:multiLevelType w:val="hybridMultilevel"/>
    <w:tmpl w:val="2746FF02"/>
    <w:lvl w:ilvl="0" w:tplc="A9BC0562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72A814C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FD2C6C"/>
    <w:multiLevelType w:val="hybridMultilevel"/>
    <w:tmpl w:val="D0F624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2224088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267B6"/>
    <w:multiLevelType w:val="hybridMultilevel"/>
    <w:tmpl w:val="832493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01C4CC2">
      <w:start w:val="3"/>
      <w:numFmt w:val="bullet"/>
      <w:lvlText w:val="-"/>
      <w:lvlJc w:val="left"/>
      <w:pPr>
        <w:ind w:left="1440" w:hanging="360"/>
      </w:pPr>
      <w:rPr>
        <w:rFonts w:ascii="Microsoft Sans Serif" w:eastAsiaTheme="minorHAnsi" w:hAnsi="Microsoft Sans Serif" w:cs="Microsoft Sans Serif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2E14BF"/>
    <w:multiLevelType w:val="hybridMultilevel"/>
    <w:tmpl w:val="D92C0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8F0437"/>
    <w:multiLevelType w:val="hybridMultilevel"/>
    <w:tmpl w:val="EF2E7B46"/>
    <w:lvl w:ilvl="0" w:tplc="D01C4CC2">
      <w:start w:val="3"/>
      <w:numFmt w:val="bullet"/>
      <w:lvlText w:val="-"/>
      <w:lvlJc w:val="left"/>
      <w:pPr>
        <w:ind w:left="720" w:hanging="360"/>
      </w:pPr>
      <w:rPr>
        <w:rFonts w:ascii="Microsoft Sans Serif" w:eastAsiaTheme="minorHAnsi" w:hAnsi="Microsoft Sans Serif" w:cs="Microsoft Sans Serif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B84627"/>
    <w:multiLevelType w:val="hybridMultilevel"/>
    <w:tmpl w:val="2C9014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A53232"/>
    <w:multiLevelType w:val="multilevel"/>
    <w:tmpl w:val="C7D48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162864"/>
    <w:multiLevelType w:val="hybridMultilevel"/>
    <w:tmpl w:val="87705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494659"/>
    <w:multiLevelType w:val="hybridMultilevel"/>
    <w:tmpl w:val="5B683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D03384"/>
    <w:multiLevelType w:val="multilevel"/>
    <w:tmpl w:val="137E4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52087B"/>
    <w:multiLevelType w:val="hybridMultilevel"/>
    <w:tmpl w:val="033ED9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01C4CC2">
      <w:start w:val="3"/>
      <w:numFmt w:val="bullet"/>
      <w:lvlText w:val="-"/>
      <w:lvlJc w:val="left"/>
      <w:pPr>
        <w:ind w:left="1440" w:hanging="360"/>
      </w:pPr>
      <w:rPr>
        <w:rFonts w:ascii="Microsoft Sans Serif" w:eastAsiaTheme="minorHAnsi" w:hAnsi="Microsoft Sans Serif" w:cs="Microsoft Sans Serif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E4230A"/>
    <w:multiLevelType w:val="hybridMultilevel"/>
    <w:tmpl w:val="D09CAC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781D9B"/>
    <w:multiLevelType w:val="multilevel"/>
    <w:tmpl w:val="1B1C8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B60F73"/>
    <w:multiLevelType w:val="hybridMultilevel"/>
    <w:tmpl w:val="9B98A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A95284"/>
    <w:multiLevelType w:val="hybridMultilevel"/>
    <w:tmpl w:val="8DB4B09E"/>
    <w:lvl w:ilvl="0" w:tplc="45B4A1B2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C07063"/>
    <w:multiLevelType w:val="hybridMultilevel"/>
    <w:tmpl w:val="CEE0F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B538F8"/>
    <w:multiLevelType w:val="hybridMultilevel"/>
    <w:tmpl w:val="0B82E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566082"/>
    <w:multiLevelType w:val="hybridMultilevel"/>
    <w:tmpl w:val="F828D77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BA5E6A"/>
    <w:multiLevelType w:val="hybridMultilevel"/>
    <w:tmpl w:val="9DD68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15"/>
  </w:num>
  <w:num w:numId="4">
    <w:abstractNumId w:val="8"/>
  </w:num>
  <w:num w:numId="5">
    <w:abstractNumId w:val="12"/>
  </w:num>
  <w:num w:numId="6">
    <w:abstractNumId w:val="13"/>
  </w:num>
  <w:num w:numId="7">
    <w:abstractNumId w:val="1"/>
  </w:num>
  <w:num w:numId="8">
    <w:abstractNumId w:val="10"/>
  </w:num>
  <w:num w:numId="9">
    <w:abstractNumId w:val="7"/>
  </w:num>
  <w:num w:numId="10">
    <w:abstractNumId w:val="3"/>
  </w:num>
  <w:num w:numId="11">
    <w:abstractNumId w:val="5"/>
  </w:num>
  <w:num w:numId="12">
    <w:abstractNumId w:val="4"/>
  </w:num>
  <w:num w:numId="13">
    <w:abstractNumId w:val="11"/>
  </w:num>
  <w:num w:numId="14">
    <w:abstractNumId w:val="19"/>
  </w:num>
  <w:num w:numId="15">
    <w:abstractNumId w:val="9"/>
  </w:num>
  <w:num w:numId="16">
    <w:abstractNumId w:val="16"/>
  </w:num>
  <w:num w:numId="17">
    <w:abstractNumId w:val="17"/>
  </w:num>
  <w:num w:numId="18">
    <w:abstractNumId w:val="14"/>
  </w:num>
  <w:num w:numId="19">
    <w:abstractNumId w:val="2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5A0"/>
    <w:rsid w:val="000052CA"/>
    <w:rsid w:val="0001495E"/>
    <w:rsid w:val="0001626D"/>
    <w:rsid w:val="00016755"/>
    <w:rsid w:val="00035454"/>
    <w:rsid w:val="00043EE1"/>
    <w:rsid w:val="000A0F28"/>
    <w:rsid w:val="000A2A7E"/>
    <w:rsid w:val="000C1AF5"/>
    <w:rsid w:val="0018084F"/>
    <w:rsid w:val="001C75AD"/>
    <w:rsid w:val="001D0AEC"/>
    <w:rsid w:val="001F3F26"/>
    <w:rsid w:val="00222162"/>
    <w:rsid w:val="002A7B54"/>
    <w:rsid w:val="002E0B9C"/>
    <w:rsid w:val="002E6287"/>
    <w:rsid w:val="00303AE1"/>
    <w:rsid w:val="00311A55"/>
    <w:rsid w:val="00385963"/>
    <w:rsid w:val="003949BD"/>
    <w:rsid w:val="003A2444"/>
    <w:rsid w:val="003D2C03"/>
    <w:rsid w:val="004129B7"/>
    <w:rsid w:val="00491618"/>
    <w:rsid w:val="004D61A7"/>
    <w:rsid w:val="00524B92"/>
    <w:rsid w:val="0053630E"/>
    <w:rsid w:val="00560F76"/>
    <w:rsid w:val="0057184E"/>
    <w:rsid w:val="00576154"/>
    <w:rsid w:val="00591FFE"/>
    <w:rsid w:val="005D138C"/>
    <w:rsid w:val="006845FF"/>
    <w:rsid w:val="006B7784"/>
    <w:rsid w:val="006F16F0"/>
    <w:rsid w:val="007520BE"/>
    <w:rsid w:val="00752469"/>
    <w:rsid w:val="007B44EF"/>
    <w:rsid w:val="0085498E"/>
    <w:rsid w:val="00903D54"/>
    <w:rsid w:val="00913808"/>
    <w:rsid w:val="009B65A0"/>
    <w:rsid w:val="009E6EEE"/>
    <w:rsid w:val="00A055E7"/>
    <w:rsid w:val="00A2161E"/>
    <w:rsid w:val="00A448C1"/>
    <w:rsid w:val="00A505FB"/>
    <w:rsid w:val="00A743FB"/>
    <w:rsid w:val="00A775ED"/>
    <w:rsid w:val="00A963BD"/>
    <w:rsid w:val="00AA0423"/>
    <w:rsid w:val="00AA7AA0"/>
    <w:rsid w:val="00AB16D1"/>
    <w:rsid w:val="00AB4981"/>
    <w:rsid w:val="00AF4C12"/>
    <w:rsid w:val="00B06A98"/>
    <w:rsid w:val="00B43495"/>
    <w:rsid w:val="00B70211"/>
    <w:rsid w:val="00B72F48"/>
    <w:rsid w:val="00B94553"/>
    <w:rsid w:val="00BB454E"/>
    <w:rsid w:val="00BF5866"/>
    <w:rsid w:val="00C058FF"/>
    <w:rsid w:val="00C84D21"/>
    <w:rsid w:val="00C85CEF"/>
    <w:rsid w:val="00CA6B4F"/>
    <w:rsid w:val="00D0550B"/>
    <w:rsid w:val="00D72B69"/>
    <w:rsid w:val="00D742BF"/>
    <w:rsid w:val="00D813FC"/>
    <w:rsid w:val="00DA4A43"/>
    <w:rsid w:val="00DA5BEB"/>
    <w:rsid w:val="00DE395C"/>
    <w:rsid w:val="00E2411A"/>
    <w:rsid w:val="00E37225"/>
    <w:rsid w:val="00E4032A"/>
    <w:rsid w:val="00E51439"/>
    <w:rsid w:val="00EB481A"/>
    <w:rsid w:val="00EF36A5"/>
    <w:rsid w:val="00F05C7C"/>
    <w:rsid w:val="00F3005B"/>
    <w:rsid w:val="00FD23CA"/>
    <w:rsid w:val="00FE6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12BD2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0D0D0D" w:themeColor="text1" w:themeTint="F2"/>
        <w:sz w:val="22"/>
        <w:szCs w:val="22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0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F05C7C"/>
    <w:rPr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4"/>
    <w:qFormat/>
    <w:rsid w:val="00AB4981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color w:val="000000" w:themeColor="tex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6"/>
    <w:semiHidden/>
    <w:qFormat/>
    <w:pPr>
      <w:keepNext/>
      <w:keepLines/>
      <w:spacing w:before="200" w:after="80"/>
      <w:outlineLvl w:val="1"/>
    </w:pPr>
    <w:rPr>
      <w:rFonts w:asciiTheme="majorHAnsi" w:eastAsiaTheme="majorEastAsia" w:hAnsiTheme="majorHAnsi" w:cstheme="majorBidi"/>
      <w:color w:val="C0F400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6"/>
    <w:qFormat/>
    <w:rsid w:val="00AB4981"/>
    <w:pPr>
      <w:spacing w:after="480"/>
      <w:contextualSpacing/>
    </w:pPr>
    <w:rPr>
      <w:rFonts w:asciiTheme="majorHAnsi" w:hAnsiTheme="majorHAnsi"/>
      <w:b/>
      <w:caps/>
      <w:color w:val="auto"/>
      <w:sz w:val="52"/>
    </w:rPr>
  </w:style>
  <w:style w:type="character" w:customStyle="1" w:styleId="TitleChar">
    <w:name w:val="Title Char"/>
    <w:basedOn w:val="DefaultParagraphFont"/>
    <w:link w:val="Title"/>
    <w:uiPriority w:val="6"/>
    <w:rsid w:val="00AB4981"/>
    <w:rPr>
      <w:rFonts w:asciiTheme="majorHAnsi" w:hAnsiTheme="majorHAnsi"/>
      <w:b/>
      <w:caps/>
      <w:color w:val="auto"/>
      <w:sz w:val="52"/>
      <w:szCs w:val="20"/>
    </w:rPr>
  </w:style>
  <w:style w:type="paragraph" w:customStyle="1" w:styleId="RowHeading">
    <w:name w:val="Row Heading"/>
    <w:basedOn w:val="Normal"/>
    <w:uiPriority w:val="5"/>
    <w:semiHidden/>
    <w:qFormat/>
    <w:rPr>
      <w:b/>
      <w:bCs/>
    </w:rPr>
  </w:style>
  <w:style w:type="table" w:styleId="TableGrid">
    <w:name w:val="Table Grid"/>
    <w:basedOn w:val="Table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mHeading">
    <w:name w:val="Form Heading"/>
    <w:basedOn w:val="Normal"/>
    <w:uiPriority w:val="3"/>
    <w:semiHidden/>
    <w:qFormat/>
    <w:pPr>
      <w:spacing w:after="320"/>
      <w:ind w:right="288"/>
    </w:pPr>
    <w:rPr>
      <w:color w:val="595959" w:themeColor="text1" w:themeTint="A6"/>
    </w:rPr>
  </w:style>
  <w:style w:type="paragraph" w:customStyle="1" w:styleId="TableText">
    <w:name w:val="Table Text"/>
    <w:basedOn w:val="Normal"/>
    <w:uiPriority w:val="3"/>
    <w:semiHidden/>
    <w:qFormat/>
    <w:pPr>
      <w:spacing w:after="320"/>
    </w:pPr>
  </w:style>
  <w:style w:type="character" w:customStyle="1" w:styleId="Heading1Char">
    <w:name w:val="Heading 1 Char"/>
    <w:basedOn w:val="DefaultParagraphFont"/>
    <w:link w:val="Heading1"/>
    <w:uiPriority w:val="4"/>
    <w:rsid w:val="00AB4981"/>
    <w:rPr>
      <w:rFonts w:asciiTheme="majorHAnsi" w:eastAsiaTheme="majorEastAsia" w:hAnsiTheme="majorHAnsi" w:cstheme="majorBidi"/>
      <w:color w:val="000000" w:themeColor="text1"/>
      <w:sz w:val="30"/>
      <w:szCs w:val="30"/>
    </w:rPr>
  </w:style>
  <w:style w:type="paragraph" w:styleId="ListNumber">
    <w:name w:val="List Number"/>
    <w:basedOn w:val="Normal"/>
    <w:uiPriority w:val="9"/>
    <w:semiHidden/>
    <w:qFormat/>
    <w:pPr>
      <w:numPr>
        <w:numId w:val="1"/>
      </w:numPr>
      <w:spacing w:after="200"/>
    </w:pPr>
  </w:style>
  <w:style w:type="character" w:customStyle="1" w:styleId="Heading2Char">
    <w:name w:val="Heading 2 Char"/>
    <w:basedOn w:val="DefaultParagraphFont"/>
    <w:link w:val="Heading2"/>
    <w:uiPriority w:val="6"/>
    <w:semiHidden/>
    <w:rsid w:val="00DE395C"/>
    <w:rPr>
      <w:rFonts w:asciiTheme="majorHAnsi" w:eastAsiaTheme="majorEastAsia" w:hAnsiTheme="majorHAnsi" w:cstheme="majorBidi"/>
      <w:color w:val="C0F400" w:themeColor="accent1"/>
      <w:sz w:val="24"/>
      <w:szCs w:val="20"/>
    </w:rPr>
  </w:style>
  <w:style w:type="paragraph" w:styleId="Footer">
    <w:name w:val="footer"/>
    <w:basedOn w:val="Normal"/>
    <w:link w:val="FooterChar"/>
    <w:uiPriority w:val="99"/>
    <w:semiHidden/>
    <w:qFormat/>
    <w:pPr>
      <w:spacing w:after="0" w:line="240" w:lineRule="auto"/>
      <w:jc w:val="right"/>
    </w:pPr>
    <w:rPr>
      <w:color w:val="C0F400" w:themeColor="accent1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DE395C"/>
    <w:rPr>
      <w:color w:val="C0F400" w:themeColor="accent1"/>
      <w:sz w:val="24"/>
      <w:szCs w:val="20"/>
    </w:rPr>
  </w:style>
  <w:style w:type="paragraph" w:styleId="NormalWeb">
    <w:name w:val="Normal (Web)"/>
    <w:basedOn w:val="Normal"/>
    <w:uiPriority w:val="99"/>
    <w:semiHidden/>
    <w:unhideWhenUsed/>
    <w:rsid w:val="00560F76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0F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F76"/>
    <w:rPr>
      <w:rFonts w:ascii="Segoe UI" w:hAnsi="Segoe UI" w:cs="Segoe UI"/>
      <w:sz w:val="18"/>
      <w:szCs w:val="18"/>
    </w:rPr>
  </w:style>
  <w:style w:type="paragraph" w:styleId="ListBullet">
    <w:name w:val="List Bullet"/>
    <w:basedOn w:val="Normal"/>
    <w:uiPriority w:val="10"/>
    <w:qFormat/>
    <w:rsid w:val="00CA6B4F"/>
    <w:pPr>
      <w:numPr>
        <w:numId w:val="3"/>
      </w:numPr>
      <w:spacing w:before="100" w:after="100" w:line="240" w:lineRule="auto"/>
      <w:contextualSpacing/>
    </w:pPr>
    <w:rPr>
      <w:color w:val="auto"/>
      <w:sz w:val="22"/>
      <w:szCs w:val="21"/>
    </w:rPr>
  </w:style>
  <w:style w:type="paragraph" w:styleId="Header">
    <w:name w:val="header"/>
    <w:basedOn w:val="Normal"/>
    <w:link w:val="HeaderChar"/>
    <w:uiPriority w:val="99"/>
    <w:semiHidden/>
    <w:rsid w:val="004D61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395C"/>
    <w:rPr>
      <w:sz w:val="24"/>
      <w:szCs w:val="20"/>
    </w:rPr>
  </w:style>
  <w:style w:type="paragraph" w:customStyle="1" w:styleId="Details">
    <w:name w:val="Details"/>
    <w:basedOn w:val="Normal"/>
    <w:qFormat/>
    <w:rsid w:val="00AB4981"/>
    <w:pPr>
      <w:spacing w:after="360"/>
      <w:contextualSpacing/>
    </w:pPr>
    <w:rPr>
      <w:sz w:val="28"/>
    </w:rPr>
  </w:style>
  <w:style w:type="character" w:styleId="PlaceholderText">
    <w:name w:val="Placeholder Text"/>
    <w:basedOn w:val="DefaultParagraphFont"/>
    <w:uiPriority w:val="99"/>
    <w:semiHidden/>
    <w:rsid w:val="00AB4981"/>
    <w:rPr>
      <w:color w:val="808080"/>
    </w:rPr>
  </w:style>
  <w:style w:type="table" w:styleId="ListTable6Colorful">
    <w:name w:val="List Table 6 Colorful"/>
    <w:basedOn w:val="TableNormal"/>
    <w:uiPriority w:val="51"/>
    <w:rsid w:val="00D0550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Bold">
    <w:name w:val="Bold"/>
    <w:uiPriority w:val="1"/>
    <w:qFormat/>
    <w:rsid w:val="004129B7"/>
    <w:rPr>
      <w:b/>
      <w:color w:val="auto"/>
    </w:rPr>
  </w:style>
  <w:style w:type="paragraph" w:styleId="ListParagraph">
    <w:name w:val="List Paragraph"/>
    <w:basedOn w:val="Normal"/>
    <w:uiPriority w:val="34"/>
    <w:unhideWhenUsed/>
    <w:qFormat/>
    <w:rsid w:val="009B65A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913808"/>
    <w:rPr>
      <w:rFonts w:ascii="Courier New" w:eastAsia="Times New Roman" w:hAnsi="Courier New" w:cs="Courier New"/>
      <w:sz w:val="20"/>
      <w:szCs w:val="20"/>
    </w:rPr>
  </w:style>
  <w:style w:type="paragraph" w:styleId="BodyText">
    <w:name w:val="Body Text"/>
    <w:basedOn w:val="Normal"/>
    <w:link w:val="BodyTextChar"/>
    <w:autoRedefine/>
    <w:uiPriority w:val="99"/>
    <w:unhideWhenUsed/>
    <w:rsid w:val="00BB454E"/>
    <w:pPr>
      <w:spacing w:line="240" w:lineRule="auto"/>
      <w:ind w:left="720"/>
    </w:pPr>
    <w:rPr>
      <w:rFonts w:ascii="SVN-Calling Code" w:eastAsiaTheme="minorHAnsi" w:hAnsi="SVN-Calling Code"/>
      <w:color w:val="auto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BB454E"/>
    <w:rPr>
      <w:rFonts w:ascii="SVN-Calling Code" w:eastAsiaTheme="minorHAnsi" w:hAnsi="SVN-Calling Code"/>
      <w:color w:val="auto"/>
      <w:sz w:val="24"/>
      <w:szCs w:val="24"/>
      <w:lang w:eastAsia="en-US"/>
    </w:rPr>
  </w:style>
  <w:style w:type="character" w:customStyle="1" w:styleId="fontstyle01">
    <w:name w:val="fontstyle01"/>
    <w:basedOn w:val="DefaultParagraphFont"/>
    <w:rsid w:val="00311A55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FD23CA"/>
    <w:rPr>
      <w:rFonts w:ascii="CourierNewPSMT" w:hAnsi="CourierNew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31">
    <w:name w:val="fontstyle31"/>
    <w:basedOn w:val="DefaultParagraphFont"/>
    <w:rsid w:val="00FD23CA"/>
    <w:rPr>
      <w:rFonts w:ascii="TimesNewRomanPS-BoldItalicMT" w:hAnsi="TimesNewRomanPS-BoldItalicMT" w:hint="default"/>
      <w:b/>
      <w:bCs/>
      <w:i/>
      <w:iCs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9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2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88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66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036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668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00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20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931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367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204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056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40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3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1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8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20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9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50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737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glossaryDocument" Target="glossary/document.xml"/><Relationship Id="rId8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Education%20meeting%20agend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CC71A1DD48E4B58885944F97D73A5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BB9A5D-84E7-4DDB-847D-2E3E80910994}"/>
      </w:docPartPr>
      <w:docPartBody>
        <w:p w:rsidR="001D22A6" w:rsidRDefault="00CA6B71">
          <w:pPr>
            <w:pStyle w:val="4CC71A1DD48E4B58885944F97D73A5EC"/>
          </w:pPr>
          <w:r w:rsidRPr="004129B7">
            <w:rPr>
              <w:rStyle w:val="Bold"/>
            </w:rPr>
            <w:t>Date: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VN-Calling Code">
    <w:altName w:val="Calibri"/>
    <w:panose1 w:val="020B0509020202020204"/>
    <w:charset w:val="00"/>
    <w:family w:val="modern"/>
    <w:notTrueType/>
    <w:pitch w:val="fixed"/>
    <w:sig w:usb0="A00000EF" w:usb1="5000207B" w:usb2="00000000" w:usb3="00000000" w:csb0="00000093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NewPSMT">
    <w:altName w:val="Courier New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A95284"/>
    <w:multiLevelType w:val="hybridMultilevel"/>
    <w:tmpl w:val="8DB4B09E"/>
    <w:lvl w:ilvl="0" w:tplc="45B4A1B2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CFE"/>
    <w:rsid w:val="001D22A6"/>
    <w:rsid w:val="00437027"/>
    <w:rsid w:val="00517CFE"/>
    <w:rsid w:val="007A09EA"/>
    <w:rsid w:val="00812C05"/>
    <w:rsid w:val="008F5E64"/>
    <w:rsid w:val="00CA6B71"/>
    <w:rsid w:val="00CD7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6"/>
    <w:qFormat/>
    <w:pPr>
      <w:spacing w:after="480" w:line="264" w:lineRule="auto"/>
      <w:contextualSpacing/>
    </w:pPr>
    <w:rPr>
      <w:rFonts w:asciiTheme="majorHAnsi" w:hAnsiTheme="majorHAnsi"/>
      <w:b/>
      <w:caps/>
      <w:kern w:val="0"/>
      <w:sz w:val="52"/>
      <w:szCs w:val="20"/>
      <w:lang w:eastAsia="ja-JP"/>
      <w14:ligatures w14:val="none"/>
    </w:rPr>
  </w:style>
  <w:style w:type="character" w:customStyle="1" w:styleId="TitleChar">
    <w:name w:val="Title Char"/>
    <w:basedOn w:val="DefaultParagraphFont"/>
    <w:link w:val="Title"/>
    <w:uiPriority w:val="6"/>
    <w:rPr>
      <w:rFonts w:asciiTheme="majorHAnsi" w:hAnsiTheme="majorHAnsi"/>
      <w:b/>
      <w:caps/>
      <w:kern w:val="0"/>
      <w:sz w:val="52"/>
      <w:szCs w:val="20"/>
      <w:lang w:eastAsia="ja-JP"/>
      <w14:ligatures w14:val="none"/>
    </w:rPr>
  </w:style>
  <w:style w:type="character" w:customStyle="1" w:styleId="Bold">
    <w:name w:val="Bold"/>
    <w:uiPriority w:val="1"/>
    <w:qFormat/>
    <w:rPr>
      <w:b/>
      <w:color w:val="auto"/>
    </w:rPr>
  </w:style>
  <w:style w:type="paragraph" w:customStyle="1" w:styleId="4CC71A1DD48E4B58885944F97D73A5EC">
    <w:name w:val="4CC71A1DD48E4B58885944F97D73A5EC"/>
  </w:style>
  <w:style w:type="paragraph" w:styleId="ListBullet">
    <w:name w:val="List Bullet"/>
    <w:basedOn w:val="Normal"/>
    <w:uiPriority w:val="10"/>
    <w:qFormat/>
    <w:pPr>
      <w:numPr>
        <w:numId w:val="1"/>
      </w:numPr>
      <w:spacing w:before="100" w:after="100" w:line="240" w:lineRule="auto"/>
      <w:contextualSpacing/>
    </w:pPr>
    <w:rPr>
      <w:kern w:val="0"/>
      <w:szCs w:val="21"/>
      <w:lang w:eastAsia="ja-JP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8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C0F400"/>
      </a:accent1>
      <a:accent2>
        <a:srgbClr val="05D74D"/>
      </a:accent2>
      <a:accent3>
        <a:srgbClr val="2F3342"/>
      </a:accent3>
      <a:accent4>
        <a:srgbClr val="038B30"/>
      </a:accent4>
      <a:accent5>
        <a:srgbClr val="05EE55"/>
      </a:accent5>
      <a:accent6>
        <a:srgbClr val="70AD47"/>
      </a:accent6>
      <a:hlink>
        <a:srgbClr val="05D74D"/>
      </a:hlink>
      <a:folHlink>
        <a:srgbClr val="C0F40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EDC465-A9D7-41E2-9066-2C89819E112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04541DF-FE98-4CDD-A14C-B9B092272D0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0929FACA-0367-4DBE-BFE4-9FFF754631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FB2CC8C-CFCB-4208-ACA0-1F464C4B2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Education meeting agenda.dotx</Template>
  <TotalTime>0</TotalTime>
  <Pages>1</Pages>
  <Words>623</Words>
  <Characters>3555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2023-10-09T06:34:00Z</dcterms:created>
  <dcterms:modified xsi:type="dcterms:W3CDTF">2023-10-09T08:04:00Z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