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A6495" w14:textId="2A6A9A40" w:rsidR="00EF36A5" w:rsidRPr="00222162" w:rsidRDefault="009B65A0" w:rsidP="00AB4981">
      <w:pPr>
        <w:pStyle w:val="Title"/>
        <w:rPr>
          <w:rFonts w:ascii="SVN-Calling Code" w:hAnsi="SVN-Calling Code"/>
          <w:sz w:val="56"/>
          <w:szCs w:val="56"/>
        </w:rPr>
      </w:pPr>
      <w:r w:rsidRPr="00222162">
        <w:rPr>
          <w:rFonts w:ascii="SVN-Calling Code" w:hAnsi="SVN-Calling Code"/>
          <w:sz w:val="56"/>
          <w:szCs w:val="56"/>
        </w:rPr>
        <w:t>Lab 0</w:t>
      </w:r>
      <w:r w:rsidR="00E85211">
        <w:rPr>
          <w:rFonts w:ascii="SVN-Calling Code" w:hAnsi="SVN-Calling Code"/>
          <w:sz w:val="56"/>
          <w:szCs w:val="56"/>
        </w:rPr>
        <w:t>4</w:t>
      </w:r>
      <w:r w:rsidR="005D138C" w:rsidRPr="00222162">
        <w:rPr>
          <w:rFonts w:ascii="SVN-Calling Code" w:hAnsi="SVN-Calling Code"/>
          <w:sz w:val="56"/>
          <w:szCs w:val="56"/>
        </w:rPr>
        <w:t xml:space="preserve"> – Group 5</w:t>
      </w:r>
    </w:p>
    <w:p w14:paraId="5A519393" w14:textId="0C3B1673" w:rsidR="00EF36A5" w:rsidRPr="00222162" w:rsidRDefault="00AF4C12" w:rsidP="004129B7">
      <w:pPr>
        <w:pStyle w:val="Title"/>
        <w:rPr>
          <w:rFonts w:ascii="SVN-Calling Code" w:hAnsi="SVN-Calling Code"/>
          <w:sz w:val="24"/>
          <w:szCs w:val="24"/>
        </w:rPr>
      </w:pPr>
      <w:proofErr w:type="gramStart"/>
      <w:r w:rsidRPr="00222162">
        <w:rPr>
          <w:rFonts w:ascii="SVN-Calling Code" w:hAnsi="SVN-Calling Code"/>
          <w:sz w:val="24"/>
          <w:szCs w:val="24"/>
        </w:rPr>
        <w:t>Class :</w:t>
      </w:r>
      <w:proofErr w:type="gramEnd"/>
      <w:r w:rsidRPr="00222162">
        <w:rPr>
          <w:rFonts w:ascii="SVN-Calling Code" w:hAnsi="SVN-Calling Code"/>
          <w:sz w:val="24"/>
          <w:szCs w:val="24"/>
        </w:rPr>
        <w:t xml:space="preserve"> it007.019.1 &amp;&amp; IT007.019.2</w:t>
      </w:r>
    </w:p>
    <w:p w14:paraId="65A314E9" w14:textId="77777777" w:rsidR="003D2C03" w:rsidRPr="00222162" w:rsidRDefault="00A775ED" w:rsidP="003D2C03">
      <w:pPr>
        <w:pStyle w:val="Details"/>
        <w:rPr>
          <w:rFonts w:ascii="SVN-Calling Code" w:hAnsi="SVN-Calling Code"/>
          <w:b/>
          <w:bCs/>
          <w:sz w:val="24"/>
          <w:szCs w:val="24"/>
        </w:rPr>
      </w:pPr>
      <w:r w:rsidRPr="00222162">
        <w:rPr>
          <w:rFonts w:ascii="SVN-Calling Code" w:hAnsi="SVN-Calling Code"/>
          <w:b/>
          <w:bCs/>
          <w:sz w:val="24"/>
          <w:szCs w:val="24"/>
        </w:rPr>
        <w:t>Members:</w:t>
      </w:r>
    </w:p>
    <w:p w14:paraId="32CDB0F4" w14:textId="7D5E250B" w:rsidR="009E6EEE" w:rsidRPr="00776584" w:rsidRDefault="003D2C03" w:rsidP="003D2C03">
      <w:pPr>
        <w:pStyle w:val="Details"/>
        <w:rPr>
          <w:rFonts w:ascii="SVN-Calling Code" w:hAnsi="SVN-Calling Code"/>
          <w:b/>
          <w:bCs/>
          <w:sz w:val="14"/>
          <w:szCs w:val="14"/>
        </w:rPr>
      </w:pPr>
      <w:r w:rsidRPr="00776584">
        <w:rPr>
          <w:rFonts w:ascii="SVN-Calling Code" w:hAnsi="SVN-Calling Code"/>
          <w:b/>
          <w:bCs/>
          <w:sz w:val="14"/>
          <w:szCs w:val="14"/>
        </w:rPr>
        <w:t xml:space="preserve">1. </w:t>
      </w:r>
      <w:r w:rsidR="009B65A0" w:rsidRPr="00776584">
        <w:rPr>
          <w:rFonts w:ascii="SVN-Calling Code" w:hAnsi="SVN-Calling Code"/>
          <w:sz w:val="14"/>
          <w:szCs w:val="14"/>
        </w:rPr>
        <w:t>Hà Huy Hoàng</w:t>
      </w:r>
      <w:r w:rsidR="00D0550B" w:rsidRPr="00776584">
        <w:rPr>
          <w:rFonts w:ascii="SVN-Calling Code" w:hAnsi="SVN-Calling Code"/>
          <w:sz w:val="14"/>
          <w:szCs w:val="14"/>
        </w:rPr>
        <w:t xml:space="preserve"> | </w:t>
      </w:r>
      <w:r w:rsidR="009B65A0" w:rsidRPr="00776584">
        <w:rPr>
          <w:rFonts w:ascii="SVN-Calling Code" w:hAnsi="SVN-Calling Code"/>
          <w:sz w:val="14"/>
          <w:szCs w:val="14"/>
        </w:rPr>
        <w:t>22520460</w:t>
      </w:r>
    </w:p>
    <w:p w14:paraId="456E4A83" w14:textId="7FBD0916" w:rsidR="009E6EEE" w:rsidRPr="00776584" w:rsidRDefault="003D2C03" w:rsidP="00A775ED">
      <w:pPr>
        <w:pStyle w:val="Details"/>
        <w:rPr>
          <w:rFonts w:ascii="SVN-Calling Code" w:hAnsi="SVN-Calling Code"/>
          <w:sz w:val="14"/>
          <w:szCs w:val="14"/>
        </w:rPr>
      </w:pPr>
      <w:r w:rsidRPr="00776584">
        <w:rPr>
          <w:rFonts w:ascii="SVN-Calling Code" w:hAnsi="SVN-Calling Code"/>
          <w:sz w:val="14"/>
          <w:szCs w:val="14"/>
        </w:rPr>
        <w:t xml:space="preserve">2. </w:t>
      </w:r>
      <w:r w:rsidR="009B65A0" w:rsidRPr="00776584">
        <w:rPr>
          <w:rFonts w:ascii="SVN-Calling Code" w:hAnsi="SVN-Calling Code"/>
          <w:sz w:val="14"/>
          <w:szCs w:val="14"/>
        </w:rPr>
        <w:t>Nguy</w:t>
      </w:r>
      <w:r w:rsidR="009B65A0" w:rsidRPr="00776584">
        <w:rPr>
          <w:rFonts w:ascii="SVN-Calling Code" w:hAnsi="SVN-Calling Code" w:cs="Calibri"/>
          <w:sz w:val="14"/>
          <w:szCs w:val="14"/>
        </w:rPr>
        <w:t xml:space="preserve">ễn </w:t>
      </w:r>
      <w:r w:rsidR="00A775ED" w:rsidRPr="00776584">
        <w:rPr>
          <w:rFonts w:ascii="SVN-Calling Code" w:hAnsi="SVN-Calling Code" w:cs="Calibri"/>
          <w:sz w:val="14"/>
          <w:szCs w:val="14"/>
        </w:rPr>
        <w:t xml:space="preserve">Duy Hoàng </w:t>
      </w:r>
      <w:r w:rsidR="00D0550B" w:rsidRPr="00776584">
        <w:rPr>
          <w:rFonts w:ascii="SVN-Calling Code" w:hAnsi="SVN-Calling Code"/>
          <w:sz w:val="14"/>
          <w:szCs w:val="14"/>
        </w:rPr>
        <w:t xml:space="preserve">| </w:t>
      </w:r>
      <w:r w:rsidR="00A775ED" w:rsidRPr="00776584">
        <w:rPr>
          <w:rFonts w:ascii="SVN-Calling Code" w:hAnsi="SVN-Calling Code"/>
          <w:sz w:val="14"/>
          <w:szCs w:val="14"/>
        </w:rPr>
        <w:t>22520467</w:t>
      </w:r>
    </w:p>
    <w:p w14:paraId="225F7582" w14:textId="27499FD7" w:rsidR="009E6EEE" w:rsidRPr="00776584" w:rsidRDefault="003D2C03" w:rsidP="009E6EEE">
      <w:pPr>
        <w:pStyle w:val="Details"/>
        <w:rPr>
          <w:rFonts w:ascii="SVN-Calling Code" w:hAnsi="SVN-Calling Code"/>
          <w:sz w:val="14"/>
          <w:szCs w:val="14"/>
        </w:rPr>
      </w:pPr>
      <w:r w:rsidRPr="00776584">
        <w:rPr>
          <w:rFonts w:ascii="SVN-Calling Code" w:hAnsi="SVN-Calling Code"/>
          <w:sz w:val="14"/>
          <w:szCs w:val="14"/>
        </w:rPr>
        <w:t xml:space="preserve">3. </w:t>
      </w:r>
      <w:r w:rsidR="00A775ED" w:rsidRPr="00776584">
        <w:rPr>
          <w:rFonts w:ascii="SVN-Calling Code" w:hAnsi="SVN-Calling Code"/>
          <w:sz w:val="14"/>
          <w:szCs w:val="14"/>
        </w:rPr>
        <w:t>Nguy</w:t>
      </w:r>
      <w:r w:rsidR="00A775ED" w:rsidRPr="00776584">
        <w:rPr>
          <w:rFonts w:ascii="SVN-Calling Code" w:hAnsi="SVN-Calling Code" w:cs="Calibri"/>
          <w:sz w:val="14"/>
          <w:szCs w:val="14"/>
        </w:rPr>
        <w:t>ễn Hoàng Hiệp</w:t>
      </w:r>
      <w:r w:rsidR="00D0550B" w:rsidRPr="00776584">
        <w:rPr>
          <w:rFonts w:ascii="SVN-Calling Code" w:hAnsi="SVN-Calling Code"/>
          <w:sz w:val="14"/>
          <w:szCs w:val="14"/>
        </w:rPr>
        <w:t xml:space="preserve"> | </w:t>
      </w:r>
      <w:r w:rsidR="00A775ED" w:rsidRPr="00776584">
        <w:rPr>
          <w:rFonts w:ascii="SVN-Calling Code" w:hAnsi="SVN-Calling Code"/>
          <w:sz w:val="14"/>
          <w:szCs w:val="14"/>
        </w:rPr>
        <w:t>22520452</w:t>
      </w:r>
    </w:p>
    <w:p w14:paraId="1AB5B27C" w14:textId="03AA2320" w:rsidR="00D0550B" w:rsidRPr="00776584" w:rsidRDefault="003D2C03" w:rsidP="009E6EEE">
      <w:pPr>
        <w:pStyle w:val="Details"/>
        <w:rPr>
          <w:rFonts w:ascii="SVN-Calling Code" w:hAnsi="SVN-Calling Code"/>
          <w:sz w:val="14"/>
          <w:szCs w:val="14"/>
        </w:rPr>
      </w:pPr>
      <w:r w:rsidRPr="00776584">
        <w:rPr>
          <w:rFonts w:ascii="SVN-Calling Code" w:hAnsi="SVN-Calling Code"/>
          <w:sz w:val="14"/>
          <w:szCs w:val="14"/>
        </w:rPr>
        <w:t xml:space="preserve">4. </w:t>
      </w:r>
      <w:r w:rsidR="00A775ED" w:rsidRPr="00776584">
        <w:rPr>
          <w:rFonts w:ascii="SVN-Calling Code" w:hAnsi="SVN-Calling Code"/>
          <w:sz w:val="14"/>
          <w:szCs w:val="14"/>
        </w:rPr>
        <w:t>Nguy</w:t>
      </w:r>
      <w:r w:rsidR="00A775ED" w:rsidRPr="00776584">
        <w:rPr>
          <w:rFonts w:ascii="SVN-Calling Code" w:hAnsi="SVN-Calling Code" w:cs="Calibri"/>
          <w:sz w:val="14"/>
          <w:szCs w:val="14"/>
        </w:rPr>
        <w:t>ễn Hoàng Phúc</w:t>
      </w:r>
      <w:r w:rsidR="00D0550B" w:rsidRPr="00776584">
        <w:rPr>
          <w:rFonts w:ascii="SVN-Calling Code" w:hAnsi="SVN-Calling Code"/>
          <w:sz w:val="14"/>
          <w:szCs w:val="14"/>
        </w:rPr>
        <w:t xml:space="preserve"> | </w:t>
      </w:r>
      <w:r w:rsidR="00A775ED" w:rsidRPr="00776584">
        <w:rPr>
          <w:rFonts w:ascii="SVN-Calling Code" w:hAnsi="SVN-Calling Code"/>
          <w:sz w:val="14"/>
          <w:szCs w:val="14"/>
        </w:rPr>
        <w:t xml:space="preserve">22521129 </w:t>
      </w:r>
      <w:r w:rsidR="00D0550B" w:rsidRPr="00776584">
        <w:rPr>
          <w:rFonts w:ascii="SVN-Calling Code" w:hAnsi="SVN-Calling Code"/>
          <w:sz w:val="14"/>
          <w:szCs w:val="14"/>
        </w:rPr>
        <w:t xml:space="preserve"> </w:t>
      </w:r>
    </w:p>
    <w:p w14:paraId="224477D5" w14:textId="77777777" w:rsidR="00AF4C12" w:rsidRPr="00222162" w:rsidRDefault="00AF4C12" w:rsidP="00AF4C12">
      <w:pPr>
        <w:jc w:val="both"/>
        <w:rPr>
          <w:rFonts w:ascii="SVN-Calling Code" w:hAnsi="SVN-Calling Code"/>
          <w:b/>
          <w:bCs/>
          <w:sz w:val="26"/>
          <w:szCs w:val="26"/>
        </w:rPr>
      </w:pPr>
      <w:r w:rsidRPr="00222162">
        <w:rPr>
          <w:rFonts w:ascii="SVN-Calling Code" w:hAnsi="SVN-Calling Code"/>
          <w:b/>
          <w:bCs/>
          <w:sz w:val="26"/>
          <w:szCs w:val="26"/>
        </w:rPr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6"/>
        <w:gridCol w:w="1921"/>
        <w:gridCol w:w="2152"/>
        <w:gridCol w:w="2002"/>
      </w:tblGrid>
      <w:tr w:rsidR="00196D7A" w:rsidRPr="00222162" w14:paraId="1B8C0C27" w14:textId="77777777" w:rsidTr="00AF4C12">
        <w:trPr>
          <w:trHeight w:val="282"/>
        </w:trPr>
        <w:tc>
          <w:tcPr>
            <w:tcW w:w="3867" w:type="dxa"/>
            <w:gridSpan w:val="2"/>
          </w:tcPr>
          <w:p w14:paraId="37B5F8A7" w14:textId="77777777" w:rsidR="00196D7A" w:rsidRPr="00222162" w:rsidRDefault="00196D7A" w:rsidP="00AC0608">
            <w:pPr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222162">
              <w:rPr>
                <w:rFonts w:ascii="SVN-Calling Code" w:hAnsi="SVN-Calling Code"/>
                <w:b/>
                <w:bCs/>
                <w:sz w:val="26"/>
                <w:szCs w:val="26"/>
              </w:rPr>
              <w:t>Task</w:t>
            </w:r>
          </w:p>
        </w:tc>
        <w:tc>
          <w:tcPr>
            <w:tcW w:w="2152" w:type="dxa"/>
          </w:tcPr>
          <w:p w14:paraId="5B10E314" w14:textId="77777777" w:rsidR="00196D7A" w:rsidRPr="00222162" w:rsidRDefault="00196D7A" w:rsidP="00AC0608">
            <w:pPr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222162">
              <w:rPr>
                <w:rFonts w:ascii="SVN-Calling Code" w:hAnsi="SVN-Calling Code"/>
                <w:b/>
                <w:bCs/>
                <w:sz w:val="26"/>
                <w:szCs w:val="26"/>
              </w:rPr>
              <w:t>Status</w:t>
            </w:r>
          </w:p>
        </w:tc>
        <w:tc>
          <w:tcPr>
            <w:tcW w:w="2002" w:type="dxa"/>
          </w:tcPr>
          <w:p w14:paraId="31E449E3" w14:textId="77777777" w:rsidR="00196D7A" w:rsidRPr="00222162" w:rsidRDefault="00196D7A" w:rsidP="00AC0608">
            <w:pPr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222162">
              <w:rPr>
                <w:rFonts w:ascii="SVN-Calling Code" w:hAnsi="SVN-Calling Code"/>
                <w:b/>
                <w:bCs/>
                <w:sz w:val="26"/>
                <w:szCs w:val="26"/>
              </w:rPr>
              <w:t>Members</w:t>
            </w:r>
          </w:p>
        </w:tc>
      </w:tr>
      <w:tr w:rsidR="00196D7A" w:rsidRPr="00222162" w14:paraId="2A7C6C30" w14:textId="77777777" w:rsidTr="00AF4C12">
        <w:trPr>
          <w:trHeight w:val="296"/>
        </w:trPr>
        <w:tc>
          <w:tcPr>
            <w:tcW w:w="1946" w:type="dxa"/>
            <w:vMerge w:val="restart"/>
          </w:tcPr>
          <w:p w14:paraId="66BAE34C" w14:textId="77777777" w:rsidR="00196D7A" w:rsidRPr="00222162" w:rsidRDefault="00196D7A" w:rsidP="00AC0608">
            <w:pPr>
              <w:jc w:val="both"/>
              <w:rPr>
                <w:rFonts w:ascii="SVN-Calling Code" w:hAnsi="SVN-Calling Code" w:cs="Calibri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Th</w:t>
            </w:r>
            <w:r w:rsidRPr="00222162">
              <w:rPr>
                <w:rFonts w:ascii="SVN-Calling Code" w:hAnsi="SVN-Calling Code" w:cs="Calibri"/>
                <w:sz w:val="20"/>
              </w:rPr>
              <w:t>ực hành</w:t>
            </w:r>
          </w:p>
        </w:tc>
        <w:tc>
          <w:tcPr>
            <w:tcW w:w="1921" w:type="dxa"/>
          </w:tcPr>
          <w:p w14:paraId="2AAEBE1E" w14:textId="28FC294E" w:rsidR="00196D7A" w:rsidRPr="00222162" w:rsidRDefault="00EB0EBC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FCFS</w:t>
            </w:r>
          </w:p>
        </w:tc>
        <w:tc>
          <w:tcPr>
            <w:tcW w:w="2152" w:type="dxa"/>
          </w:tcPr>
          <w:p w14:paraId="0CC040C5" w14:textId="77777777" w:rsidR="00196D7A" w:rsidRPr="00222162" w:rsidRDefault="00196D7A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46817E10" w14:textId="20E2AA2F" w:rsidR="00196D7A" w:rsidRPr="00222162" w:rsidRDefault="00EB0EBC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3</w:t>
            </w:r>
          </w:p>
        </w:tc>
      </w:tr>
      <w:tr w:rsidR="00196D7A" w:rsidRPr="00222162" w14:paraId="0C2D4D3C" w14:textId="77777777" w:rsidTr="00AF4C12">
        <w:trPr>
          <w:trHeight w:val="129"/>
        </w:trPr>
        <w:tc>
          <w:tcPr>
            <w:tcW w:w="1946" w:type="dxa"/>
            <w:vMerge/>
          </w:tcPr>
          <w:p w14:paraId="024F2E68" w14:textId="77777777" w:rsidR="00196D7A" w:rsidRPr="00222162" w:rsidRDefault="00196D7A" w:rsidP="00AC0608">
            <w:pPr>
              <w:jc w:val="both"/>
              <w:rPr>
                <w:rFonts w:ascii="SVN-Calling Code" w:hAnsi="SVN-Calling Code"/>
                <w:sz w:val="20"/>
              </w:rPr>
            </w:pPr>
          </w:p>
        </w:tc>
        <w:tc>
          <w:tcPr>
            <w:tcW w:w="1921" w:type="dxa"/>
          </w:tcPr>
          <w:p w14:paraId="32B3EB67" w14:textId="65389DF8" w:rsidR="00196D7A" w:rsidRPr="00222162" w:rsidRDefault="00EB0EBC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SJF</w:t>
            </w:r>
          </w:p>
        </w:tc>
        <w:tc>
          <w:tcPr>
            <w:tcW w:w="2152" w:type="dxa"/>
          </w:tcPr>
          <w:p w14:paraId="3B5A9AEC" w14:textId="77777777" w:rsidR="00196D7A" w:rsidRPr="00222162" w:rsidRDefault="00196D7A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1DF62BAC" w14:textId="5F09D23F" w:rsidR="00196D7A" w:rsidRPr="00222162" w:rsidRDefault="00EB0EBC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2</w:t>
            </w:r>
          </w:p>
        </w:tc>
      </w:tr>
      <w:tr w:rsidR="00196D7A" w:rsidRPr="00222162" w14:paraId="64331436" w14:textId="77777777" w:rsidTr="00AF4C12">
        <w:trPr>
          <w:trHeight w:val="129"/>
        </w:trPr>
        <w:tc>
          <w:tcPr>
            <w:tcW w:w="1946" w:type="dxa"/>
            <w:vMerge/>
          </w:tcPr>
          <w:p w14:paraId="40F8A926" w14:textId="77777777" w:rsidR="00196D7A" w:rsidRPr="00222162" w:rsidRDefault="00196D7A" w:rsidP="00AC0608">
            <w:pPr>
              <w:jc w:val="both"/>
              <w:rPr>
                <w:rFonts w:ascii="SVN-Calling Code" w:hAnsi="SVN-Calling Code"/>
                <w:sz w:val="20"/>
              </w:rPr>
            </w:pPr>
          </w:p>
        </w:tc>
        <w:tc>
          <w:tcPr>
            <w:tcW w:w="1921" w:type="dxa"/>
          </w:tcPr>
          <w:p w14:paraId="1E7DF30B" w14:textId="192E1348" w:rsidR="00196D7A" w:rsidRPr="00222162" w:rsidRDefault="00EB0EBC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SRTF</w:t>
            </w:r>
          </w:p>
        </w:tc>
        <w:tc>
          <w:tcPr>
            <w:tcW w:w="2152" w:type="dxa"/>
          </w:tcPr>
          <w:p w14:paraId="60E1B779" w14:textId="77777777" w:rsidR="00196D7A" w:rsidRPr="00222162" w:rsidRDefault="00196D7A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4E488BED" w14:textId="5095775E" w:rsidR="00196D7A" w:rsidRPr="00222162" w:rsidRDefault="00EB0EBC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1</w:t>
            </w:r>
          </w:p>
        </w:tc>
      </w:tr>
      <w:tr w:rsidR="00196D7A" w:rsidRPr="00222162" w14:paraId="251ABDB6" w14:textId="77777777" w:rsidTr="00AF4C12">
        <w:trPr>
          <w:trHeight w:val="129"/>
        </w:trPr>
        <w:tc>
          <w:tcPr>
            <w:tcW w:w="1946" w:type="dxa"/>
            <w:vMerge/>
          </w:tcPr>
          <w:p w14:paraId="169B46C4" w14:textId="77777777" w:rsidR="00196D7A" w:rsidRPr="00222162" w:rsidRDefault="00196D7A" w:rsidP="00AC0608">
            <w:pPr>
              <w:jc w:val="both"/>
              <w:rPr>
                <w:rFonts w:ascii="SVN-Calling Code" w:hAnsi="SVN-Calling Code"/>
                <w:sz w:val="20"/>
              </w:rPr>
            </w:pPr>
          </w:p>
        </w:tc>
        <w:tc>
          <w:tcPr>
            <w:tcW w:w="1921" w:type="dxa"/>
          </w:tcPr>
          <w:p w14:paraId="5DF69D4D" w14:textId="000D99B6" w:rsidR="00196D7A" w:rsidRPr="00222162" w:rsidRDefault="00EB0EBC" w:rsidP="00AC0608">
            <w:pPr>
              <w:jc w:val="both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RR</w:t>
            </w:r>
          </w:p>
        </w:tc>
        <w:tc>
          <w:tcPr>
            <w:tcW w:w="2152" w:type="dxa"/>
          </w:tcPr>
          <w:p w14:paraId="58FD737B" w14:textId="77777777" w:rsidR="00196D7A" w:rsidRPr="00222162" w:rsidRDefault="00196D7A" w:rsidP="00AC0608">
            <w:pPr>
              <w:jc w:val="center"/>
              <w:rPr>
                <w:rFonts w:ascii="SVN-Calling Code" w:hAnsi="SVN-Calling Code"/>
                <w:sz w:val="20"/>
              </w:rPr>
            </w:pPr>
            <w:r w:rsidRPr="00222162">
              <w:rPr>
                <w:rFonts w:ascii="SVN-Calling Code" w:hAnsi="SVN-Calling Code"/>
                <w:sz w:val="20"/>
              </w:rPr>
              <w:t>Hoàn thành</w:t>
            </w:r>
          </w:p>
        </w:tc>
        <w:tc>
          <w:tcPr>
            <w:tcW w:w="2002" w:type="dxa"/>
          </w:tcPr>
          <w:p w14:paraId="0E440DBA" w14:textId="5BAAD212" w:rsidR="00196D7A" w:rsidRPr="00222162" w:rsidRDefault="00EB0EBC" w:rsidP="00AC0608">
            <w:pPr>
              <w:jc w:val="center"/>
              <w:rPr>
                <w:rFonts w:ascii="SVN-Calling Code" w:hAnsi="SVN-Calling Code"/>
                <w:sz w:val="20"/>
              </w:rPr>
            </w:pPr>
            <w:r>
              <w:rPr>
                <w:rFonts w:ascii="SVN-Calling Code" w:hAnsi="SVN-Calling Code"/>
                <w:sz w:val="20"/>
              </w:rPr>
              <w:t>4</w:t>
            </w:r>
          </w:p>
        </w:tc>
      </w:tr>
    </w:tbl>
    <w:p w14:paraId="5B9C4064" w14:textId="0EB2E6F4" w:rsidR="00AF4C12" w:rsidRDefault="00AF4C12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0052D9C3" w14:textId="0578CD62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066BDD48" w14:textId="7314C93D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7F791805" w14:textId="639B6270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5B1C4ECF" w14:textId="68083928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1E85AB32" w14:textId="090553B7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2C694FF3" w14:textId="5F2CE728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58ACC71E" w14:textId="775F9EB7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2A58C400" w14:textId="2A63EEAC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56C7F893" w14:textId="5098132A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75242472" w14:textId="069722BA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6F1BF00A" w14:textId="1DD4B1DC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03B81313" w14:textId="47C084B0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3FAF2409" w14:textId="3D064DC7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35E2A356" w14:textId="52A0DE20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00766133" w14:textId="587B8066" w:rsidR="00785579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14F99C9B" w14:textId="77777777" w:rsidR="00785579" w:rsidRPr="00222162" w:rsidRDefault="00785579" w:rsidP="00D0550B">
      <w:pPr>
        <w:rPr>
          <w:rFonts w:ascii="SVN-Calling Code" w:hAnsi="SVN-Calling Code"/>
          <w:b/>
          <w:bCs/>
          <w:szCs w:val="24"/>
          <w:u w:val="single"/>
        </w:rPr>
      </w:pPr>
    </w:p>
    <w:p w14:paraId="0AAF6207" w14:textId="06BFBAB8" w:rsidR="009B65A0" w:rsidRDefault="00EA2BC2" w:rsidP="00EA2BC2">
      <w:pPr>
        <w:pStyle w:val="ListParagraph"/>
        <w:numPr>
          <w:ilvl w:val="0"/>
          <w:numId w:val="28"/>
        </w:numPr>
        <w:rPr>
          <w:rFonts w:ascii="SVN-Calling Code" w:hAnsi="SVN-Calling Code"/>
          <w:b/>
          <w:bCs/>
          <w:szCs w:val="24"/>
          <w:u w:val="single"/>
        </w:rPr>
      </w:pPr>
      <w:r w:rsidRPr="00EA2BC2">
        <w:rPr>
          <w:rFonts w:ascii="SVN-Calling Code" w:hAnsi="SVN-Calling Code"/>
          <w:b/>
          <w:bCs/>
          <w:szCs w:val="24"/>
          <w:u w:val="single"/>
        </w:rPr>
        <w:lastRenderedPageBreak/>
        <w:t>FCFS:</w:t>
      </w:r>
    </w:p>
    <w:p w14:paraId="046AEBA8" w14:textId="768E49A4" w:rsidR="00785579" w:rsidRPr="00785579" w:rsidRDefault="00785579" w:rsidP="00785579">
      <w:pPr>
        <w:rPr>
          <w:rFonts w:ascii="SVN-Calling Code" w:hAnsi="SVN-Calling Code"/>
          <w:b/>
          <w:bCs/>
          <w:szCs w:val="24"/>
        </w:rPr>
      </w:pPr>
      <w:r w:rsidRPr="00785579">
        <w:rPr>
          <w:rFonts w:ascii="SVN-Calling Code" w:hAnsi="SVN-Calling Code"/>
          <w:b/>
          <w:bCs/>
          <w:szCs w:val="24"/>
        </w:rPr>
        <w:t>Lưu đồ giải thuật:</w:t>
      </w:r>
    </w:p>
    <w:p w14:paraId="4BAC1D6D" w14:textId="6F34DBD0" w:rsidR="00785579" w:rsidRPr="00785579" w:rsidRDefault="007466F9" w:rsidP="00785579">
      <w:pPr>
        <w:rPr>
          <w:rFonts w:ascii="SVN-Calling Code" w:hAnsi="SVN-Calling Code"/>
          <w:b/>
          <w:bCs/>
          <w:szCs w:val="24"/>
          <w:u w:val="single"/>
        </w:rPr>
      </w:pPr>
      <w:r>
        <w:rPr>
          <w:noProof/>
        </w:rPr>
        <w:drawing>
          <wp:inline distT="0" distB="0" distL="0" distR="0" wp14:anchorId="59E1B020" wp14:editId="31477714">
            <wp:extent cx="5242871" cy="6400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714" cy="64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AD4" w14:textId="76F1E834" w:rsidR="00E73507" w:rsidRPr="00E73507" w:rsidRDefault="00E73507" w:rsidP="00E73507">
      <w:pPr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szCs w:val="24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E73507" w14:paraId="14CE4A43" w14:textId="77777777" w:rsidTr="00E73507">
        <w:tc>
          <w:tcPr>
            <w:tcW w:w="10250" w:type="dxa"/>
          </w:tcPr>
          <w:p w14:paraId="3A3DC7F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#include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&lt;stdio.h&gt;</w:t>
            </w:r>
          </w:p>
          <w:p w14:paraId="6F2DBC6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#include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&lt;stdlib.h&gt;</w:t>
            </w:r>
          </w:p>
          <w:p w14:paraId="48A19B8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define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SORT_BY_ARRIVAL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</w:p>
          <w:p w14:paraId="7AD94BD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define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SORT_BY_PID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</w:p>
          <w:p w14:paraId="7D40166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define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SORT_BY_BURST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2</w:t>
            </w:r>
          </w:p>
          <w:p w14:paraId="1EA770F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lastRenderedPageBreak/>
              <w:t>#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define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SORT_BY_START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3</w:t>
            </w:r>
          </w:p>
          <w:p w14:paraId="18A5729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typedef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{</w:t>
            </w:r>
            <w:proofErr w:type="gramEnd"/>
          </w:p>
          <w:p w14:paraId="1E2A1A4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iPID;</w:t>
            </w:r>
          </w:p>
          <w:p w14:paraId="503E95D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iArrival, iBurst;</w:t>
            </w:r>
          </w:p>
          <w:p w14:paraId="0C084676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iStart, iFinish, iWaiting, iResponse, iTaT;</w:t>
            </w:r>
          </w:p>
          <w:p w14:paraId="3483C40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 PCB;</w:t>
            </w:r>
          </w:p>
          <w:p w14:paraId="3E0526DA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inputProcess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66B043E6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++i) {</w:t>
            </w:r>
          </w:p>
          <w:p w14:paraId="1329AC1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"Enter details for Process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: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i +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40BAD60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iPID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i +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5AB199D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"Arrival Time: 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6A66C78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0400A53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"Burst Time: 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27CFD4E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iBurst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6B2851A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04D241E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1137E01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279D892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61A3AE7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PID | Arrival | Burst | Start | Finish | Waiting | Response | TaT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5F6879B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i++) {</w:t>
            </w:r>
          </w:p>
          <w:p w14:paraId="46118E8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%-4d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%-7d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%-6d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%-6d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%-6d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%-7d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%-8d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%-4d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iPID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iBurst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iStart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iWaiting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iResponse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iTaT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2A95F4B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}</w:t>
            </w:r>
          </w:p>
          <w:p w14:paraId="55D8D263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7A0C009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3980B9B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exportGanttChart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1A6269B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Gantt Chart: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4C7F6EF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i++) {</w:t>
            </w:r>
          </w:p>
          <w:p w14:paraId="4FD01A5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printf(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"0 ");</w:t>
            </w:r>
          </w:p>
          <w:p w14:paraId="7D8F996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"P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iPID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08FCF2C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}</w:t>
            </w:r>
          </w:p>
          <w:p w14:paraId="6AFAF84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3913FE9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i++) {</w:t>
            </w:r>
          </w:p>
          <w:p w14:paraId="4F1B6456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j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; j &lt;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iBurst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j++) {</w:t>
            </w:r>
          </w:p>
          <w:p w14:paraId="68E523E3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"-"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399EA3D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160049E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}</w:t>
            </w:r>
          </w:p>
          <w:p w14:paraId="24209BE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1209DD7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"0  | 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1F81CAF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i++) {</w:t>
            </w:r>
          </w:p>
          <w:p w14:paraId="51542A1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 == n -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24DE9AD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0AE689E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break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49449F4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689E7FF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| 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23A10506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>  }</w:t>
            </w:r>
          </w:p>
          <w:p w14:paraId="734A712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09E4957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21464F5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215EB26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pushProcess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*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Q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48EE94D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[*n] = Q;</w:t>
            </w:r>
          </w:p>
          <w:p w14:paraId="03D11F9A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(*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n)+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+;</w:t>
            </w:r>
          </w:p>
          <w:p w14:paraId="08B61776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4CAECC6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68E470A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removeProcess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*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index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1EC252F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index; i &lt; (*n) -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i++) {</w:t>
            </w:r>
          </w:p>
          <w:p w14:paraId="1FF6A71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 +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];</w:t>
            </w:r>
          </w:p>
          <w:p w14:paraId="547464B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}</w:t>
            </w:r>
          </w:p>
          <w:p w14:paraId="104867A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(*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n)--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44BDE4E3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4402A32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343A862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swapProcess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PCB *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PCB *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Q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4438943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PCB temp = *P;</w:t>
            </w:r>
          </w:p>
          <w:p w14:paraId="499A5E2A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*P = *Q;</w:t>
            </w:r>
          </w:p>
          <w:p w14:paraId="421B51D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*Q = temp;</w:t>
            </w:r>
          </w:p>
          <w:p w14:paraId="2D1F841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2D1C32AA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2DD06D5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2FFF645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partition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low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high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iCriteria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73B85CBA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pivot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[high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02CA3B9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low -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235CD89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j = low; j &lt; high; j++) {</w:t>
            </w:r>
          </w:p>
          <w:p w14:paraId="3BEEC0D3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switch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(iCriteria) {</w:t>
            </w:r>
          </w:p>
          <w:p w14:paraId="51683B9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case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SORT_BY_ARRIVAL:</w:t>
            </w:r>
          </w:p>
          <w:p w14:paraId="26C1E62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].iArrival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pivot) {</w:t>
            </w:r>
          </w:p>
          <w:p w14:paraId="77A6E35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i++;</w:t>
            </w:r>
          </w:p>
          <w:p w14:paraId="586B9E6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</w:t>
            </w:r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swapProcess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[i], 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[j]);</w:t>
            </w:r>
          </w:p>
          <w:p w14:paraId="33A79DC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405C60B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break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32F61CC6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case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SORT_BY_PID:</w:t>
            </w:r>
          </w:p>
          <w:p w14:paraId="26BAB3C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].iPID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pivot) {</w:t>
            </w:r>
          </w:p>
          <w:p w14:paraId="639040B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i++;</w:t>
            </w:r>
          </w:p>
          <w:p w14:paraId="3010BC9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</w:t>
            </w:r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swapProcess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[i], 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[j]);</w:t>
            </w:r>
          </w:p>
          <w:p w14:paraId="0D2011E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225C6A7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break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4E6E42D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case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SORT_BY_BURST:</w:t>
            </w:r>
          </w:p>
          <w:p w14:paraId="7707B8A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].iBurst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pivot) {</w:t>
            </w:r>
          </w:p>
          <w:p w14:paraId="7E43CA7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i++;</w:t>
            </w:r>
          </w:p>
          <w:p w14:paraId="09BC05F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</w:t>
            </w:r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swapProcess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[i], 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[j]);</w:t>
            </w:r>
          </w:p>
          <w:p w14:paraId="0D3C8AA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669FE09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break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1E76E17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case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SORT_BY_START:</w:t>
            </w:r>
          </w:p>
          <w:p w14:paraId="51B51E7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].iStart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pivot) {</w:t>
            </w:r>
          </w:p>
          <w:p w14:paraId="2C5EEC4A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i++;</w:t>
            </w:r>
          </w:p>
          <w:p w14:paraId="509B8EA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</w:t>
            </w:r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swapProcess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[i], 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[j]);</w:t>
            </w:r>
          </w:p>
          <w:p w14:paraId="7ABD5AB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4D4EE0F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break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61981E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7B9965C3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}</w:t>
            </w:r>
          </w:p>
          <w:p w14:paraId="46E1EAC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swapProcess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 +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], &amp;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[high]);</w:t>
            </w:r>
          </w:p>
          <w:p w14:paraId="63F93873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+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AF7714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31C1F1B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786388A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quickSort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low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high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iCriteria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1D7E097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(low &lt; high) {</w:t>
            </w:r>
          </w:p>
          <w:p w14:paraId="073F01D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pi =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partition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P, low, high, iCriteria);</w:t>
            </w:r>
          </w:p>
          <w:p w14:paraId="173556A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quickSort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P, low, pi -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iCriteria);</w:t>
            </w:r>
          </w:p>
          <w:p w14:paraId="74498F6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quickSort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P, pi +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high, iCriteria);</w:t>
            </w:r>
          </w:p>
          <w:p w14:paraId="450EE9E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68306FC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253D00D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3056AA0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calculateAWT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07C67C0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sumWaitingTime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491FBE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++i) {</w:t>
            </w:r>
          </w:p>
          <w:p w14:paraId="4F7AA0F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sumWaitingTime +=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iWaiting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2E7D225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119AD61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avgWaitingTime =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)sumWaitingTime / n;</w:t>
            </w:r>
          </w:p>
          <w:p w14:paraId="7C15226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"Average Waiting Time: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%.2f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avgWaitingTime);</w:t>
            </w:r>
          </w:p>
          <w:p w14:paraId="51D68E2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2F18775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8A7F4AA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calculateATaT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PCB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[]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3E61FB5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sumTurnaroundTime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4FF433C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++i) {</w:t>
            </w:r>
          </w:p>
          <w:p w14:paraId="6673978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sumTurnaroundTime +=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iTaT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7B8943B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5BF8120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avgTurnaroundTime = (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)sumTurnaroundTime / n;</w:t>
            </w:r>
          </w:p>
          <w:p w14:paraId="56D99B0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"Average Turnaround Time: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%.2f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avgTurnaroundTime);</w:t>
            </w:r>
          </w:p>
          <w:p w14:paraId="751DEDC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1837E40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3332C5D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main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3DDBB96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PCB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Input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];</w:t>
            </w:r>
          </w:p>
          <w:p w14:paraId="316422B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PCB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];</w:t>
            </w:r>
          </w:p>
          <w:p w14:paraId="6993D9A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PCB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TerminatedArray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];</w:t>
            </w:r>
          </w:p>
          <w:p w14:paraId="6812F24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iNumberOfProcess;</w:t>
            </w:r>
          </w:p>
          <w:p w14:paraId="39E66B1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7A7E3A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"Please input number of Process: 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5ED5F06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&amp;iNumberOfProcess);</w:t>
            </w:r>
          </w:p>
          <w:p w14:paraId="5075BFF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iRemain = iNumberOfProcess, iReady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iTerminated =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505176C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inputProcess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iNumberOfProcess, Input);</w:t>
            </w:r>
          </w:p>
          <w:p w14:paraId="6046EEF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1C4B1DF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quickSort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Input,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iNumberOfProcess -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SORT_BY_ARRIVAL);</w:t>
            </w:r>
          </w:p>
          <w:p w14:paraId="08C8DC6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pushProcess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&amp;iReady, ReadyQueue,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Input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]);</w:t>
            </w:r>
          </w:p>
          <w:p w14:paraId="1CBC2F3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removeProcess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&amp;iRemain,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Input);</w:t>
            </w:r>
          </w:p>
          <w:p w14:paraId="7A6B211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iStart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7AE2968C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iStart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+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iBurst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1B6757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iResponse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iStart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-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2FC532C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iWaiting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iResponse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3B396F8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iTaT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-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25797913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Ready Queue: 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40268340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ReadyQueue);</w:t>
            </w:r>
          </w:p>
          <w:p w14:paraId="208614A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while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(iTerminated &lt; iNumberOfProcess) {</w:t>
            </w:r>
          </w:p>
          <w:p w14:paraId="52D4164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while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(iRemain &gt;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2D685F9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Input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1826FE1E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pushProcess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&amp;iReady, ReadyQueue,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Input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]);</w:t>
            </w:r>
          </w:p>
          <w:p w14:paraId="2AEF807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removeProcess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&amp;iRemain,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Input);</w:t>
            </w:r>
          </w:p>
          <w:p w14:paraId="41203E9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continue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0D0D9C7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}</w:t>
            </w:r>
          </w:p>
          <w:p w14:paraId="5E376B5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else</w:t>
            </w:r>
          </w:p>
          <w:p w14:paraId="0F1F10E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break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35D91FC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65A4DA4D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(iReady &gt;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0057A0F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pushProcess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&amp;iTerminated, TerminatedArray,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]);</w:t>
            </w:r>
          </w:p>
          <w:p w14:paraId="3CC76AF7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removeProcess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&amp;iReady,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ReadyQueue);</w:t>
            </w:r>
          </w:p>
          <w:p w14:paraId="495F5EE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</w:p>
          <w:p w14:paraId="6AC8654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iStart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TerminatedArray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[iTerminated -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24E18EA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iStart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+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iBurst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7C2AC2A1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iResponse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iStart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-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0F79A78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iWaiting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iResponse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491BD402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iTaT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iFinish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-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ReadyQueue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7350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iArrival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4BA129E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00D0EF8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6A814CB4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===== FCFS Scheduling =====</w:t>
            </w:r>
            <w:r w:rsidRPr="00E7350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7350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7D68869B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exportGanttChart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iTerminated, TerminatedArray);</w:t>
            </w:r>
          </w:p>
          <w:p w14:paraId="2E00DF3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quickSort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TerminatedArray,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iTerminated -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SORT_BY_PID);</w:t>
            </w:r>
          </w:p>
          <w:p w14:paraId="72804B5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calculateAWT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iTerminated, TerminatedArray);</w:t>
            </w:r>
          </w:p>
          <w:p w14:paraId="3ED86828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7350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calculateATaT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iTerminated, TerminatedArray);</w:t>
            </w:r>
          </w:p>
          <w:p w14:paraId="0F20AF0F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</w:p>
          <w:p w14:paraId="73E894D5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7350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7350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3CA2AD09" w14:textId="77777777" w:rsidR="00E73507" w:rsidRPr="00E73507" w:rsidRDefault="00E73507" w:rsidP="00E7350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7350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085DE2B1" w14:textId="77777777" w:rsidR="00E73507" w:rsidRDefault="00E73507" w:rsidP="00E73507">
            <w:pPr>
              <w:rPr>
                <w:rFonts w:ascii="SVN-Calling Code" w:hAnsi="SVN-Calling Code"/>
                <w:b/>
                <w:bCs/>
                <w:szCs w:val="24"/>
                <w:u w:val="single"/>
              </w:rPr>
            </w:pPr>
          </w:p>
        </w:tc>
      </w:tr>
    </w:tbl>
    <w:p w14:paraId="6F909112" w14:textId="70A1C65A" w:rsidR="00785579" w:rsidRDefault="00785579" w:rsidP="00E73507">
      <w:pPr>
        <w:rPr>
          <w:rFonts w:ascii="SVN-Calling Code" w:hAnsi="SVN-Calling Code"/>
          <w:b/>
          <w:bCs/>
          <w:szCs w:val="24"/>
        </w:rPr>
      </w:pPr>
      <w:r w:rsidRPr="00785579">
        <w:rPr>
          <w:rFonts w:ascii="SVN-Calling Code" w:hAnsi="SVN-Calling Code"/>
          <w:b/>
          <w:bCs/>
          <w:szCs w:val="24"/>
        </w:rPr>
        <w:lastRenderedPageBreak/>
        <w:t>Test case</w:t>
      </w:r>
    </w:p>
    <w:p w14:paraId="09436D00" w14:textId="1B3414BA" w:rsidR="00785579" w:rsidRPr="00785579" w:rsidRDefault="00785579" w:rsidP="00E73507">
      <w:pPr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lastRenderedPageBreak/>
        <w:drawing>
          <wp:inline distT="0" distB="0" distL="0" distR="0" wp14:anchorId="718524E1" wp14:editId="266E6017">
            <wp:extent cx="5327576" cy="2117147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27" cy="2123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38F22B" w14:textId="46F99331" w:rsidR="00E73507" w:rsidRPr="00E73507" w:rsidRDefault="00C5777E" w:rsidP="00E73507">
      <w:pPr>
        <w:rPr>
          <w:rFonts w:ascii="SVN-Calling Code" w:hAnsi="SVN-Calling Code"/>
          <w:b/>
          <w:bCs/>
          <w:szCs w:val="24"/>
          <w:u w:val="single"/>
        </w:rPr>
      </w:pPr>
      <w:r w:rsidRPr="002116B3"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39CEC89A" wp14:editId="2AF38B21">
            <wp:extent cx="3744713" cy="5238206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69" cy="5258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5B1EDE" w14:textId="64905870" w:rsidR="00D135D3" w:rsidRDefault="00D135D3" w:rsidP="00D135D3">
      <w:pPr>
        <w:pStyle w:val="ListParagraph"/>
        <w:rPr>
          <w:rFonts w:ascii="SVN-Calling Code" w:hAnsi="SVN-Calling Code"/>
          <w:b/>
          <w:bCs/>
          <w:szCs w:val="24"/>
          <w:u w:val="single"/>
        </w:rPr>
      </w:pPr>
    </w:p>
    <w:p w14:paraId="109DACD0" w14:textId="0BFB5F2A" w:rsidR="002C0B4B" w:rsidRDefault="002C0B4B" w:rsidP="00D135D3">
      <w:pPr>
        <w:pStyle w:val="ListParagraph"/>
        <w:rPr>
          <w:rFonts w:ascii="SVN-Calling Code" w:hAnsi="SVN-Calling Code"/>
          <w:b/>
          <w:bCs/>
          <w:szCs w:val="24"/>
          <w:u w:val="single"/>
        </w:rPr>
      </w:pPr>
    </w:p>
    <w:p w14:paraId="457E7931" w14:textId="1FFC29B7" w:rsidR="002C0B4B" w:rsidRDefault="002C0B4B" w:rsidP="00D135D3">
      <w:pPr>
        <w:pStyle w:val="ListParagraph"/>
        <w:rPr>
          <w:rFonts w:ascii="SVN-Calling Code" w:hAnsi="SVN-Calling Code"/>
          <w:b/>
          <w:bCs/>
          <w:szCs w:val="24"/>
          <w:u w:val="single"/>
        </w:rPr>
      </w:pPr>
    </w:p>
    <w:p w14:paraId="04AEF51F" w14:textId="77777777" w:rsidR="002C0B4B" w:rsidRPr="00EA2BC2" w:rsidRDefault="002C0B4B" w:rsidP="00D135D3">
      <w:pPr>
        <w:pStyle w:val="ListParagraph"/>
        <w:rPr>
          <w:rFonts w:ascii="SVN-Calling Code" w:hAnsi="SVN-Calling Code"/>
          <w:b/>
          <w:bCs/>
          <w:szCs w:val="24"/>
          <w:u w:val="single"/>
        </w:rPr>
      </w:pPr>
    </w:p>
    <w:p w14:paraId="699646F0" w14:textId="22444EA3" w:rsidR="00EA2BC2" w:rsidRDefault="00EA2BC2" w:rsidP="00EA2BC2">
      <w:pPr>
        <w:pStyle w:val="ListParagraph"/>
        <w:numPr>
          <w:ilvl w:val="0"/>
          <w:numId w:val="28"/>
        </w:numPr>
        <w:rPr>
          <w:rFonts w:ascii="SVN-Calling Code" w:hAnsi="SVN-Calling Code"/>
          <w:b/>
          <w:bCs/>
          <w:szCs w:val="24"/>
          <w:u w:val="single"/>
        </w:rPr>
      </w:pPr>
      <w:r>
        <w:rPr>
          <w:rFonts w:ascii="SVN-Calling Code" w:hAnsi="SVN-Calling Code"/>
          <w:b/>
          <w:bCs/>
          <w:szCs w:val="24"/>
          <w:u w:val="single"/>
        </w:rPr>
        <w:lastRenderedPageBreak/>
        <w:t>SJF:</w:t>
      </w:r>
    </w:p>
    <w:p w14:paraId="31897A70" w14:textId="2E87175C" w:rsidR="00E02B87" w:rsidRPr="00E02B87" w:rsidRDefault="00E02B87" w:rsidP="00E02B87">
      <w:pPr>
        <w:pStyle w:val="ListParagraph"/>
        <w:rPr>
          <w:rFonts w:ascii="SVN-Calling Code" w:hAnsi="SVN-Calling Code"/>
          <w:b/>
          <w:bCs/>
          <w:szCs w:val="24"/>
        </w:rPr>
      </w:pPr>
      <w:r w:rsidRPr="00E02B87">
        <w:rPr>
          <w:rFonts w:ascii="SVN-Calling Code" w:hAnsi="SVN-Calling Code"/>
          <w:b/>
          <w:bCs/>
          <w:szCs w:val="24"/>
        </w:rPr>
        <w:t>Lưu đồ giải thuật</w:t>
      </w:r>
    </w:p>
    <w:p w14:paraId="49B2C28F" w14:textId="77777777" w:rsidR="00D135D3" w:rsidRPr="00D135D3" w:rsidRDefault="00D135D3" w:rsidP="00D135D3">
      <w:pPr>
        <w:pStyle w:val="ListParagraph"/>
        <w:rPr>
          <w:rFonts w:ascii="SVN-Calling Code" w:hAnsi="SVN-Calling Code"/>
          <w:b/>
          <w:bCs/>
          <w:szCs w:val="24"/>
          <w:u w:val="single"/>
        </w:rPr>
      </w:pPr>
    </w:p>
    <w:p w14:paraId="5D98CB0E" w14:textId="583F6A49" w:rsidR="00D135D3" w:rsidRDefault="001C6C5F" w:rsidP="001C6C5F">
      <w:pPr>
        <w:ind w:left="360"/>
        <w:jc w:val="center"/>
        <w:rPr>
          <w:rFonts w:ascii="SVN-Calling Code" w:hAnsi="SVN-Calling Code"/>
          <w:b/>
          <w:bCs/>
          <w:szCs w:val="24"/>
          <w:u w:val="single"/>
        </w:rPr>
      </w:pPr>
      <w:r w:rsidRPr="001C6C5F">
        <w:rPr>
          <w:rFonts w:ascii="SVN-Calling Code" w:hAnsi="SVN-Calling Code"/>
          <w:noProof/>
          <w:szCs w:val="24"/>
        </w:rPr>
        <w:drawing>
          <wp:inline distT="0" distB="0" distL="0" distR="0" wp14:anchorId="4B7C046A" wp14:editId="75E28F35">
            <wp:extent cx="4519295" cy="5048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"/>
                    <a:stretch/>
                  </pic:blipFill>
                  <pic:spPr bwMode="auto">
                    <a:xfrm>
                      <a:off x="0" y="0"/>
                      <a:ext cx="4529028" cy="505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C79DA" w14:textId="50060AEB" w:rsidR="00E02B87" w:rsidRDefault="00E02B87" w:rsidP="00E02B87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szCs w:val="24"/>
        </w:rPr>
        <w:t>Code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890"/>
      </w:tblGrid>
      <w:tr w:rsidR="00E02B87" w14:paraId="3440D734" w14:textId="77777777" w:rsidTr="00E02B87">
        <w:tc>
          <w:tcPr>
            <w:tcW w:w="10250" w:type="dxa"/>
          </w:tcPr>
          <w:p w14:paraId="7EB95798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#include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&lt;stdio.h&gt;</w:t>
            </w:r>
          </w:p>
          <w:p w14:paraId="276253B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#include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&lt;stdlib.h&gt;</w:t>
            </w:r>
          </w:p>
          <w:p w14:paraId="02333455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016B5CF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Cấu trúc biểu diễn tiến trình</w:t>
            </w:r>
          </w:p>
          <w:p w14:paraId="0EDA89D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typedef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{</w:t>
            </w:r>
          </w:p>
          <w:p w14:paraId="70E79FBE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iPID;</w:t>
            </w:r>
          </w:p>
          <w:p w14:paraId="00E83F82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arrival_time;</w:t>
            </w:r>
          </w:p>
          <w:p w14:paraId="68D9111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burst_time;</w:t>
            </w:r>
          </w:p>
          <w:p w14:paraId="6A71F919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 Process;</w:t>
            </w:r>
          </w:p>
          <w:p w14:paraId="316E138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66F07EB4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Hàm so sánh cho sắp xếp theo thời gian đến</w:t>
            </w:r>
          </w:p>
          <w:p w14:paraId="3339BCF9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compareByArrivalTime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const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*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const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*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4913606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((Process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*)a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)-&gt;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- ((Process*)b)-&gt;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0766B90C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0AD5C27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45926FE0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Hàm so sánh cho sắp xếp theo burst time</w:t>
            </w:r>
          </w:p>
          <w:p w14:paraId="1DDACF00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compareByBurstTime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const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*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const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*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6E43F8AE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((Process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*)a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)-&gt;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- ((Process*)b)-&gt;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40A82891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0E29182C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9910D20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main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2CB166DC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n;</w:t>
            </w:r>
          </w:p>
          <w:p w14:paraId="2CC3BE6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"Nhập số lượng tiến trình: 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6C6CE70F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&amp;n);</w:t>
            </w:r>
          </w:p>
          <w:p w14:paraId="28E922A3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12E2882E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Process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[n];</w:t>
            </w:r>
          </w:p>
          <w:p w14:paraId="178F12B2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66CD032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Nhập thông tin cho từng tiến trình</w:t>
            </w:r>
          </w:p>
          <w:p w14:paraId="61FF4D8E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i++) {</w:t>
            </w:r>
          </w:p>
          <w:p w14:paraId="1A4F1EA0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iPID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i +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856920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"Nhập thời gian đến của tiến trình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: 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i +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5C2CEF55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42E6731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"Nhập thời gian thực hiện của tiến trình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: 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i +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1DD9D95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49741AA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0630358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0282CF0C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Sắp xếp tiến trình theo thời gian đến tăng dần</w:t>
            </w:r>
          </w:p>
          <w:p w14:paraId="6F4D9FA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qsort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processes, n,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sizeof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(Process), compareByArrivalTime);</w:t>
            </w:r>
          </w:p>
          <w:p w14:paraId="0FF2AE8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6C1E27F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time_current =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5BF00E0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avg_waiting_time =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2357714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avg_turnaround_time =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CA1438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01A85542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n;) {</w:t>
            </w:r>
          </w:p>
          <w:p w14:paraId="31DB75E8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Kiểm tra xem có tiến trình nào đến trong khoảng thời gian hiện tại không</w:t>
            </w:r>
          </w:p>
          <w:p w14:paraId="4B47103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time_current) {</w:t>
            </w:r>
          </w:p>
          <w:p w14:paraId="0045BF2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queue_size =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 xml:space="preserve"> // Kích thước của ready queue</w:t>
            </w:r>
          </w:p>
          <w:p w14:paraId="0EC3CB29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j = i;</w:t>
            </w:r>
          </w:p>
          <w:p w14:paraId="0855A503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Tính kích thước của ready queue</w:t>
            </w:r>
          </w:p>
          <w:p w14:paraId="58A82003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while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(j &lt; n &amp;&amp;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time_current) {</w:t>
            </w:r>
          </w:p>
          <w:p w14:paraId="44E100C4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    queue_size++;</w:t>
            </w:r>
          </w:p>
          <w:p w14:paraId="06E73DE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    j++;</w:t>
            </w:r>
          </w:p>
          <w:p w14:paraId="703F0442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}</w:t>
            </w:r>
          </w:p>
          <w:p w14:paraId="3C93586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7BB34E24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Sắp xếp các tiến trình trong ready queue theo burst time</w:t>
            </w:r>
          </w:p>
          <w:p w14:paraId="28C9BC68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qsort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processes + i, queue_size,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sizeof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(Process), compareByBurstTime);</w:t>
            </w:r>
          </w:p>
          <w:p w14:paraId="5E4DA909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645AB481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Chọn tiến trình có burst time nhỏ nhất để thực hiện</w:t>
            </w:r>
          </w:p>
          <w:p w14:paraId="06CBAAD5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        Process selected_process =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4E656B6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23D6D0FF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Thực hiện tiến trình</w:t>
            </w:r>
          </w:p>
          <w:p w14:paraId="031C9A69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"Thực hiện tiến trình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từ thời điểm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 đến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</w:p>
          <w:p w14:paraId="7B5C647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       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selected_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iPID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time_current, time_current +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selected_process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22871D8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348464A3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Cập nhật thời gian hiện tại</w:t>
            </w:r>
          </w:p>
          <w:p w14:paraId="56159B94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time_current +=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selected_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15FE58D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9A38619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Tính thời gian chờ đợi cho tiến trình</w:t>
            </w:r>
          </w:p>
          <w:p w14:paraId="715C644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waiting_time = time_current -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selected_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-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selected_process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00806AB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98A9D7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Cộng vào avg_waiting_time</w:t>
            </w:r>
          </w:p>
          <w:p w14:paraId="35C78D70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avg_waiting_time += waiting_time;</w:t>
            </w:r>
          </w:p>
          <w:p w14:paraId="4389D143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192DCD6F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Tính thời gian quay vòng cho tiến trình</w:t>
            </w:r>
          </w:p>
          <w:p w14:paraId="0D2EE9D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turnaround_time = time_current -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selected_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_time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5BCE1175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0B80975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Cộng vào avg_turnaround_time</w:t>
            </w:r>
          </w:p>
          <w:p w14:paraId="5F3B86C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avg_turnaround_time += turnaround_time;</w:t>
            </w:r>
          </w:p>
          <w:p w14:paraId="09AF534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261A4E04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In thời gian chờ và thời gian hoàn thành của tiến trình</w:t>
            </w:r>
          </w:p>
          <w:p w14:paraId="5A2FC20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"Tiến trình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: Thời gian chờ: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, Thời gian hoàn thành: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02B8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</w:p>
          <w:p w14:paraId="7533407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       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selected_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.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iPID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waiting_time, turnaround_time);</w:t>
            </w:r>
          </w:p>
          <w:p w14:paraId="4A3CD85E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1B455E6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Tiến trình đã được thực hiện, tăng biến đếm</w:t>
            </w:r>
          </w:p>
          <w:p w14:paraId="4F433723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i++;</w:t>
            </w:r>
          </w:p>
          <w:p w14:paraId="60A70983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}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else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{</w:t>
            </w:r>
          </w:p>
          <w:p w14:paraId="0324D19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Chưa có tiến trình nào đến, tăng thời gian hiện tại</w:t>
            </w:r>
          </w:p>
          <w:p w14:paraId="36895005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time_current++;</w:t>
            </w:r>
          </w:p>
          <w:p w14:paraId="4CCF9234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5228C32F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00D4CA4E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7E61B8D8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Tính trung bình thời gian chờ đợi và thời gian quay vòng</w:t>
            </w:r>
          </w:p>
          <w:p w14:paraId="05FD449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avg_waiting_time /= n;</w:t>
            </w:r>
          </w:p>
          <w:p w14:paraId="603DE9B7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avg_turnaround_time /= n;</w:t>
            </w:r>
          </w:p>
          <w:p w14:paraId="423BF18A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10AE0FBB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In kết quả</w:t>
            </w:r>
          </w:p>
          <w:p w14:paraId="009E2F30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"Thời gian chờ đợi trung bình: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%.2f</w:t>
            </w:r>
            <w:r w:rsidRPr="00E02B8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avg_waiting_time);</w:t>
            </w:r>
          </w:p>
          <w:p w14:paraId="4F84E508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02B87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"Thời gian quay vòng trung bình: </w:t>
            </w:r>
            <w:r w:rsidRPr="00E02B87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%.2f</w:t>
            </w:r>
            <w:r w:rsidRPr="00E02B87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02B8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avg_turnaround_time);</w:t>
            </w:r>
          </w:p>
          <w:p w14:paraId="38533E46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6C88C49D" w14:textId="77777777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02B87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02B87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11563BCD" w14:textId="7B0B6544" w:rsidR="00E02B87" w:rsidRPr="00E02B87" w:rsidRDefault="00E02B87" w:rsidP="00E02B8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02B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</w:tc>
      </w:tr>
    </w:tbl>
    <w:p w14:paraId="12DDAAAC" w14:textId="77777777" w:rsidR="00E02B87" w:rsidRDefault="00E02B87" w:rsidP="00E02B87">
      <w:pPr>
        <w:ind w:left="360"/>
        <w:rPr>
          <w:rFonts w:ascii="SVN-Calling Code" w:hAnsi="SVN-Calling Code"/>
          <w:b/>
          <w:bCs/>
          <w:szCs w:val="24"/>
        </w:rPr>
      </w:pPr>
    </w:p>
    <w:p w14:paraId="3CAE8BFF" w14:textId="0F3D78B3" w:rsidR="00E02B87" w:rsidRDefault="00E02B87" w:rsidP="00E02B87">
      <w:pPr>
        <w:ind w:left="360"/>
        <w:rPr>
          <w:rFonts w:ascii="SVN-Calling Code" w:hAnsi="SVN-Calling Code"/>
          <w:b/>
          <w:bCs/>
          <w:szCs w:val="24"/>
        </w:rPr>
      </w:pPr>
    </w:p>
    <w:p w14:paraId="3A7F86E7" w14:textId="75659A3A" w:rsidR="00E02B87" w:rsidRDefault="00E02B87" w:rsidP="00E02B87">
      <w:pPr>
        <w:ind w:left="360"/>
        <w:rPr>
          <w:rFonts w:ascii="SVN-Calling Code" w:hAnsi="SVN-Calling Code"/>
          <w:b/>
          <w:bCs/>
          <w:szCs w:val="24"/>
        </w:rPr>
      </w:pPr>
      <w:r w:rsidRPr="00E02B87">
        <w:rPr>
          <w:rFonts w:ascii="SVN-Calling Code" w:hAnsi="SVN-Calling Code"/>
          <w:b/>
          <w:bCs/>
          <w:szCs w:val="24"/>
        </w:rPr>
        <w:t>Test case</w:t>
      </w:r>
      <w:r w:rsidR="00BD2B9D">
        <w:rPr>
          <w:rFonts w:ascii="SVN-Calling Code" w:hAnsi="SVN-Calling Code"/>
          <w:b/>
          <w:bCs/>
          <w:szCs w:val="24"/>
        </w:rPr>
        <w:t xml:space="preserve"> 1:</w:t>
      </w:r>
    </w:p>
    <w:p w14:paraId="64271656" w14:textId="18962BF9" w:rsidR="008C3DEB" w:rsidRDefault="008C3DEB" w:rsidP="00E02B87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1799E467" wp14:editId="5A609BC6">
            <wp:extent cx="4476466" cy="1790586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78" cy="179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C344F" w14:textId="40BAFD35" w:rsidR="00E02B87" w:rsidRDefault="008C3DEB" w:rsidP="00E02B87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25B96261" wp14:editId="31E1D29C">
            <wp:extent cx="5394846" cy="138818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25" cy="1394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8D97B6" w14:textId="1CFAB184" w:rsidR="00E02B87" w:rsidRPr="00E02B87" w:rsidRDefault="00E02B87" w:rsidP="00E02B87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6F3E03C2" wp14:editId="3C962A4B">
            <wp:extent cx="4306771" cy="3753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986" cy="3760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96FE3" w14:textId="68FB8227" w:rsidR="001C6C5F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 w:rsidRPr="00BD2B9D">
        <w:rPr>
          <w:rFonts w:ascii="SVN-Calling Code" w:hAnsi="SVN-Calling Code"/>
          <w:b/>
          <w:bCs/>
          <w:szCs w:val="24"/>
        </w:rPr>
        <w:t>Test case 2</w:t>
      </w:r>
    </w:p>
    <w:p w14:paraId="47B50B8F" w14:textId="77777777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3B30A53E" w14:textId="77777777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36FC7F6D" w14:textId="77777777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20FF2100" w14:textId="77777777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46CC5E70" w14:textId="4AE43365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11055B7F" wp14:editId="1593CD63">
            <wp:extent cx="5753032" cy="2001328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7"/>
                    <a:stretch/>
                  </pic:blipFill>
                  <pic:spPr bwMode="auto">
                    <a:xfrm>
                      <a:off x="0" y="0"/>
                      <a:ext cx="5753100" cy="200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C0CD3" w14:textId="1197F41B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70BFCFCF" wp14:editId="53AD8762">
            <wp:extent cx="5096415" cy="1265579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5"/>
                    <a:stretch/>
                  </pic:blipFill>
                  <pic:spPr bwMode="auto">
                    <a:xfrm>
                      <a:off x="0" y="0"/>
                      <a:ext cx="5113358" cy="126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7A011" w14:textId="432FA753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7B59E8A0" wp14:editId="150B8E7C">
            <wp:extent cx="4291445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33" cy="3203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3AAEF" w14:textId="72DE9EC4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szCs w:val="24"/>
        </w:rPr>
        <w:t>Test case 3</w:t>
      </w:r>
    </w:p>
    <w:p w14:paraId="617DB418" w14:textId="1B6BED00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lastRenderedPageBreak/>
        <w:drawing>
          <wp:inline distT="0" distB="0" distL="0" distR="0" wp14:anchorId="4A0A4D92" wp14:editId="479E3534">
            <wp:extent cx="4934310" cy="16804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11" cy="1684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6FDC10" w14:textId="76E0A069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27C12807" wp14:editId="19101D48">
            <wp:extent cx="5988888" cy="13399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668" cy="1359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EBBC9" w14:textId="1A400D01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28EA5963" wp14:editId="1FF41BE3">
            <wp:extent cx="4776813" cy="3545457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1" cy="3552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F9B88" w14:textId="17CB8517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75BD715C" w14:textId="7FB2C47D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0828E92C" w14:textId="2485F6E8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425DE56B" w14:textId="27370A1F" w:rsid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058C0F59" w14:textId="77777777" w:rsidR="00BD2B9D" w:rsidRPr="00BD2B9D" w:rsidRDefault="00BD2B9D" w:rsidP="00BD2B9D">
      <w:pPr>
        <w:ind w:left="360"/>
        <w:rPr>
          <w:rFonts w:ascii="SVN-Calling Code" w:hAnsi="SVN-Calling Code"/>
          <w:b/>
          <w:bCs/>
          <w:szCs w:val="24"/>
        </w:rPr>
      </w:pPr>
    </w:p>
    <w:p w14:paraId="63E6BF6A" w14:textId="7D350AA2" w:rsidR="00EA2BC2" w:rsidRDefault="00EA2BC2" w:rsidP="00EA2BC2">
      <w:pPr>
        <w:pStyle w:val="ListParagraph"/>
        <w:numPr>
          <w:ilvl w:val="0"/>
          <w:numId w:val="28"/>
        </w:numPr>
        <w:rPr>
          <w:rFonts w:ascii="SVN-Calling Code" w:hAnsi="SVN-Calling Code"/>
          <w:b/>
          <w:bCs/>
          <w:szCs w:val="24"/>
          <w:u w:val="single"/>
        </w:rPr>
      </w:pPr>
      <w:r>
        <w:rPr>
          <w:rFonts w:ascii="SVN-Calling Code" w:hAnsi="SVN-Calling Code"/>
          <w:b/>
          <w:bCs/>
          <w:szCs w:val="24"/>
          <w:u w:val="single"/>
        </w:rPr>
        <w:lastRenderedPageBreak/>
        <w:t>SRTF:</w:t>
      </w:r>
    </w:p>
    <w:p w14:paraId="76E5D63E" w14:textId="52CE177C" w:rsidR="0003289E" w:rsidRDefault="00785579" w:rsidP="0003289E">
      <w:pPr>
        <w:rPr>
          <w:rFonts w:ascii="SVN-Calling Code" w:hAnsi="SVN-Calling Code"/>
          <w:b/>
          <w:bCs/>
          <w:szCs w:val="24"/>
        </w:rPr>
      </w:pPr>
      <w:r w:rsidRPr="00785579">
        <w:rPr>
          <w:rFonts w:ascii="SVN-Calling Code" w:hAnsi="SVN-Calling Code"/>
          <w:b/>
          <w:bCs/>
          <w:szCs w:val="24"/>
        </w:rPr>
        <w:t>Lưu đồ giải thuật</w:t>
      </w:r>
      <w:r w:rsidR="00EA2DCE"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1C77D5A4" wp14:editId="6BB16A09">
            <wp:extent cx="6599821" cy="4080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291" cy="408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9CBE4" w14:textId="04EFCC3E" w:rsidR="00785579" w:rsidRPr="00785579" w:rsidRDefault="00E02B87" w:rsidP="00EA2DCE">
      <w:pPr>
        <w:rPr>
          <w:rFonts w:ascii="SVN-Calling Code" w:hAnsi="SVN-Calling Code"/>
          <w:b/>
          <w:bCs/>
          <w:szCs w:val="24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4D31A" wp14:editId="250216FC">
                <wp:simplePos x="0" y="0"/>
                <wp:positionH relativeFrom="column">
                  <wp:posOffset>3016155</wp:posOffset>
                </wp:positionH>
                <wp:positionV relativeFrom="paragraph">
                  <wp:posOffset>19107</wp:posOffset>
                </wp:positionV>
                <wp:extent cx="948520" cy="395785"/>
                <wp:effectExtent l="0" t="0" r="23495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20" cy="3957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1637D" id="Rectangle 13" o:spid="_x0000_s1026" style="position:absolute;margin-left:237.5pt;margin-top:1.5pt;width:74.7pt;height:31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" fillcolor="white [3212]" strokecolor="white [3212]" strokeweight="1pt"/>
            </w:pict>
          </mc:Fallback>
        </mc:AlternateContent>
      </w:r>
    </w:p>
    <w:p w14:paraId="5E3627EB" w14:textId="53F81DAE" w:rsidR="0003289E" w:rsidRPr="00785579" w:rsidRDefault="00785579" w:rsidP="0003289E">
      <w:pPr>
        <w:rPr>
          <w:rFonts w:ascii="SVN-Calling Code" w:hAnsi="SVN-Calling Code"/>
          <w:b/>
          <w:bCs/>
          <w:szCs w:val="24"/>
        </w:rPr>
      </w:pPr>
      <w:r w:rsidRPr="00785579">
        <w:rPr>
          <w:rFonts w:ascii="SVN-Calling Code" w:hAnsi="SVN-Calling Code"/>
          <w:b/>
          <w:bCs/>
          <w:szCs w:val="24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50"/>
      </w:tblGrid>
      <w:tr w:rsidR="0003289E" w14:paraId="67A115EC" w14:textId="77777777" w:rsidTr="0003289E">
        <w:tc>
          <w:tcPr>
            <w:tcW w:w="10250" w:type="dxa"/>
          </w:tcPr>
          <w:p w14:paraId="178F953A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#include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&lt;stdio.h&gt;</w:t>
            </w:r>
          </w:p>
          <w:p w14:paraId="7A5C9BCC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#include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 xml:space="preserve"> 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&lt;stdlib.h&gt;</w:t>
            </w:r>
          </w:p>
          <w:p w14:paraId="4DD1D71F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06369D67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Process {</w:t>
            </w:r>
          </w:p>
          <w:p w14:paraId="7841236C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id;</w:t>
            </w:r>
          </w:p>
          <w:p w14:paraId="75F8F079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arrivalTime;</w:t>
            </w:r>
          </w:p>
          <w:p w14:paraId="6A2E571A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burstTime;</w:t>
            </w:r>
          </w:p>
          <w:p w14:paraId="0ED0781C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remainingTime;</w:t>
            </w:r>
          </w:p>
          <w:p w14:paraId="6E9C80B8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startTime;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 xml:space="preserve">  /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 Thời gian bắt đầu thực hiện</w:t>
            </w:r>
          </w:p>
          <w:p w14:paraId="0502F5AE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};</w:t>
            </w:r>
          </w:p>
          <w:p w14:paraId="5D97B7CD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767A26C9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SRTF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Process *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n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472EDC23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Sắp xếp các tiến trình theo thời gian đến</w:t>
            </w:r>
          </w:p>
          <w:p w14:paraId="6BC012F0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; i &lt; n -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++i) {</w:t>
            </w:r>
          </w:p>
          <w:p w14:paraId="42A3746D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j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; j &lt; n - i -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++j) {</w:t>
            </w:r>
          </w:p>
          <w:p w14:paraId="13B66187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&gt;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[j +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56C8290C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            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Hoán đổi vị trí nếu thời gian đến của tiến trình sau lớn hơn tiến trình trước</w:t>
            </w:r>
          </w:p>
          <w:p w14:paraId="57DB8341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Process temp =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[j];</w:t>
            </w:r>
          </w:p>
          <w:p w14:paraId="1B4742E9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[j] =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j +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];</w:t>
            </w:r>
          </w:p>
          <w:p w14:paraId="17DEA682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j +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 = temp;</w:t>
            </w:r>
          </w:p>
          <w:p w14:paraId="53A6961A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}</w:t>
            </w:r>
          </w:p>
          <w:p w14:paraId="38D94B39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03279324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20447FDB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7EE9BBBD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currentTime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7D447EE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completedProcesses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55D8627B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turnaroundTime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[n];</w:t>
            </w:r>
          </w:p>
          <w:p w14:paraId="6946ED89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waitingTime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[n];</w:t>
            </w:r>
          </w:p>
          <w:p w14:paraId="61138D57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46222403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while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(completedProcesses &lt; n) {</w:t>
            </w:r>
          </w:p>
          <w:p w14:paraId="26CC6607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shortestIndex = -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0A72D358" w14:textId="7C311E28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++i) {</w:t>
            </w:r>
          </w:p>
          <w:p w14:paraId="72227E4E" w14:textId="28521AC1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&lt;= currentTime &amp;&amp;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remainingTime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&gt;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30545E0A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(shortestIndex == -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||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remainingTime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&lt;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remainingTime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2FA86818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        shortestIndex = i;</w:t>
            </w:r>
          </w:p>
          <w:p w14:paraId="6AAE3EFA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    }</w:t>
            </w:r>
          </w:p>
          <w:p w14:paraId="39B2E9FE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}</w:t>
            </w:r>
          </w:p>
          <w:p w14:paraId="1FC781B4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43C7945B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A934937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(shortestIndex == -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5F6C9ADF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currentTime++;</w:t>
            </w:r>
          </w:p>
          <w:p w14:paraId="647E3952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}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else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{</w:t>
            </w:r>
          </w:p>
          <w:p w14:paraId="5969F699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remainingTime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==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5126366E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currentTime;</w:t>
            </w:r>
          </w:p>
          <w:p w14:paraId="4202F48D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}</w:t>
            </w:r>
          </w:p>
          <w:p w14:paraId="066C8FDB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0DD774BE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remainingTime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--;</w:t>
            </w:r>
          </w:p>
          <w:p w14:paraId="1DA648A2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currentTime++;</w:t>
            </w:r>
          </w:p>
          <w:p w14:paraId="0F3D3DC1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3B76D2DB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remainingTime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5883E8CF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    completedProcesses++;</w:t>
            </w:r>
          </w:p>
          <w:p w14:paraId="57873174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turnaroundTime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[shortestIndex] = currentTime -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78810A53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waitingTime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[shortestIndex] =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turnaroundTime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[shortestIndex] -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[shortestIndex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09761488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}</w:t>
            </w:r>
          </w:p>
          <w:p w14:paraId="11FE5AFC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65F52426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0878C543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1C344DB2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In kết quả</w:t>
            </w:r>
          </w:p>
          <w:p w14:paraId="1D955B8A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"Process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Turnaround Time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Waiting Time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05E5879E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++i) {</w:t>
            </w:r>
          </w:p>
          <w:p w14:paraId="51905AA4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\t\t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id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turnaroundTime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[i],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waitingTime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[i]);</w:t>
            </w:r>
          </w:p>
          <w:p w14:paraId="29F21FCB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48BA7CE5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35564857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Tính toán và in thời gian chờ trung bình và thời gian hoàn thành trung bình</w:t>
            </w:r>
          </w:p>
          <w:p w14:paraId="4A2201B4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double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avgTurnaroundTime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avgWaitingTime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15A836E7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++i) {</w:t>
            </w:r>
          </w:p>
          <w:p w14:paraId="714EED98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avgTurnaroundTime +=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turnaroundTime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7BFDCA77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avgWaitingTime +=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waitingTime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524D26F3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74DC0B85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avgTurnaroundTime /= n;</w:t>
            </w:r>
          </w:p>
          <w:p w14:paraId="38B2E5F4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avgWaitingTime /= n;</w:t>
            </w:r>
          </w:p>
          <w:p w14:paraId="422C8633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Average Turnaround Time: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%.2f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avgTurnaroundTime);</w:t>
            </w:r>
          </w:p>
          <w:p w14:paraId="41253416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"Average Waiting Time: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%.2f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avgWaitingTime);</w:t>
            </w:r>
          </w:p>
          <w:p w14:paraId="7A6D953D" w14:textId="76E3B47B" w:rsid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188FCF71" w14:textId="77777777" w:rsidR="00FA0612" w:rsidRPr="005E50D5" w:rsidRDefault="00FA0612" w:rsidP="00FA061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903370D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main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 {</w:t>
            </w:r>
          </w:p>
          <w:p w14:paraId="6B63CB28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Nhập số lượng tiến trình</w:t>
            </w:r>
          </w:p>
          <w:p w14:paraId="6E75AAC6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n;</w:t>
            </w:r>
          </w:p>
          <w:p w14:paraId="332567D7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"Enter the number of processes: 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3D0D6AF6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&amp;n);</w:t>
            </w:r>
          </w:p>
          <w:p w14:paraId="46CD40A0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"---------------------------------------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4B350B1F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4CF88BAA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Process *processes = 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Process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*)</w:t>
            </w:r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malloc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(n * 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sizeof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struct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Process));</w:t>
            </w:r>
          </w:p>
          <w:p w14:paraId="7612C5B5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49379F7F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Nhập thông tin cho từng tiến trình</w:t>
            </w:r>
          </w:p>
          <w:p w14:paraId="75EEB6F5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</w:t>
            </w:r>
            <w:r w:rsidRPr="005E50D5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 =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++i) {</w:t>
            </w:r>
          </w:p>
          <w:p w14:paraId="61EDBD74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"Enter process id for process: 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7889ED12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id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5E58B4E3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"Enter arrival time for process: 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0C20514B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arrivalTime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4EDB6224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"Enter burst time for process: 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5150EC3F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28841FAE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remainingTime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= 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processes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[i].</w:t>
            </w:r>
            <w:r w:rsidRPr="005E50D5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burstTime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6FC0142D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"---------------------------------------</w:t>
            </w:r>
            <w:r w:rsidRPr="005E50D5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5E50D5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36D2E481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539500E7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1650882B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en-US"/>
              </w:rPr>
              <w:t>// Chạy giải thuật SRTF</w:t>
            </w:r>
          </w:p>
          <w:p w14:paraId="2A84A2D4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SRTF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processes, n);</w:t>
            </w:r>
          </w:p>
          <w:p w14:paraId="3D676440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427DBECC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free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(processes);</w:t>
            </w:r>
          </w:p>
          <w:p w14:paraId="6D0D5FE3" w14:textId="77777777" w:rsidR="005E50D5" w:rsidRPr="005E50D5" w:rsidRDefault="005E50D5" w:rsidP="005E50D5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5E50D5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5E50D5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71446344" w14:textId="7966B298" w:rsidR="00FA0612" w:rsidRDefault="005E50D5" w:rsidP="0043575F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5E50D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</w:tc>
      </w:tr>
    </w:tbl>
    <w:p w14:paraId="02A98083" w14:textId="7CF93107" w:rsidR="0003289E" w:rsidRDefault="0003289E" w:rsidP="000328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7EDAD060" w14:textId="774A3EA2" w:rsidR="00FA0612" w:rsidRDefault="00FA0612" w:rsidP="000328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</w:pPr>
    </w:p>
    <w:p w14:paraId="7651CDCD" w14:textId="0A20D6AB" w:rsidR="00FA0612" w:rsidRPr="00C5777E" w:rsidRDefault="00FA0612" w:rsidP="00E73507">
      <w:pPr>
        <w:ind w:left="360"/>
        <w:rPr>
          <w:rFonts w:ascii="SVN-Calling Code" w:hAnsi="SVN-Calling Code"/>
          <w:b/>
          <w:bCs/>
          <w:szCs w:val="24"/>
        </w:rPr>
      </w:pPr>
      <w:r w:rsidRPr="00C5777E">
        <w:rPr>
          <w:rFonts w:ascii="SVN-Calling Code" w:hAnsi="SVN-Calling Code"/>
          <w:b/>
          <w:bCs/>
          <w:szCs w:val="24"/>
        </w:rPr>
        <w:t>Test case</w:t>
      </w:r>
      <w:r w:rsidR="00EA2DCE">
        <w:rPr>
          <w:rFonts w:ascii="SVN-Calling Code" w:hAnsi="SVN-Calling Code"/>
          <w:b/>
          <w:bCs/>
          <w:szCs w:val="24"/>
        </w:rPr>
        <w:t xml:space="preserve"> </w:t>
      </w:r>
      <w:proofErr w:type="gramStart"/>
      <w:r w:rsidR="00EA2DCE">
        <w:rPr>
          <w:rFonts w:ascii="SVN-Calling Code" w:hAnsi="SVN-Calling Code"/>
          <w:b/>
          <w:bCs/>
          <w:szCs w:val="24"/>
        </w:rPr>
        <w:t>1</w:t>
      </w:r>
      <w:r w:rsidRPr="00C5777E">
        <w:rPr>
          <w:rFonts w:ascii="SVN-Calling Code" w:hAnsi="SVN-Calling Code"/>
          <w:b/>
          <w:bCs/>
          <w:szCs w:val="24"/>
        </w:rPr>
        <w:t xml:space="preserve"> :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44"/>
        <w:gridCol w:w="2098"/>
        <w:gridCol w:w="2400"/>
      </w:tblGrid>
      <w:tr w:rsidR="00E73507" w:rsidRPr="00B923A2" w14:paraId="7A5D4081" w14:textId="77777777" w:rsidTr="00E73507">
        <w:trPr>
          <w:trHeight w:hRule="exact" w:val="397"/>
          <w:jc w:val="center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F6F3B8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Process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F0AF6A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Arrival Time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86399F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CPU Burst Time</w:t>
            </w:r>
          </w:p>
        </w:tc>
      </w:tr>
      <w:tr w:rsidR="00E73507" w:rsidRPr="00B923A2" w14:paraId="4FE56592" w14:textId="77777777" w:rsidTr="00E73507">
        <w:trPr>
          <w:trHeight w:hRule="exact" w:val="397"/>
          <w:jc w:val="center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809A75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P1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B2759C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56CC38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8</w:t>
            </w:r>
          </w:p>
        </w:tc>
      </w:tr>
      <w:tr w:rsidR="00E73507" w:rsidRPr="00B923A2" w14:paraId="56BBB828" w14:textId="77777777" w:rsidTr="00E73507">
        <w:trPr>
          <w:trHeight w:hRule="exact" w:val="397"/>
          <w:jc w:val="center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767B17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P2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5CEE29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295557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19</w:t>
            </w:r>
          </w:p>
        </w:tc>
      </w:tr>
      <w:tr w:rsidR="00E73507" w:rsidRPr="00B923A2" w14:paraId="33E27520" w14:textId="77777777" w:rsidTr="00E73507">
        <w:trPr>
          <w:trHeight w:hRule="exact" w:val="397"/>
          <w:jc w:val="center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94B04B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P3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53C1E50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63C0A5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3</w:t>
            </w:r>
          </w:p>
        </w:tc>
      </w:tr>
      <w:tr w:rsidR="00E73507" w:rsidRPr="00B923A2" w14:paraId="2E668C2F" w14:textId="77777777" w:rsidTr="00E73507">
        <w:trPr>
          <w:trHeight w:hRule="exact" w:val="397"/>
          <w:jc w:val="center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1B417C8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P4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010E40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8C88BD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6</w:t>
            </w:r>
          </w:p>
        </w:tc>
      </w:tr>
      <w:tr w:rsidR="00E73507" w:rsidRPr="00B923A2" w14:paraId="3815A951" w14:textId="77777777" w:rsidTr="00E73507">
        <w:trPr>
          <w:trHeight w:hRule="exact" w:val="397"/>
          <w:jc w:val="center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F1CB287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P5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AF9BB82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9B5B98" w14:textId="77777777" w:rsidR="00E73507" w:rsidRPr="00B923A2" w:rsidRDefault="00E73507" w:rsidP="0004204B">
            <w:pPr>
              <w:jc w:val="center"/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 w:cs="Times New Roman"/>
                <w:b/>
                <w:bCs/>
                <w:sz w:val="26"/>
                <w:szCs w:val="26"/>
              </w:rPr>
              <w:t>10</w:t>
            </w:r>
          </w:p>
        </w:tc>
      </w:tr>
    </w:tbl>
    <w:p w14:paraId="2AE01E24" w14:textId="4216D69A" w:rsidR="00E73507" w:rsidRPr="00C5777E" w:rsidRDefault="00C5777E" w:rsidP="00C5777E">
      <w:pPr>
        <w:pStyle w:val="ListParagraph"/>
        <w:numPr>
          <w:ilvl w:val="0"/>
          <w:numId w:val="29"/>
        </w:numPr>
        <w:rPr>
          <w:rFonts w:ascii="SVN-Calling Code" w:hAnsi="SVN-Calling Code"/>
          <w:i/>
          <w:iCs/>
          <w:szCs w:val="24"/>
        </w:rPr>
      </w:pPr>
      <w:r w:rsidRPr="00C5777E">
        <w:rPr>
          <w:rFonts w:ascii="SVN-Calling Code" w:hAnsi="SVN-Calling Code"/>
          <w:i/>
          <w:iCs/>
          <w:szCs w:val="24"/>
        </w:rPr>
        <w:t>Giải tay</w:t>
      </w:r>
    </w:p>
    <w:p w14:paraId="72C24005" w14:textId="77777777" w:rsidR="00E73507" w:rsidRPr="00E73507" w:rsidRDefault="00E73507" w:rsidP="00E73507">
      <w:pPr>
        <w:ind w:left="360"/>
        <w:rPr>
          <w:rFonts w:ascii="SVN-Calling Code" w:hAnsi="SVN-Calling Code"/>
          <w:szCs w:val="24"/>
        </w:rPr>
      </w:pPr>
      <w:r w:rsidRPr="00E73507">
        <w:rPr>
          <w:rFonts w:ascii="SVN-Calling Code" w:hAnsi="SVN-Calling Code"/>
          <w:szCs w:val="24"/>
        </w:rPr>
        <w:t>Giản đồ Gantt</w:t>
      </w:r>
    </w:p>
    <w:p w14:paraId="211F07D0" w14:textId="77777777" w:rsidR="00E73507" w:rsidRPr="00E73507" w:rsidRDefault="00E73507" w:rsidP="00E73507">
      <w:pPr>
        <w:ind w:left="360"/>
        <w:rPr>
          <w:rFonts w:ascii="SVN-Calling Code" w:hAnsi="SVN-Calling Code"/>
          <w:szCs w:val="24"/>
        </w:rPr>
      </w:pPr>
      <w:r w:rsidRPr="00E73507">
        <w:rPr>
          <w:noProof/>
        </w:rPr>
        <w:drawing>
          <wp:inline distT="0" distB="0" distL="0" distR="0" wp14:anchorId="5369245B" wp14:editId="6445E346">
            <wp:extent cx="3466214" cy="642927"/>
            <wp:effectExtent l="0" t="0" r="127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657" t="26590" r="37254" b="64143"/>
                    <a:stretch/>
                  </pic:blipFill>
                  <pic:spPr bwMode="auto">
                    <a:xfrm>
                      <a:off x="0" y="0"/>
                      <a:ext cx="3722623" cy="69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B841D" w14:textId="77777777" w:rsidR="00E73507" w:rsidRPr="00E73507" w:rsidRDefault="00E73507" w:rsidP="00E73507">
      <w:pPr>
        <w:ind w:left="360"/>
        <w:rPr>
          <w:rFonts w:ascii="SVN-Calling Code" w:hAnsi="SVN-Calling Code"/>
          <w:szCs w:val="24"/>
        </w:rPr>
      </w:pPr>
      <w:r w:rsidRPr="00E73507">
        <w:rPr>
          <w:rFonts w:ascii="SVN-Calling Code" w:hAnsi="SVN-Calling Code"/>
          <w:szCs w:val="24"/>
        </w:rPr>
        <w:t xml:space="preserve">Thời gian chờ trung </w:t>
      </w:r>
      <w:proofErr w:type="gramStart"/>
      <w:r w:rsidRPr="00E73507">
        <w:rPr>
          <w:rFonts w:ascii="SVN-Calling Code" w:hAnsi="SVN-Calling Code"/>
          <w:szCs w:val="24"/>
        </w:rPr>
        <w:t>bình :</w:t>
      </w:r>
      <w:proofErr w:type="gramEnd"/>
      <w:r w:rsidRPr="00E73507">
        <w:rPr>
          <w:rFonts w:ascii="SVN-Calling Code" w:hAnsi="SVN-Calling Code"/>
          <w:szCs w:val="24"/>
        </w:rPr>
        <w:t xml:space="preserve"> (3+ 25 + 0 + 6 + 10)/5 = 8,8</w:t>
      </w:r>
    </w:p>
    <w:p w14:paraId="393222AD" w14:textId="77777777" w:rsidR="00E73507" w:rsidRPr="00E73507" w:rsidRDefault="00E73507" w:rsidP="00E73507">
      <w:pPr>
        <w:ind w:left="360"/>
        <w:rPr>
          <w:rFonts w:ascii="SVN-Calling Code" w:hAnsi="SVN-Calling Code"/>
          <w:szCs w:val="24"/>
        </w:rPr>
      </w:pPr>
      <w:r w:rsidRPr="00E73507">
        <w:rPr>
          <w:rFonts w:ascii="SVN-Calling Code" w:hAnsi="SVN-Calling Code"/>
          <w:szCs w:val="24"/>
        </w:rPr>
        <w:t>Thời gian lưu lại trong hệ thống: (11 + 44 + 3 + 12 + 20)/5 = 18</w:t>
      </w:r>
    </w:p>
    <w:p w14:paraId="4A858DF4" w14:textId="16C3453B" w:rsidR="00FA0612" w:rsidRPr="00C5777E" w:rsidRDefault="00C5777E" w:rsidP="00C5777E">
      <w:pPr>
        <w:pStyle w:val="ListParagraph"/>
        <w:numPr>
          <w:ilvl w:val="0"/>
          <w:numId w:val="29"/>
        </w:numPr>
        <w:rPr>
          <w:rFonts w:ascii="SVN-Calling Code" w:hAnsi="SVN-Calling Code"/>
          <w:i/>
          <w:iCs/>
          <w:szCs w:val="24"/>
        </w:rPr>
      </w:pPr>
      <w:r w:rsidRPr="00C5777E">
        <w:rPr>
          <w:rFonts w:ascii="SVN-Calling Code" w:hAnsi="SVN-Calling Code"/>
          <w:i/>
          <w:iCs/>
          <w:szCs w:val="24"/>
        </w:rPr>
        <w:t>Chạy code</w:t>
      </w:r>
    </w:p>
    <w:p w14:paraId="2CEA5810" w14:textId="7E9A6915" w:rsidR="0003289E" w:rsidRDefault="00E73507" w:rsidP="0003289E">
      <w:pPr>
        <w:rPr>
          <w:rFonts w:ascii="SVN-Calling Code" w:hAnsi="SVN-Calling Code"/>
          <w:b/>
          <w:bCs/>
          <w:szCs w:val="24"/>
          <w:u w:val="single"/>
        </w:rPr>
      </w:pPr>
      <w:r>
        <w:rPr>
          <w:noProof/>
        </w:rPr>
        <w:drawing>
          <wp:inline distT="0" distB="0" distL="0" distR="0" wp14:anchorId="753D3210" wp14:editId="5E8DF10D">
            <wp:extent cx="2009140" cy="374386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570" t="20032" r="73399" b="6942"/>
                    <a:stretch/>
                  </pic:blipFill>
                  <pic:spPr bwMode="auto">
                    <a:xfrm>
                      <a:off x="0" y="0"/>
                      <a:ext cx="2012897" cy="375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E41B2" w14:textId="29A52DA9" w:rsidR="00EA2DCE" w:rsidRDefault="00EA2DCE" w:rsidP="00EA2DCE">
      <w:pPr>
        <w:ind w:left="360"/>
        <w:rPr>
          <w:rFonts w:ascii="SVN-Calling Code" w:hAnsi="SVN-Calling Code"/>
          <w:b/>
          <w:bCs/>
          <w:szCs w:val="24"/>
        </w:rPr>
      </w:pPr>
      <w:r w:rsidRPr="00C5777E">
        <w:rPr>
          <w:rFonts w:ascii="SVN-Calling Code" w:hAnsi="SVN-Calling Code"/>
          <w:b/>
          <w:bCs/>
          <w:szCs w:val="24"/>
        </w:rPr>
        <w:lastRenderedPageBreak/>
        <w:t>Test case</w:t>
      </w:r>
      <w:r>
        <w:rPr>
          <w:rFonts w:ascii="SVN-Calling Code" w:hAnsi="SVN-Calling Code"/>
          <w:b/>
          <w:bCs/>
          <w:szCs w:val="24"/>
        </w:rPr>
        <w:t xml:space="preserve"> 2:</w:t>
      </w:r>
    </w:p>
    <w:tbl>
      <w:tblPr>
        <w:tblStyle w:val="TableGrid"/>
        <w:tblW w:w="5524" w:type="dxa"/>
        <w:jc w:val="center"/>
        <w:tblLook w:val="0420" w:firstRow="1" w:lastRow="0" w:firstColumn="0" w:lastColumn="0" w:noHBand="0" w:noVBand="1"/>
      </w:tblPr>
      <w:tblGrid>
        <w:gridCol w:w="1841"/>
        <w:gridCol w:w="1841"/>
        <w:gridCol w:w="1842"/>
      </w:tblGrid>
      <w:tr w:rsidR="008213E5" w:rsidRPr="00B923A2" w14:paraId="3D3D7A5D" w14:textId="77777777" w:rsidTr="004407C0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6A1AE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Process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56C9A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Arrival Time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401FF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Burst Time</w:t>
            </w:r>
          </w:p>
        </w:tc>
      </w:tr>
      <w:tr w:rsidR="008213E5" w:rsidRPr="00B923A2" w14:paraId="26DA58B7" w14:textId="77777777" w:rsidTr="004407C0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C1CBF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P1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7B8DB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BB91EF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13</w:t>
            </w:r>
          </w:p>
        </w:tc>
      </w:tr>
      <w:tr w:rsidR="008213E5" w:rsidRPr="00B923A2" w14:paraId="48E70DA7" w14:textId="77777777" w:rsidTr="004407C0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A249F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P2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BADD2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824C3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9</w:t>
            </w:r>
          </w:p>
        </w:tc>
      </w:tr>
      <w:tr w:rsidR="008213E5" w:rsidRPr="00B923A2" w14:paraId="7C81E781" w14:textId="77777777" w:rsidTr="004407C0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9E13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P3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43A03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24947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4</w:t>
            </w:r>
          </w:p>
        </w:tc>
      </w:tr>
      <w:tr w:rsidR="008213E5" w:rsidRPr="00B923A2" w14:paraId="0B571762" w14:textId="77777777" w:rsidTr="004407C0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B4157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P4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67BA6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7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26F5C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20</w:t>
            </w:r>
          </w:p>
        </w:tc>
      </w:tr>
      <w:tr w:rsidR="008213E5" w:rsidRPr="00B923A2" w14:paraId="064879B3" w14:textId="77777777" w:rsidTr="004407C0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8C0ED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P5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E1205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6466C" w14:textId="77777777" w:rsidR="008213E5" w:rsidRPr="00B923A2" w:rsidRDefault="008213E5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B923A2">
              <w:rPr>
                <w:rFonts w:ascii="SVN-Calling Code" w:hAnsi="SVN-Calling Code"/>
                <w:b/>
                <w:bCs/>
                <w:sz w:val="26"/>
                <w:szCs w:val="26"/>
              </w:rPr>
              <w:t>10</w:t>
            </w:r>
          </w:p>
        </w:tc>
      </w:tr>
    </w:tbl>
    <w:p w14:paraId="40D57141" w14:textId="77777777" w:rsidR="008213E5" w:rsidRDefault="008213E5" w:rsidP="00EA2DCE">
      <w:pPr>
        <w:ind w:left="360"/>
        <w:rPr>
          <w:rFonts w:ascii="SVN-Calling Code" w:hAnsi="SVN-Calling Code"/>
          <w:b/>
          <w:bCs/>
          <w:szCs w:val="24"/>
        </w:rPr>
      </w:pPr>
    </w:p>
    <w:p w14:paraId="50A48997" w14:textId="0D9E13FA" w:rsidR="008213E5" w:rsidRPr="008213E5" w:rsidRDefault="008213E5" w:rsidP="008213E5">
      <w:pPr>
        <w:pStyle w:val="ListParagraph"/>
        <w:numPr>
          <w:ilvl w:val="0"/>
          <w:numId w:val="29"/>
        </w:numPr>
        <w:rPr>
          <w:rFonts w:ascii="SVN-Calling Code" w:hAnsi="SVN-Calling Code"/>
          <w:i/>
          <w:iCs/>
          <w:szCs w:val="24"/>
        </w:rPr>
      </w:pPr>
      <w:r w:rsidRPr="00C5777E">
        <w:rPr>
          <w:rFonts w:ascii="SVN-Calling Code" w:hAnsi="SVN-Calling Code"/>
          <w:i/>
          <w:iCs/>
          <w:szCs w:val="24"/>
        </w:rPr>
        <w:t>Giải tay</w:t>
      </w:r>
    </w:p>
    <w:p w14:paraId="3AA4F9D2" w14:textId="2D01DE33" w:rsidR="0021408E" w:rsidRDefault="0021408E" w:rsidP="008213E5">
      <w:pPr>
        <w:rPr>
          <w:rFonts w:ascii="SVN-Calling Code" w:hAnsi="SVN-Calling Code" w:cs="Times New Roman"/>
          <w:szCs w:val="24"/>
        </w:rPr>
      </w:pPr>
      <w:r>
        <w:rPr>
          <w:rFonts w:ascii="SVN-Calling Code" w:hAnsi="SVN-Calling Code" w:cs="Times New Roman"/>
          <w:szCs w:val="24"/>
        </w:rPr>
        <w:t>Giản đồ Gantt:</w:t>
      </w:r>
    </w:p>
    <w:p w14:paraId="3BB61E86" w14:textId="44A9CF2E" w:rsidR="0021408E" w:rsidRDefault="0021408E" w:rsidP="008213E5">
      <w:pPr>
        <w:rPr>
          <w:rFonts w:ascii="SVN-Calling Code" w:hAnsi="SVN-Calling Code" w:cs="Times New Roman"/>
          <w:szCs w:val="24"/>
        </w:rPr>
      </w:pPr>
      <w:r w:rsidRPr="0021408E">
        <w:rPr>
          <w:rFonts w:ascii="SVN-Calling Code" w:hAnsi="SVN-Calling Code" w:cs="Times New Roman"/>
          <w:noProof/>
          <w:szCs w:val="24"/>
        </w:rPr>
        <w:drawing>
          <wp:inline distT="0" distB="0" distL="0" distR="0" wp14:anchorId="417E0362" wp14:editId="3AE244AC">
            <wp:extent cx="6515100" cy="51548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2616"/>
                    <a:stretch/>
                  </pic:blipFill>
                  <pic:spPr bwMode="auto">
                    <a:xfrm>
                      <a:off x="0" y="0"/>
                      <a:ext cx="6515100" cy="515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A651" w14:textId="0A174B00" w:rsidR="008213E5" w:rsidRPr="008213E5" w:rsidRDefault="008213E5" w:rsidP="008213E5">
      <w:pPr>
        <w:rPr>
          <w:rFonts w:ascii="SVN-Calling Code" w:hAnsi="SVN-Calling Code" w:cs="Times New Roman"/>
          <w:szCs w:val="24"/>
        </w:rPr>
      </w:pPr>
      <w:r w:rsidRPr="008213E5">
        <w:rPr>
          <w:rFonts w:ascii="SVN-Calling Code" w:hAnsi="SVN-Calling Code" w:cs="Times New Roman"/>
          <w:szCs w:val="24"/>
        </w:rPr>
        <w:t>Thời gian đợi trung bình: (4 + 13 + 0 + 29 + 14)/5 = 12</w:t>
      </w:r>
    </w:p>
    <w:p w14:paraId="53F851DC" w14:textId="77777777" w:rsidR="008213E5" w:rsidRPr="008213E5" w:rsidRDefault="008213E5" w:rsidP="008213E5">
      <w:pPr>
        <w:rPr>
          <w:rFonts w:ascii="SVN-Calling Code" w:hAnsi="SVN-Calling Code" w:cs="Times New Roman"/>
          <w:szCs w:val="24"/>
        </w:rPr>
      </w:pPr>
      <w:r w:rsidRPr="008213E5">
        <w:rPr>
          <w:rFonts w:ascii="SVN-Calling Code" w:hAnsi="SVN-Calling Code" w:cs="Times New Roman"/>
          <w:szCs w:val="24"/>
        </w:rPr>
        <w:t>Thời gian hoàn thành trung bình: (17 + 22 + 4 + 49 + 24)/5 = 23.2</w:t>
      </w:r>
    </w:p>
    <w:p w14:paraId="312DE4DE" w14:textId="7452903C" w:rsidR="008213E5" w:rsidRPr="008213E5" w:rsidRDefault="008213E5" w:rsidP="00FD63A1">
      <w:pPr>
        <w:pStyle w:val="ListParagraph"/>
        <w:numPr>
          <w:ilvl w:val="0"/>
          <w:numId w:val="29"/>
        </w:numPr>
        <w:ind w:left="360"/>
        <w:rPr>
          <w:rFonts w:ascii="SVN-Calling Code" w:hAnsi="SVN-Calling Code"/>
          <w:b/>
          <w:bCs/>
          <w:szCs w:val="24"/>
        </w:rPr>
      </w:pPr>
      <w:r w:rsidRPr="008213E5">
        <w:rPr>
          <w:rFonts w:ascii="SVN-Calling Code" w:hAnsi="SVN-Calling Code"/>
          <w:i/>
          <w:iCs/>
          <w:szCs w:val="24"/>
        </w:rPr>
        <w:t>Chạy code</w:t>
      </w:r>
    </w:p>
    <w:p w14:paraId="6064A96E" w14:textId="1E5C4030" w:rsidR="00EA2DCE" w:rsidRDefault="002116B3" w:rsidP="00EA2DCE">
      <w:pPr>
        <w:ind w:left="360"/>
        <w:rPr>
          <w:rFonts w:ascii="SVN-Calling Code" w:hAnsi="SVN-Calling Code"/>
          <w:b/>
          <w:bCs/>
          <w:szCs w:val="24"/>
        </w:rPr>
      </w:pPr>
      <w:r w:rsidRPr="008213E5"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54173A91" wp14:editId="1A2EB14F">
            <wp:extent cx="2466113" cy="386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9668" cy="39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F782" w14:textId="595186E6" w:rsidR="008213E5" w:rsidRDefault="008213E5" w:rsidP="00EA2DCE">
      <w:pPr>
        <w:ind w:left="360"/>
        <w:rPr>
          <w:rFonts w:ascii="SVN-Calling Code" w:hAnsi="SVN-Calling Code"/>
          <w:b/>
          <w:bCs/>
          <w:szCs w:val="24"/>
        </w:rPr>
      </w:pPr>
    </w:p>
    <w:p w14:paraId="6EC9FF88" w14:textId="0D95DFE2" w:rsidR="0021408E" w:rsidRDefault="0021408E" w:rsidP="00EA2DCE">
      <w:pPr>
        <w:ind w:left="360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szCs w:val="24"/>
        </w:rPr>
        <w:t>Test case 3:</w:t>
      </w:r>
    </w:p>
    <w:tbl>
      <w:tblPr>
        <w:tblStyle w:val="TableGrid"/>
        <w:tblW w:w="7225" w:type="dxa"/>
        <w:jc w:val="center"/>
        <w:tblLook w:val="0420" w:firstRow="1" w:lastRow="0" w:firstColumn="0" w:lastColumn="0" w:noHBand="0" w:noVBand="1"/>
      </w:tblPr>
      <w:tblGrid>
        <w:gridCol w:w="2409"/>
        <w:gridCol w:w="2408"/>
        <w:gridCol w:w="2408"/>
      </w:tblGrid>
      <w:tr w:rsidR="0021408E" w:rsidRPr="00AE6567" w14:paraId="1E6F9325" w14:textId="77777777" w:rsidTr="004407C0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197DB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Process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5A6A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Arrival Time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874A4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Burst Time</w:t>
            </w:r>
          </w:p>
        </w:tc>
      </w:tr>
      <w:tr w:rsidR="0021408E" w:rsidRPr="00AE6567" w14:paraId="603F6D8A" w14:textId="77777777" w:rsidTr="004407C0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CA492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P1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23C60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2DF5B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20</w:t>
            </w:r>
          </w:p>
        </w:tc>
      </w:tr>
      <w:tr w:rsidR="0021408E" w:rsidRPr="00AE6567" w14:paraId="68732611" w14:textId="77777777" w:rsidTr="004407C0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A2BE8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P2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536F40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25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FA96A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25</w:t>
            </w:r>
          </w:p>
        </w:tc>
      </w:tr>
      <w:tr w:rsidR="0021408E" w:rsidRPr="00AE6567" w14:paraId="09F2579C" w14:textId="77777777" w:rsidTr="004407C0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83CDC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P3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37FDE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20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271D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25</w:t>
            </w:r>
          </w:p>
        </w:tc>
      </w:tr>
      <w:tr w:rsidR="0021408E" w:rsidRPr="00AE6567" w14:paraId="206362BD" w14:textId="77777777" w:rsidTr="004407C0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A782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P4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1E3AA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35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7EEDC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15</w:t>
            </w:r>
          </w:p>
        </w:tc>
      </w:tr>
      <w:tr w:rsidR="0021408E" w:rsidRPr="00AE6567" w14:paraId="775036BC" w14:textId="77777777" w:rsidTr="004407C0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FA6F5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P5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4C49D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7C367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35</w:t>
            </w:r>
          </w:p>
        </w:tc>
      </w:tr>
      <w:tr w:rsidR="0021408E" w:rsidRPr="00AE6567" w14:paraId="55084F5F" w14:textId="77777777" w:rsidTr="004407C0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0AEED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P6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391D7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EB37B" w14:textId="77777777" w:rsidR="0021408E" w:rsidRPr="00AE6567" w:rsidRDefault="0021408E" w:rsidP="004407C0">
            <w:pPr>
              <w:pStyle w:val="Default"/>
              <w:jc w:val="center"/>
              <w:rPr>
                <w:rFonts w:ascii="SVN-Calling Code" w:hAnsi="SVN-Calling Code"/>
                <w:b/>
                <w:bCs/>
                <w:sz w:val="26"/>
                <w:szCs w:val="26"/>
              </w:rPr>
            </w:pPr>
            <w:r w:rsidRPr="00AE6567">
              <w:rPr>
                <w:rFonts w:ascii="SVN-Calling Code" w:hAnsi="SVN-Calling Code"/>
                <w:b/>
                <w:bCs/>
                <w:sz w:val="26"/>
                <w:szCs w:val="26"/>
              </w:rPr>
              <w:t>50</w:t>
            </w:r>
          </w:p>
        </w:tc>
      </w:tr>
    </w:tbl>
    <w:p w14:paraId="2DC4CA43" w14:textId="25B4EA79" w:rsidR="0021408E" w:rsidRPr="0021408E" w:rsidRDefault="0021408E" w:rsidP="0021408E">
      <w:pPr>
        <w:pStyle w:val="ListParagraph"/>
        <w:numPr>
          <w:ilvl w:val="0"/>
          <w:numId w:val="30"/>
        </w:numPr>
        <w:rPr>
          <w:rFonts w:ascii="SVN-Calling Code" w:hAnsi="SVN-Calling Code"/>
          <w:i/>
          <w:iCs/>
          <w:szCs w:val="24"/>
        </w:rPr>
      </w:pPr>
      <w:r>
        <w:rPr>
          <w:rFonts w:ascii="SVN-Calling Code" w:hAnsi="SVN-Calling Code"/>
          <w:i/>
          <w:iCs/>
          <w:szCs w:val="24"/>
        </w:rPr>
        <w:t>Giải tay</w:t>
      </w:r>
    </w:p>
    <w:p w14:paraId="525A6FFA" w14:textId="7595C43A" w:rsidR="0021408E" w:rsidRPr="0021408E" w:rsidRDefault="0021408E" w:rsidP="0021408E">
      <w:pPr>
        <w:rPr>
          <w:rFonts w:ascii="SVN-Calling Code" w:hAnsi="SVN-Calling Code" w:cs="Times New Roman"/>
          <w:sz w:val="26"/>
          <w:szCs w:val="26"/>
        </w:rPr>
      </w:pPr>
      <w:r>
        <w:rPr>
          <w:rFonts w:ascii="SVN-Calling Code" w:hAnsi="SVN-Calling Code" w:cs="Times New Roman"/>
          <w:sz w:val="26"/>
          <w:szCs w:val="26"/>
        </w:rPr>
        <w:t>Giản đồ Gantt</w:t>
      </w:r>
    </w:p>
    <w:p w14:paraId="7286A501" w14:textId="77777777" w:rsidR="0021408E" w:rsidRDefault="0021408E" w:rsidP="0021408E">
      <w:pPr>
        <w:pStyle w:val="ListParagraph"/>
        <w:ind w:left="284"/>
        <w:rPr>
          <w:rFonts w:ascii="SVN-Calling Code" w:hAnsi="SVN-Calling Code" w:cs="Times New Roman"/>
          <w:sz w:val="26"/>
          <w:szCs w:val="26"/>
        </w:rPr>
      </w:pPr>
      <w:r w:rsidRPr="00A370A5">
        <w:rPr>
          <w:rFonts w:ascii="SVN-Calling Code" w:hAnsi="SVN-Calling Code" w:cs="Times New Roman"/>
          <w:noProof/>
          <w:sz w:val="26"/>
          <w:szCs w:val="26"/>
        </w:rPr>
        <w:drawing>
          <wp:inline distT="0" distB="0" distL="0" distR="0" wp14:anchorId="65080F4F" wp14:editId="73F0BAB0">
            <wp:extent cx="6517363" cy="492811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7540" cy="4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9BD" w14:textId="77777777" w:rsidR="0021408E" w:rsidRDefault="0021408E" w:rsidP="0021408E">
      <w:pPr>
        <w:rPr>
          <w:rFonts w:ascii="SVN-Calling Code" w:hAnsi="SVN-Calling Code" w:cs="Times New Roman"/>
          <w:sz w:val="26"/>
          <w:szCs w:val="26"/>
        </w:rPr>
      </w:pPr>
      <w:r w:rsidRPr="00D0034A">
        <w:rPr>
          <w:rFonts w:ascii="SVN-Calling Code" w:hAnsi="SVN-Calling Code" w:cs="Times New Roman"/>
          <w:sz w:val="26"/>
          <w:szCs w:val="26"/>
        </w:rPr>
        <w:t>Thời gian đợi trung bình: (</w:t>
      </w:r>
      <w:r>
        <w:rPr>
          <w:rFonts w:ascii="SVN-Calling Code" w:hAnsi="SVN-Calling Code" w:cs="Times New Roman"/>
          <w:sz w:val="26"/>
          <w:szCs w:val="26"/>
        </w:rPr>
        <w:t>0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+ </w:t>
      </w:r>
      <w:r>
        <w:rPr>
          <w:rFonts w:ascii="SVN-Calling Code" w:hAnsi="SVN-Calling Code" w:cs="Times New Roman"/>
          <w:sz w:val="26"/>
          <w:szCs w:val="26"/>
        </w:rPr>
        <w:t xml:space="preserve">35 </w:t>
      </w:r>
      <w:r w:rsidRPr="00D0034A">
        <w:rPr>
          <w:rFonts w:ascii="SVN-Calling Code" w:hAnsi="SVN-Calling Code" w:cs="Times New Roman"/>
          <w:sz w:val="26"/>
          <w:szCs w:val="26"/>
        </w:rPr>
        <w:t xml:space="preserve">+ </w:t>
      </w:r>
      <w:r>
        <w:rPr>
          <w:rFonts w:ascii="SVN-Calling Code" w:hAnsi="SVN-Calling Code" w:cs="Times New Roman"/>
          <w:sz w:val="26"/>
          <w:szCs w:val="26"/>
        </w:rPr>
        <w:t>0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+ </w:t>
      </w:r>
      <w:r>
        <w:rPr>
          <w:rFonts w:ascii="SVN-Calling Code" w:hAnsi="SVN-Calling Code" w:cs="Times New Roman"/>
          <w:sz w:val="26"/>
          <w:szCs w:val="26"/>
        </w:rPr>
        <w:t>10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+ </w:t>
      </w:r>
      <w:r>
        <w:rPr>
          <w:rFonts w:ascii="SVN-Calling Code" w:hAnsi="SVN-Calling Code" w:cs="Times New Roman"/>
          <w:sz w:val="26"/>
          <w:szCs w:val="26"/>
        </w:rPr>
        <w:t>75 + 105</w:t>
      </w:r>
      <w:r w:rsidRPr="00D0034A">
        <w:rPr>
          <w:rFonts w:ascii="SVN-Calling Code" w:hAnsi="SVN-Calling Code" w:cs="Times New Roman"/>
          <w:sz w:val="26"/>
          <w:szCs w:val="26"/>
        </w:rPr>
        <w:t>)/</w:t>
      </w:r>
      <w:r>
        <w:rPr>
          <w:rFonts w:ascii="SVN-Calling Code" w:hAnsi="SVN-Calling Code" w:cs="Times New Roman"/>
          <w:sz w:val="26"/>
          <w:szCs w:val="26"/>
        </w:rPr>
        <w:t>6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= </w:t>
      </w:r>
      <w:r>
        <w:rPr>
          <w:rFonts w:ascii="SVN-Calling Code" w:hAnsi="SVN-Calling Code" w:cs="Times New Roman"/>
          <w:sz w:val="26"/>
          <w:szCs w:val="26"/>
        </w:rPr>
        <w:t>37,5</w:t>
      </w:r>
    </w:p>
    <w:p w14:paraId="4E53198D" w14:textId="16261AA2" w:rsidR="0021408E" w:rsidRDefault="0021408E" w:rsidP="0021408E">
      <w:pPr>
        <w:rPr>
          <w:rFonts w:ascii="SVN-Calling Code" w:hAnsi="SVN-Calling Code" w:cs="Times New Roman"/>
          <w:sz w:val="26"/>
          <w:szCs w:val="26"/>
        </w:rPr>
      </w:pPr>
      <w:r w:rsidRPr="00D0034A">
        <w:rPr>
          <w:rFonts w:ascii="SVN-Calling Code" w:hAnsi="SVN-Calling Code" w:cs="Times New Roman"/>
          <w:sz w:val="26"/>
          <w:szCs w:val="26"/>
        </w:rPr>
        <w:t>Thời gian hoàn thành trung bình: (</w:t>
      </w:r>
      <w:r>
        <w:rPr>
          <w:rFonts w:ascii="SVN-Calling Code" w:hAnsi="SVN-Calling Code" w:cs="Times New Roman"/>
          <w:sz w:val="26"/>
          <w:szCs w:val="26"/>
        </w:rPr>
        <w:t>20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+ </w:t>
      </w:r>
      <w:r>
        <w:rPr>
          <w:rFonts w:ascii="SVN-Calling Code" w:hAnsi="SVN-Calling Code" w:cs="Times New Roman"/>
          <w:sz w:val="26"/>
          <w:szCs w:val="26"/>
        </w:rPr>
        <w:t>60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+ </w:t>
      </w:r>
      <w:r>
        <w:rPr>
          <w:rFonts w:ascii="SVN-Calling Code" w:hAnsi="SVN-Calling Code" w:cs="Times New Roman"/>
          <w:sz w:val="26"/>
          <w:szCs w:val="26"/>
        </w:rPr>
        <w:t>25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+ </w:t>
      </w:r>
      <w:r>
        <w:rPr>
          <w:rFonts w:ascii="SVN-Calling Code" w:hAnsi="SVN-Calling Code" w:cs="Times New Roman"/>
          <w:sz w:val="26"/>
          <w:szCs w:val="26"/>
        </w:rPr>
        <w:t>25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+ </w:t>
      </w:r>
      <w:r>
        <w:rPr>
          <w:rFonts w:ascii="SVN-Calling Code" w:hAnsi="SVN-Calling Code" w:cs="Times New Roman"/>
          <w:sz w:val="26"/>
          <w:szCs w:val="26"/>
        </w:rPr>
        <w:t>110 + 155</w:t>
      </w:r>
      <w:r w:rsidRPr="00D0034A">
        <w:rPr>
          <w:rFonts w:ascii="SVN-Calling Code" w:hAnsi="SVN-Calling Code" w:cs="Times New Roman"/>
          <w:sz w:val="26"/>
          <w:szCs w:val="26"/>
        </w:rPr>
        <w:t>)/</w:t>
      </w:r>
      <w:r>
        <w:rPr>
          <w:rFonts w:ascii="SVN-Calling Code" w:hAnsi="SVN-Calling Code" w:cs="Times New Roman"/>
          <w:sz w:val="26"/>
          <w:szCs w:val="26"/>
        </w:rPr>
        <w:t>6</w:t>
      </w:r>
      <w:r w:rsidRPr="00D0034A">
        <w:rPr>
          <w:rFonts w:ascii="SVN-Calling Code" w:hAnsi="SVN-Calling Code" w:cs="Times New Roman"/>
          <w:sz w:val="26"/>
          <w:szCs w:val="26"/>
        </w:rPr>
        <w:t xml:space="preserve"> = </w:t>
      </w:r>
      <w:r>
        <w:rPr>
          <w:rFonts w:ascii="SVN-Calling Code" w:hAnsi="SVN-Calling Code" w:cs="Times New Roman"/>
          <w:sz w:val="26"/>
          <w:szCs w:val="26"/>
        </w:rPr>
        <w:t>65,833</w:t>
      </w:r>
    </w:p>
    <w:p w14:paraId="4ED875C5" w14:textId="2A051597" w:rsidR="00154F17" w:rsidRPr="00154F17" w:rsidRDefault="00154F17" w:rsidP="0021408E">
      <w:pPr>
        <w:pStyle w:val="ListParagraph"/>
        <w:numPr>
          <w:ilvl w:val="0"/>
          <w:numId w:val="30"/>
        </w:numPr>
        <w:rPr>
          <w:rFonts w:ascii="SVN-Calling Code" w:hAnsi="SVN-Calling Code"/>
          <w:i/>
          <w:iCs/>
          <w:szCs w:val="24"/>
        </w:rPr>
      </w:pPr>
      <w:r>
        <w:rPr>
          <w:rFonts w:ascii="SVN-Calling Code" w:hAnsi="SVN-Calling Code"/>
          <w:i/>
          <w:iCs/>
          <w:szCs w:val="24"/>
        </w:rPr>
        <w:t>Chạy code</w:t>
      </w:r>
    </w:p>
    <w:p w14:paraId="1C9546BB" w14:textId="45920E2D" w:rsidR="0021408E" w:rsidRPr="00EA2DCE" w:rsidRDefault="0021408E" w:rsidP="00EA2DCE">
      <w:pPr>
        <w:ind w:left="360"/>
        <w:rPr>
          <w:rFonts w:ascii="SVN-Calling Code" w:hAnsi="SVN-Calling Code"/>
          <w:b/>
          <w:bCs/>
          <w:szCs w:val="24"/>
        </w:rPr>
      </w:pPr>
      <w:r w:rsidRPr="0021408E">
        <w:rPr>
          <w:rFonts w:ascii="SVN-Calling Code" w:hAnsi="SVN-Calling Code"/>
          <w:b/>
          <w:bCs/>
          <w:noProof/>
          <w:szCs w:val="24"/>
        </w:rPr>
        <w:drawing>
          <wp:inline distT="0" distB="0" distL="0" distR="0" wp14:anchorId="0F36B6F5" wp14:editId="3B7336AE">
            <wp:extent cx="1657350" cy="3468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4888" cy="35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08FD" w14:textId="0FB45C95" w:rsidR="00EA2BC2" w:rsidRDefault="00EA2BC2" w:rsidP="00EA2BC2">
      <w:pPr>
        <w:pStyle w:val="ListParagraph"/>
        <w:numPr>
          <w:ilvl w:val="0"/>
          <w:numId w:val="28"/>
        </w:numPr>
        <w:rPr>
          <w:rFonts w:ascii="SVN-Calling Code" w:hAnsi="SVN-Calling Code"/>
          <w:b/>
          <w:bCs/>
          <w:szCs w:val="24"/>
          <w:u w:val="single"/>
        </w:rPr>
      </w:pPr>
      <w:r>
        <w:rPr>
          <w:rFonts w:ascii="SVN-Calling Code" w:hAnsi="SVN-Calling Code"/>
          <w:b/>
          <w:bCs/>
          <w:szCs w:val="24"/>
          <w:u w:val="single"/>
        </w:rPr>
        <w:lastRenderedPageBreak/>
        <w:t>RR:</w:t>
      </w:r>
    </w:p>
    <w:p w14:paraId="6F81B50A" w14:textId="77777777" w:rsidR="00E73507" w:rsidRDefault="00E73507" w:rsidP="00EA2BC2">
      <w:pPr>
        <w:pStyle w:val="ListParagraph"/>
        <w:rPr>
          <w:rFonts w:ascii="SVN-Calling Code" w:hAnsi="SVN-Calling Code"/>
          <w:b/>
          <w:bCs/>
          <w:szCs w:val="24"/>
          <w:u w:val="single"/>
        </w:rPr>
      </w:pPr>
    </w:p>
    <w:p w14:paraId="1550860A" w14:textId="4EBE2441" w:rsidR="00EA2BC2" w:rsidRPr="00E73507" w:rsidRDefault="00E73507" w:rsidP="00EA2BC2">
      <w:pPr>
        <w:pStyle w:val="ListParagraph"/>
        <w:rPr>
          <w:rFonts w:ascii="SVN-Calling Code" w:hAnsi="SVN-Calling Code"/>
          <w:b/>
          <w:bCs/>
          <w:szCs w:val="24"/>
        </w:rPr>
      </w:pPr>
      <w:r>
        <w:rPr>
          <w:rFonts w:ascii="SVN-Calling Code" w:hAnsi="SVN-Calling Code"/>
          <w:b/>
          <w:bCs/>
          <w:szCs w:val="24"/>
          <w:u w:val="single"/>
        </w:rPr>
        <w:br/>
      </w:r>
      <w:r>
        <w:rPr>
          <w:rFonts w:ascii="SVN-Calling Code" w:hAnsi="SVN-Calling Code"/>
          <w:b/>
          <w:bCs/>
          <w:szCs w:val="24"/>
        </w:rPr>
        <w:t>Lưu đồ giải thuật</w:t>
      </w:r>
    </w:p>
    <w:p w14:paraId="1E859B3B" w14:textId="44FD7E11" w:rsidR="00AF41C6" w:rsidRDefault="00EF045F" w:rsidP="00FD23CA">
      <w:pPr>
        <w:pStyle w:val="ListParagraph"/>
        <w:spacing w:after="0" w:line="240" w:lineRule="auto"/>
        <w:rPr>
          <w:rFonts w:ascii="SVN-Calling Code" w:hAnsi="SVN-Calling Code"/>
          <w:noProof/>
          <w:szCs w:val="24"/>
        </w:rPr>
      </w:pPr>
      <w:r>
        <w:rPr>
          <w:noProof/>
        </w:rPr>
        <w:drawing>
          <wp:inline distT="0" distB="0" distL="0" distR="0" wp14:anchorId="4BDA3083" wp14:editId="0C83DF5E">
            <wp:extent cx="5943600" cy="6363335"/>
            <wp:effectExtent l="0" t="0" r="0" b="0"/>
            <wp:docPr id="1749671107" name="Picture 1" descr="A diagram of a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71107" name="Picture 1" descr="A diagram of a flow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9CEC" w14:textId="6FADF938" w:rsidR="008C3DEB" w:rsidRDefault="008C3DEB" w:rsidP="00FD23CA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 w:rsidRPr="008C3DEB">
        <w:rPr>
          <w:rFonts w:ascii="SVN-Calling Code" w:hAnsi="SVN-Calling Code"/>
          <w:b/>
          <w:bCs/>
          <w:noProof/>
          <w:szCs w:val="24"/>
        </w:rPr>
        <w:t>Code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30"/>
      </w:tblGrid>
      <w:tr w:rsidR="008C3DEB" w14:paraId="4A8602A5" w14:textId="77777777" w:rsidTr="008C3DEB">
        <w:tc>
          <w:tcPr>
            <w:tcW w:w="10250" w:type="dxa"/>
          </w:tcPr>
          <w:p w14:paraId="5B9D6379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#include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&lt;stdio.h&gt;</w:t>
            </w:r>
          </w:p>
          <w:p w14:paraId="3FFE047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tat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];</w:t>
            </w:r>
          </w:p>
          <w:p w14:paraId="0EFEAF43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hv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</w:t>
            </w:r>
          </w:p>
          <w:p w14:paraId="5B96693E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{</w:t>
            </w:r>
          </w:p>
          <w:p w14:paraId="34504970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tmp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[a];</w:t>
            </w:r>
          </w:p>
          <w:p w14:paraId="071E265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[a]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[b];</w:t>
            </w:r>
          </w:p>
          <w:p w14:paraId="2AB139C9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 = tmp;</w:t>
            </w:r>
          </w:p>
          <w:p w14:paraId="6C02A29E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tmp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[a];</w:t>
            </w:r>
          </w:p>
          <w:p w14:paraId="3C2575FE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[a]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[b];</w:t>
            </w:r>
          </w:p>
          <w:p w14:paraId="042C6F03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 = tmp;</w:t>
            </w:r>
          </w:p>
          <w:p w14:paraId="37AB827C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tmp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[a];</w:t>
            </w:r>
          </w:p>
          <w:p w14:paraId="49B991F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[a]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[b];</w:t>
            </w:r>
          </w:p>
          <w:p w14:paraId="6F2145B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 = tmp;</w:t>
            </w:r>
          </w:p>
          <w:p w14:paraId="6A7C2B8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tmp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[a];</w:t>
            </w:r>
          </w:p>
          <w:p w14:paraId="38A00210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[a]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[b];</w:t>
            </w:r>
          </w:p>
          <w:p w14:paraId="6D7BF5FA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 = tmp;</w:t>
            </w:r>
          </w:p>
          <w:p w14:paraId="479873AD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tmp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[a];</w:t>
            </w:r>
          </w:p>
          <w:p w14:paraId="3E9A976E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[a]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[b];</w:t>
            </w:r>
          </w:p>
          <w:p w14:paraId="4BB019CC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 = tmp;</w:t>
            </w:r>
          </w:p>
          <w:p w14:paraId="3DDA81D9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tmp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[a];</w:t>
            </w:r>
          </w:p>
          <w:p w14:paraId="02B43A67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[a]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[b];</w:t>
            </w:r>
          </w:p>
          <w:p w14:paraId="5731295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 = tmp;</w:t>
            </w:r>
          </w:p>
          <w:p w14:paraId="140C5AC9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tmp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[a];</w:t>
            </w:r>
          </w:p>
          <w:p w14:paraId="39038984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[a]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[b];</w:t>
            </w:r>
          </w:p>
          <w:p w14:paraId="57BF652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[b] = tmp;</w:t>
            </w:r>
          </w:p>
          <w:p w14:paraId="64980E43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386807A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void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Sort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</w:t>
            </w:r>
          </w:p>
          <w:p w14:paraId="09FAF11C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{</w:t>
            </w:r>
          </w:p>
          <w:p w14:paraId="7B00654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i, j;</w:t>
            </w:r>
          </w:p>
          <w:p w14:paraId="593B72F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b; i++)</w:t>
            </w:r>
          </w:p>
          <w:p w14:paraId="58B77EAC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j = i +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j &lt;= b; j++)</w:t>
            </w:r>
          </w:p>
          <w:p w14:paraId="128364C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&gt;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</w:t>
            </w:r>
          </w:p>
          <w:p w14:paraId="55BCF28A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hv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i, j);</w:t>
            </w:r>
          </w:p>
          <w:p w14:paraId="4CB17B56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else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 &amp;&amp; 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&gt;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[j]))</w:t>
            </w:r>
          </w:p>
          <w:p w14:paraId="4FD57EF6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hv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i, j);</w:t>
            </w:r>
          </w:p>
          <w:p w14:paraId="4C7492B6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 = b; i &gt;=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i--)</w:t>
            </w:r>
          </w:p>
          <w:p w14:paraId="2F2D26D0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[i-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]) &amp;&amp; 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[i]) &amp;&amp; 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[i-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 ==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 -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]))</w:t>
            </w:r>
          </w:p>
          <w:p w14:paraId="7236B31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hv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i, i -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3781FFD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}</w:t>
            </w:r>
          </w:p>
          <w:p w14:paraId="11404CF2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main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</w:t>
            </w:r>
          </w:p>
          <w:p w14:paraId="6AD4AD17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{</w:t>
            </w:r>
          </w:p>
          <w:p w14:paraId="7C0128A3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totwt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tottat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i, n, j, QTime;</w:t>
            </w:r>
          </w:p>
          <w:p w14:paraId="5380FAF6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"Enter the number of processes: 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1628920D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&amp;n);</w:t>
            </w:r>
          </w:p>
          <w:p w14:paraId="2D77B8A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"Enter QTime: 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64F4379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&amp;QTime);</w:t>
            </w:r>
          </w:p>
          <w:p w14:paraId="0805499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(i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i++)</w:t>
            </w:r>
          </w:p>
          <w:p w14:paraId="4DE3EB82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{</w:t>
            </w:r>
          </w:p>
          <w:p w14:paraId="3BCEBE08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"Enter the Process Name, Arrival Time, Burst Time: 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055D10A7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scanf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%d%d%d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&amp;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[i], &amp;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[i], &amp;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[i]);</w:t>
            </w:r>
          </w:p>
          <w:p w14:paraId="5E547EAE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6A8CB2E6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32B80BA7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59A3E74C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 -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i++)</w:t>
            </w:r>
          </w:p>
          <w:p w14:paraId="7FED4272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j = i +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j &lt; n; j++)</w:t>
            </w:r>
          </w:p>
          <w:p w14:paraId="4C1B0893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{</w:t>
            </w:r>
          </w:p>
          <w:p w14:paraId="4424BE4D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&gt;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</w:t>
            </w:r>
          </w:p>
          <w:p w14:paraId="50A57413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hv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i, j);</w:t>
            </w:r>
          </w:p>
          <w:p w14:paraId="7662F084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else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 &amp;&amp; 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&lt;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[j]))</w:t>
            </w:r>
          </w:p>
          <w:p w14:paraId="4CB1DC3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hv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i, j);</w:t>
            </w:r>
          </w:p>
          <w:p w14:paraId="5E59B897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330B62CE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int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PFinish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time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  <w:p w14:paraId="56DA4C88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while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PFinish &lt; n)</w:t>
            </w:r>
          </w:p>
          <w:p w14:paraId="0FB6D32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{</w:t>
            </w:r>
          </w:p>
          <w:p w14:paraId="73CE44A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while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 &gt; time)</w:t>
            </w:r>
          </w:p>
          <w:p w14:paraId="4B2D505A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time++;</w:t>
            </w:r>
          </w:p>
          <w:p w14:paraId="24706CD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 ==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])</w:t>
            </w:r>
          </w:p>
          <w:p w14:paraId="080BDC9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 = time;</w:t>
            </w:r>
          </w:p>
          <w:p w14:paraId="4A19F24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if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 &lt;= QTime)</w:t>
            </w:r>
          </w:p>
          <w:p w14:paraId="606F954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{</w:t>
            </w:r>
          </w:p>
          <w:p w14:paraId="33BFCE8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time = time +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];</w:t>
            </w:r>
          </w:p>
          <w:p w14:paraId="606371FA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 = time;</w:t>
            </w:r>
          </w:p>
          <w:p w14:paraId="62186899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hv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n-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-PFinish);</w:t>
            </w:r>
          </w:p>
          <w:p w14:paraId="5D719B2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PFinish++;</w:t>
            </w:r>
          </w:p>
          <w:p w14:paraId="6A5B3F9A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Sort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(n-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-PFinish);</w:t>
            </w:r>
          </w:p>
          <w:p w14:paraId="49A3D58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2D42988C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else</w:t>
            </w:r>
          </w:p>
          <w:p w14:paraId="6EE2EECD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{</w:t>
            </w:r>
          </w:p>
          <w:p w14:paraId="12F0144E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    time = time + QTime;</w:t>
            </w:r>
          </w:p>
          <w:p w14:paraId="1F47A21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 - QTime;</w:t>
            </w:r>
          </w:p>
          <w:p w14:paraId="1A23321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] = time;</w:t>
            </w:r>
          </w:p>
          <w:p w14:paraId="53446F7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    </w:t>
            </w:r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Sort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(n-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1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-PFinish);</w:t>
            </w:r>
          </w:p>
          <w:p w14:paraId="03763342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    }</w:t>
            </w:r>
          </w:p>
          <w:p w14:paraId="68990F77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52F333AD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</w:p>
          <w:p w14:paraId="57125FD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PName Arrtime Burtime Start Tat Finish Wt"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);</w:t>
            </w:r>
          </w:p>
          <w:p w14:paraId="76F2CB4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for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i =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 i &lt; n; i++)</w:t>
            </w:r>
          </w:p>
          <w:p w14:paraId="5B6E959A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{</w:t>
            </w:r>
          </w:p>
          <w:p w14:paraId="3C6E112F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tat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-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6596028D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tat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 -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46ECCA3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P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%d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%6d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%6d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%6d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%6d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%6d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\t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%6d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pn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arr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bur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start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tat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finish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[i],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[i]);</w:t>
            </w:r>
          </w:p>
          <w:p w14:paraId="05159405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totwt +=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wt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27DC2B9B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        tottat +=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tat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[i];</w:t>
            </w:r>
          </w:p>
          <w:p w14:paraId="44819E18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    }</w:t>
            </w:r>
          </w:p>
          <w:p w14:paraId="3B9ACED1" w14:textId="77777777" w:rsidR="00EA7A80" w:rsidRPr="00EA7A80" w:rsidRDefault="00EA7A80" w:rsidP="00EA7A80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lastRenderedPageBreak/>
              <w:t xml:space="preserve">    </w:t>
            </w:r>
            <w:proofErr w:type="gramStart"/>
            <w:r w:rsidRPr="00EA7A80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eastAsia="en-US"/>
              </w:rPr>
              <w:t>printf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(</w:t>
            </w:r>
            <w:proofErr w:type="gramEnd"/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Avgwt=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%f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 xml:space="preserve">Avgtat= </w:t>
            </w:r>
            <w:r w:rsidRPr="00EA7A80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en-US"/>
              </w:rPr>
              <w:t>%f</w:t>
            </w:r>
            <w:r w:rsidRPr="00EA7A80">
              <w:rPr>
                <w:rFonts w:ascii="Consolas" w:eastAsia="Times New Roman" w:hAnsi="Consolas" w:cs="Times New Roman"/>
                <w:color w:val="EE0000"/>
                <w:sz w:val="21"/>
                <w:szCs w:val="21"/>
                <w:lang w:eastAsia="en-US"/>
              </w:rPr>
              <w:t>\n</w:t>
            </w:r>
            <w:r w:rsidRPr="00EA7A8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en-US"/>
              </w:rPr>
              <w:t>"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, (</w:t>
            </w: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)totwt / n, (</w:t>
            </w:r>
            <w:r w:rsidRPr="00EA7A8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en-US"/>
              </w:rPr>
              <w:t>float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)tottat / n);</w:t>
            </w:r>
          </w:p>
          <w:p w14:paraId="52A978A4" w14:textId="4D89742D" w:rsidR="008C3DEB" w:rsidRPr="008C3DEB" w:rsidRDefault="00EA7A80" w:rsidP="008C3DE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</w:pPr>
            <w:r w:rsidRPr="00EA7A80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eastAsia="en-US"/>
              </w:rPr>
              <w:t>return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 xml:space="preserve"> </w:t>
            </w:r>
            <w:r w:rsidRPr="00EA7A8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en-US"/>
              </w:rPr>
              <w:t>0</w:t>
            </w:r>
            <w:r w:rsidRPr="00EA7A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US"/>
              </w:rPr>
              <w:t>;</w:t>
            </w:r>
          </w:p>
        </w:tc>
      </w:tr>
    </w:tbl>
    <w:p w14:paraId="003EBDE7" w14:textId="399C9360" w:rsidR="008C3DEB" w:rsidRDefault="008C3DEB" w:rsidP="00FD23CA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0FE1E810" w14:textId="7AD2071A" w:rsidR="00EB0EBC" w:rsidRDefault="00EB0EBC" w:rsidP="00FD23CA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t>Test case</w:t>
      </w:r>
      <w:r w:rsidR="00EF045F">
        <w:rPr>
          <w:rFonts w:ascii="SVN-Calling Code" w:hAnsi="SVN-Calling Code"/>
          <w:b/>
          <w:bCs/>
          <w:noProof/>
          <w:szCs w:val="24"/>
        </w:rPr>
        <w:t xml:space="preserve"> 1</w:t>
      </w:r>
    </w:p>
    <w:p w14:paraId="66676E8C" w14:textId="2908E5AD" w:rsidR="00EF045F" w:rsidRDefault="00EF045F" w:rsidP="00FD23CA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6883D045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proofErr w:type="gramStart"/>
      <w:r w:rsidRPr="00EF045F">
        <w:rPr>
          <w:rFonts w:ascii="SVN-Calling Code" w:hAnsi="SVN-Calling Code" w:cs="Times New Roman"/>
          <w:szCs w:val="24"/>
        </w:rPr>
        <w:t>RR(</w:t>
      </w:r>
      <w:proofErr w:type="gramEnd"/>
      <w:r w:rsidRPr="00EF045F">
        <w:rPr>
          <w:rFonts w:ascii="SVN-Calling Code" w:hAnsi="SVN-Calling Code"/>
          <w:szCs w:val="24"/>
        </w:rPr>
        <w:t>quantum time = 4)</w:t>
      </w:r>
    </w:p>
    <w:p w14:paraId="045BC078" w14:textId="01B9585C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noProof/>
          <w:szCs w:val="24"/>
        </w:rPr>
        <w:drawing>
          <wp:inline distT="0" distB="0" distL="0" distR="0" wp14:anchorId="5EC69FAD" wp14:editId="7C345028">
            <wp:extent cx="4781550" cy="2324100"/>
            <wp:effectExtent l="0" t="0" r="0" b="0"/>
            <wp:docPr id="31" name="Picture 3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table with numbers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4200" w14:textId="3E7F7F03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Kết quả giản đồ gantt:</w:t>
      </w:r>
    </w:p>
    <w:p w14:paraId="6980E213" w14:textId="11EAD772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noProof/>
          <w:szCs w:val="24"/>
        </w:rPr>
        <w:drawing>
          <wp:inline distT="0" distB="0" distL="0" distR="0" wp14:anchorId="04E88D5D" wp14:editId="5E843B7B">
            <wp:extent cx="5943600" cy="1409700"/>
            <wp:effectExtent l="0" t="0" r="0" b="0"/>
            <wp:docPr id="30" name="Picture 30" descr="A number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number of numbers and lett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4738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 xml:space="preserve">Thời gian chờ trung bình: (14 + 10 + 21 + 10 + 18)/5 = 14,6 </w:t>
      </w:r>
    </w:p>
    <w:p w14:paraId="2A06487F" w14:textId="5DF111B3" w:rsid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Thời gian chờ trung bình: (26 + 17 + 29 + 13 + 24)/5 = 21,8</w:t>
      </w:r>
    </w:p>
    <w:p w14:paraId="0440F7C4" w14:textId="14872E72" w:rsid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0EC2153" wp14:editId="6DC7298B">
            <wp:extent cx="5067300" cy="2453640"/>
            <wp:effectExtent l="0" t="0" r="0" b="3810"/>
            <wp:docPr id="1775375399" name="Picture 1775375399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5399" name="Picture 1775375399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E9B2" w14:textId="77777777" w:rsidR="00EF045F" w:rsidRDefault="00EF045F" w:rsidP="00EF045F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210D93A6" w14:textId="04DA8CD2" w:rsidR="00EF045F" w:rsidRDefault="00EF045F" w:rsidP="00EF045F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  <w:r>
        <w:rPr>
          <w:rFonts w:ascii="SVN-Calling Code" w:hAnsi="SVN-Calling Code"/>
          <w:b/>
          <w:bCs/>
          <w:noProof/>
          <w:szCs w:val="24"/>
        </w:rPr>
        <w:t>Test case 2</w:t>
      </w:r>
    </w:p>
    <w:p w14:paraId="4F58F76E" w14:textId="23191812" w:rsidR="00EF045F" w:rsidRDefault="00EF045F" w:rsidP="00EF045F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25651AE2" w14:textId="115811CF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RR (</w:t>
      </w:r>
      <w:r w:rsidRPr="00EF045F">
        <w:rPr>
          <w:rFonts w:ascii="SVN-Calling Code" w:hAnsi="SVN-Calling Code"/>
          <w:szCs w:val="24"/>
        </w:rPr>
        <w:t>quantum time = 10)</w:t>
      </w:r>
    </w:p>
    <w:tbl>
      <w:tblPr>
        <w:tblStyle w:val="TableGrid"/>
        <w:tblW w:w="5418" w:type="dxa"/>
        <w:jc w:val="center"/>
        <w:tblLook w:val="0420" w:firstRow="1" w:lastRow="0" w:firstColumn="0" w:lastColumn="0" w:noHBand="0" w:noVBand="1"/>
      </w:tblPr>
      <w:tblGrid>
        <w:gridCol w:w="1806"/>
        <w:gridCol w:w="1806"/>
        <w:gridCol w:w="1806"/>
      </w:tblGrid>
      <w:tr w:rsidR="00EF045F" w:rsidRPr="00EF045F" w14:paraId="3F7CBF51" w14:textId="77777777" w:rsidTr="00EF045F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50441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Process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0F546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Arrival Time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E5919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Burst Time</w:t>
            </w:r>
          </w:p>
        </w:tc>
      </w:tr>
      <w:tr w:rsidR="00EF045F" w:rsidRPr="00EF045F" w14:paraId="71C138DA" w14:textId="77777777" w:rsidTr="00EF045F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458D9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P1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14F2E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76317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10</w:t>
            </w:r>
          </w:p>
        </w:tc>
      </w:tr>
      <w:tr w:rsidR="00EF045F" w:rsidRPr="00EF045F" w14:paraId="5DB12FBF" w14:textId="77777777" w:rsidTr="00EF045F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EF8AF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P2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2437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2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55F97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29</w:t>
            </w:r>
          </w:p>
        </w:tc>
      </w:tr>
      <w:tr w:rsidR="00EF045F" w:rsidRPr="00EF045F" w14:paraId="622A1573" w14:textId="77777777" w:rsidTr="00EF045F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19105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P3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55678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4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2F190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3</w:t>
            </w:r>
          </w:p>
        </w:tc>
      </w:tr>
      <w:tr w:rsidR="00EF045F" w:rsidRPr="00EF045F" w14:paraId="6626F575" w14:textId="77777777" w:rsidTr="00EF045F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5CB9A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P4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078DC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96650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7</w:t>
            </w:r>
          </w:p>
        </w:tc>
      </w:tr>
      <w:tr w:rsidR="00EF045F" w:rsidRPr="00EF045F" w14:paraId="1D6DCC94" w14:textId="77777777" w:rsidTr="00EF045F">
        <w:trPr>
          <w:trHeight w:val="397"/>
          <w:jc w:val="center"/>
        </w:trPr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A38701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P5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F3B15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7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A6914" w14:textId="77777777" w:rsidR="00EF045F" w:rsidRPr="00EF045F" w:rsidRDefault="00EF045F" w:rsidP="00EF045F">
            <w:pPr>
              <w:ind w:left="360"/>
              <w:rPr>
                <w:rFonts w:ascii="SVN-Calling Code" w:hAnsi="SVN-Calling Code" w:cs="Times New Roman"/>
                <w:szCs w:val="24"/>
              </w:rPr>
            </w:pPr>
            <w:r w:rsidRPr="00EF045F">
              <w:rPr>
                <w:rFonts w:ascii="SVN-Calling Code" w:hAnsi="SVN-Calling Code" w:cs="Times New Roman"/>
                <w:szCs w:val="24"/>
              </w:rPr>
              <w:t>12</w:t>
            </w:r>
          </w:p>
        </w:tc>
      </w:tr>
    </w:tbl>
    <w:p w14:paraId="184E18F8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</w:p>
    <w:p w14:paraId="07209559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Kết quả giản đồ gantt:</w:t>
      </w:r>
    </w:p>
    <w:p w14:paraId="080E341A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</w:p>
    <w:p w14:paraId="041B46D9" w14:textId="41706ED1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noProof/>
          <w:szCs w:val="24"/>
        </w:rPr>
        <w:drawing>
          <wp:inline distT="0" distB="0" distL="0" distR="0" wp14:anchorId="311CAA38" wp14:editId="7B47EEAB">
            <wp:extent cx="5943600" cy="895350"/>
            <wp:effectExtent l="0" t="0" r="0" b="0"/>
            <wp:docPr id="32" name="Picture 32" descr="Ảnh có chứa văn bản, Phông chữ, số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 descr="Ảnh có chứa văn bản, Phông chữ, số,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799D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Thời gian chờ trung bình: (0 + 30 + 16 + 18 + 33)/5 = 19,4</w:t>
      </w:r>
    </w:p>
    <w:p w14:paraId="5C569897" w14:textId="7AAFE96B" w:rsid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Thời gian chờ trung bình: (10 + 59 + 19 + 25 + 45)/5 = 31,6</w:t>
      </w:r>
    </w:p>
    <w:p w14:paraId="499AA90E" w14:textId="14B45FE9" w:rsid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EBE101F" wp14:editId="2C7D21EC">
            <wp:extent cx="4930140" cy="2865120"/>
            <wp:effectExtent l="0" t="0" r="3810" b="0"/>
            <wp:docPr id="2109637190" name="Picture 1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37190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23E5" w14:textId="77777777" w:rsidR="00EF045F" w:rsidRDefault="00EF045F" w:rsidP="002116B3">
      <w:pPr>
        <w:rPr>
          <w:rFonts w:ascii="SVN-Calling Code" w:hAnsi="SVN-Calling Code" w:cs="Times New Roman"/>
          <w:szCs w:val="24"/>
        </w:rPr>
      </w:pPr>
    </w:p>
    <w:p w14:paraId="26C23C84" w14:textId="71759CE1" w:rsidR="00EF045F" w:rsidRDefault="00EF045F" w:rsidP="00EF045F">
      <w:pPr>
        <w:ind w:left="360"/>
        <w:rPr>
          <w:rFonts w:ascii="SVN-Calling Code" w:hAnsi="SVN-Calling Code" w:cs="Times New Roman"/>
          <w:b/>
          <w:bCs/>
          <w:szCs w:val="24"/>
        </w:rPr>
      </w:pPr>
      <w:r w:rsidRPr="00EF045F">
        <w:rPr>
          <w:rFonts w:ascii="SVN-Calling Code" w:hAnsi="SVN-Calling Code" w:cs="Times New Roman"/>
          <w:b/>
          <w:bCs/>
          <w:szCs w:val="24"/>
        </w:rPr>
        <w:t>Test case 3</w:t>
      </w:r>
    </w:p>
    <w:p w14:paraId="685763C0" w14:textId="77777777" w:rsidR="00EF045F" w:rsidRPr="00EF045F" w:rsidRDefault="00EF045F" w:rsidP="00EF045F">
      <w:pPr>
        <w:shd w:val="clear" w:color="auto" w:fill="FFFFFF"/>
        <w:spacing w:after="0" w:line="285" w:lineRule="atLeast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RR (</w:t>
      </w:r>
      <w:r w:rsidRPr="00EF045F">
        <w:rPr>
          <w:rFonts w:ascii="SVN-Calling Code" w:hAnsi="SVN-Calling Code"/>
          <w:szCs w:val="24"/>
        </w:rPr>
        <w:t>quantum time = 5)</w:t>
      </w:r>
    </w:p>
    <w:p w14:paraId="7B9AA92B" w14:textId="77777777" w:rsidR="00EF045F" w:rsidRPr="00EF045F" w:rsidRDefault="00EF045F" w:rsidP="00EF045F">
      <w:pPr>
        <w:shd w:val="clear" w:color="auto" w:fill="FFFFFF"/>
        <w:spacing w:after="0" w:line="285" w:lineRule="atLeast"/>
        <w:rPr>
          <w:rFonts w:ascii="SVN-Calling Code" w:hAnsi="SVN-Calling Code" w:cs="Times New Roman"/>
          <w:szCs w:val="24"/>
        </w:rPr>
      </w:pPr>
    </w:p>
    <w:tbl>
      <w:tblPr>
        <w:tblStyle w:val="TableGrid"/>
        <w:tblW w:w="5524" w:type="dxa"/>
        <w:jc w:val="center"/>
        <w:tblLook w:val="0420" w:firstRow="1" w:lastRow="0" w:firstColumn="0" w:lastColumn="0" w:noHBand="0" w:noVBand="1"/>
      </w:tblPr>
      <w:tblGrid>
        <w:gridCol w:w="1841"/>
        <w:gridCol w:w="1841"/>
        <w:gridCol w:w="1842"/>
      </w:tblGrid>
      <w:tr w:rsidR="00EF045F" w:rsidRPr="00EF045F" w14:paraId="4AE05823" w14:textId="77777777" w:rsidTr="00EF045F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58D074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Process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1D978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Arrival Time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096A6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Burst Time</w:t>
            </w:r>
          </w:p>
        </w:tc>
      </w:tr>
      <w:tr w:rsidR="00EF045F" w:rsidRPr="00EF045F" w14:paraId="15604278" w14:textId="77777777" w:rsidTr="00EF045F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21DE5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P1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1923D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402E7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13</w:t>
            </w:r>
          </w:p>
        </w:tc>
      </w:tr>
      <w:tr w:rsidR="00EF045F" w:rsidRPr="00EF045F" w14:paraId="5DD637C5" w14:textId="77777777" w:rsidTr="00EF045F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2B476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P2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1D58E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A7563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9</w:t>
            </w:r>
          </w:p>
        </w:tc>
      </w:tr>
      <w:tr w:rsidR="00EF045F" w:rsidRPr="00EF045F" w14:paraId="230905F0" w14:textId="77777777" w:rsidTr="00EF045F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6747A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P3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F6C73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42A2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4</w:t>
            </w:r>
          </w:p>
        </w:tc>
      </w:tr>
      <w:tr w:rsidR="00EF045F" w:rsidRPr="00EF045F" w14:paraId="7F1746FD" w14:textId="77777777" w:rsidTr="00EF045F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58DCC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P4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D9B23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7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540E4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20</w:t>
            </w:r>
          </w:p>
        </w:tc>
      </w:tr>
      <w:tr w:rsidR="00EF045F" w:rsidRPr="00EF045F" w14:paraId="6D94A9A1" w14:textId="77777777" w:rsidTr="00EF045F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B41C9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P5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E788D2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12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8C11A" w14:textId="77777777" w:rsidR="00EF045F" w:rsidRPr="00EF045F" w:rsidRDefault="00EF045F">
            <w:pPr>
              <w:pStyle w:val="Default"/>
              <w:jc w:val="center"/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</w:pPr>
            <w:r w:rsidRPr="00EF045F">
              <w:rPr>
                <w:rFonts w:ascii="SVN-Calling Code" w:eastAsiaTheme="minorEastAsia" w:hAnsi="SVN-Calling Code"/>
                <w:color w:val="0D0D0D" w:themeColor="text1" w:themeTint="F2"/>
                <w:lang w:eastAsia="ja-JP"/>
              </w:rPr>
              <w:t>10</w:t>
            </w:r>
          </w:p>
        </w:tc>
      </w:tr>
    </w:tbl>
    <w:p w14:paraId="7B3C859D" w14:textId="77777777" w:rsidR="00EF045F" w:rsidRPr="00EF045F" w:rsidRDefault="00EF045F" w:rsidP="00EF045F">
      <w:pPr>
        <w:shd w:val="clear" w:color="auto" w:fill="FFFFFF"/>
        <w:spacing w:after="0" w:line="285" w:lineRule="atLeast"/>
        <w:rPr>
          <w:rFonts w:ascii="SVN-Calling Code" w:hAnsi="SVN-Calling Code" w:cs="Times New Roman"/>
          <w:szCs w:val="24"/>
        </w:rPr>
      </w:pPr>
    </w:p>
    <w:p w14:paraId="104B2034" w14:textId="47906D13" w:rsidR="00EF045F" w:rsidRPr="00EF045F" w:rsidRDefault="00EF045F" w:rsidP="00EF045F">
      <w:pPr>
        <w:shd w:val="clear" w:color="auto" w:fill="FFFFFF"/>
        <w:spacing w:after="0" w:line="285" w:lineRule="atLeast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Kết quả giản đồ gantt:</w:t>
      </w:r>
    </w:p>
    <w:p w14:paraId="2D1F160D" w14:textId="306A2337" w:rsidR="00EF045F" w:rsidRPr="00EF045F" w:rsidRDefault="00EF045F" w:rsidP="00EF045F">
      <w:pPr>
        <w:shd w:val="clear" w:color="auto" w:fill="FFFFFF"/>
        <w:spacing w:after="0" w:line="285" w:lineRule="atLeast"/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noProof/>
          <w:szCs w:val="24"/>
        </w:rPr>
        <w:drawing>
          <wp:inline distT="0" distB="0" distL="0" distR="0" wp14:anchorId="1BAA1E41" wp14:editId="7BE23723">
            <wp:extent cx="5943600" cy="600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BC2E" w14:textId="77777777" w:rsidR="00EF045F" w:rsidRPr="00EF045F" w:rsidRDefault="00EF045F" w:rsidP="00EF045F">
      <w:pPr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Thời gian đợi trung bình: ((5 + 18) + (1 + 14) + 9 + (12 + 12 + 5) + (16 + 8))/5 = 20</w:t>
      </w:r>
    </w:p>
    <w:p w14:paraId="6A48E0D0" w14:textId="32A8F48A" w:rsidR="00EF045F" w:rsidRDefault="00EF045F" w:rsidP="00EF045F">
      <w:pPr>
        <w:rPr>
          <w:rFonts w:ascii="SVN-Calling Code" w:hAnsi="SVN-Calling Code" w:cs="Times New Roman"/>
          <w:szCs w:val="24"/>
        </w:rPr>
      </w:pPr>
      <w:r w:rsidRPr="00EF045F">
        <w:rPr>
          <w:rFonts w:ascii="SVN-Calling Code" w:hAnsi="SVN-Calling Code" w:cs="Times New Roman"/>
          <w:szCs w:val="24"/>
        </w:rPr>
        <w:t>Thời gian hoàn thành trung bình: (36 + 24 + 13 + 49 + 34)/5 = 31.2</w:t>
      </w:r>
    </w:p>
    <w:p w14:paraId="16BA1EA3" w14:textId="7D361825" w:rsidR="00EF045F" w:rsidRDefault="00EF045F" w:rsidP="00EF045F">
      <w:pPr>
        <w:rPr>
          <w:rFonts w:ascii="SVN-Calling Code" w:hAnsi="SVN-Calling Code" w:cs="Times New Roman"/>
          <w:szCs w:val="24"/>
        </w:rPr>
      </w:pPr>
    </w:p>
    <w:p w14:paraId="1F4947D8" w14:textId="1699FEEB" w:rsidR="00EF045F" w:rsidRPr="00EF045F" w:rsidRDefault="00EF045F" w:rsidP="00EF045F">
      <w:pPr>
        <w:rPr>
          <w:rFonts w:ascii="SVN-Calling Code" w:hAnsi="SVN-Calling Code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CD538CA" wp14:editId="0AF078CD">
            <wp:extent cx="5196840" cy="2903220"/>
            <wp:effectExtent l="0" t="0" r="3810" b="0"/>
            <wp:docPr id="1489854605" name="Picture 1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54605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4E83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</w:p>
    <w:p w14:paraId="14BD2D9A" w14:textId="77777777" w:rsidR="00EF045F" w:rsidRPr="00EF045F" w:rsidRDefault="00EF045F" w:rsidP="00EF045F">
      <w:pPr>
        <w:pStyle w:val="ListParagraph"/>
        <w:spacing w:after="0" w:line="240" w:lineRule="auto"/>
        <w:rPr>
          <w:rFonts w:ascii="SVN-Calling Code" w:hAnsi="SVN-Calling Code"/>
          <w:b/>
          <w:bCs/>
          <w:noProof/>
          <w:szCs w:val="24"/>
        </w:rPr>
      </w:pPr>
    </w:p>
    <w:p w14:paraId="59A8432A" w14:textId="77777777" w:rsidR="00EF045F" w:rsidRPr="00EF045F" w:rsidRDefault="00EF045F" w:rsidP="00EF045F">
      <w:pPr>
        <w:ind w:left="360"/>
        <w:rPr>
          <w:rFonts w:ascii="SVN-Calling Code" w:hAnsi="SVN-Calling Code" w:cs="Times New Roman"/>
          <w:szCs w:val="24"/>
        </w:rPr>
      </w:pPr>
    </w:p>
    <w:sectPr w:rsidR="00EF045F" w:rsidRPr="00EF045F" w:rsidSect="000A2A7E">
      <w:headerReference w:type="default" r:id="rId39"/>
      <w:footerReference w:type="default" r:id="rId40"/>
      <w:pgSz w:w="12240" w:h="15840" w:code="1"/>
      <w:pgMar w:top="1152" w:right="5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3C433" w14:textId="77777777" w:rsidR="001A7467" w:rsidRDefault="001A7467">
      <w:pPr>
        <w:spacing w:after="0" w:line="240" w:lineRule="auto"/>
      </w:pPr>
      <w:r>
        <w:separator/>
      </w:r>
    </w:p>
  </w:endnote>
  <w:endnote w:type="continuationSeparator" w:id="0">
    <w:p w14:paraId="5634845F" w14:textId="77777777" w:rsidR="001A7467" w:rsidRDefault="001A7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VN-Calling Code">
    <w:altName w:val="Calibri"/>
    <w:panose1 w:val="020B0509020202020204"/>
    <w:charset w:val="00"/>
    <w:family w:val="modern"/>
    <w:notTrueType/>
    <w:pitch w:val="fixed"/>
    <w:sig w:usb0="A00000EF" w:usb1="5000207B" w:usb2="00000000" w:usb3="00000000" w:csb0="00000093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DD0C" w14:textId="3A9A002A" w:rsidR="003D2C03" w:rsidRDefault="003D2C03">
    <w:pPr>
      <w:pStyle w:val="Footer"/>
    </w:pPr>
    <w:r>
      <w:t xml:space="preserve"> </w:t>
    </w:r>
    <w:r>
      <w:rPr>
        <w:rFonts w:asciiTheme="majorHAnsi" w:eastAsiaTheme="majorEastAsia" w:hAnsiTheme="majorHAnsi" w:cstheme="majorBidi"/>
        <w:sz w:val="20"/>
      </w:rPr>
      <w:t xml:space="preserve">pg. </w:t>
    </w:r>
    <w:r>
      <w:rPr>
        <w:sz w:val="20"/>
      </w:rPr>
      <w:fldChar w:fldCharType="begin"/>
    </w:r>
    <w:r>
      <w:rPr>
        <w:sz w:val="20"/>
      </w:rPr>
      <w:instrText xml:space="preserve"> PAGE    \* MERGEFORMAT </w:instrText>
    </w:r>
    <w:r>
      <w:rPr>
        <w:sz w:val="20"/>
      </w:rPr>
      <w:fldChar w:fldCharType="separate"/>
    </w:r>
    <w:r>
      <w:rPr>
        <w:rFonts w:asciiTheme="majorHAnsi" w:eastAsiaTheme="majorEastAsia" w:hAnsiTheme="majorHAnsi" w:cstheme="majorBidi"/>
        <w:noProof/>
        <w:sz w:val="20"/>
      </w:rPr>
      <w:t>2</w:t>
    </w:r>
    <w:r>
      <w:rPr>
        <w:rFonts w:asciiTheme="majorHAnsi" w:eastAsiaTheme="majorEastAsia" w:hAnsiTheme="majorHAnsi" w:cstheme="majorBidi"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55CD4" w14:textId="77777777" w:rsidR="001A7467" w:rsidRDefault="001A7467">
      <w:pPr>
        <w:spacing w:after="0" w:line="240" w:lineRule="auto"/>
      </w:pPr>
      <w:r>
        <w:separator/>
      </w:r>
    </w:p>
  </w:footnote>
  <w:footnote w:type="continuationSeparator" w:id="0">
    <w:p w14:paraId="1F97C8DB" w14:textId="77777777" w:rsidR="001A7467" w:rsidRDefault="001A74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E511A" w14:textId="5B3F904D" w:rsidR="00EF36A5" w:rsidRDefault="00311A55" w:rsidP="00311A55">
    <w:pPr>
      <w:pStyle w:val="Header"/>
      <w:tabs>
        <w:tab w:val="clear" w:pos="4680"/>
        <w:tab w:val="clear" w:pos="9360"/>
        <w:tab w:val="center" w:pos="5130"/>
      </w:tabs>
    </w:pPr>
    <w:r>
      <w:rPr>
        <w:noProof/>
        <w:color w:val="auto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8FC4F9" wp14:editId="6412ABF3">
              <wp:simplePos x="0" y="0"/>
              <wp:positionH relativeFrom="page">
                <wp:align>right</wp:align>
              </wp:positionH>
              <wp:positionV relativeFrom="paragraph">
                <wp:posOffset>-3297</wp:posOffset>
              </wp:positionV>
              <wp:extent cx="3986784" cy="2048256"/>
              <wp:effectExtent l="0" t="0" r="0" b="9525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86784" cy="204825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A06364" id="Rectangle 3" o:spid="_x0000_s1026" style="position:absolute;margin-left:262.7pt;margin-top:-.25pt;width:313.9pt;height:161.3pt;z-index:251662336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" fillcolor="white [3212]" stroked="f" strokeweight="1pt">
              <w10:wrap anchorx="page"/>
            </v:rect>
          </w:pict>
        </mc:Fallback>
      </mc:AlternateContent>
    </w:r>
    <w:r w:rsidR="00EF36A5">
      <w:rPr>
        <w:noProof/>
        <w:color w:val="auto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E8BB871" wp14:editId="60234BDF">
              <wp:simplePos x="0" y="0"/>
              <wp:positionH relativeFrom="page">
                <wp:posOffset>-295275</wp:posOffset>
              </wp:positionH>
              <wp:positionV relativeFrom="page">
                <wp:posOffset>-113335</wp:posOffset>
              </wp:positionV>
              <wp:extent cx="9719945" cy="10297795"/>
              <wp:effectExtent l="19050" t="0" r="90805" b="6350"/>
              <wp:wrapNone/>
              <wp:docPr id="6" name="Group 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9" name="Freeform: Shape 9"/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reeform: Shape 10"/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reeform: Shape 19"/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Freeform: Shape 20"/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reeform: Shape 21"/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Straight Connector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2A678439" id="Group 6" o:spid="_x0000_s1026" alt="&quot;&quot;" style="position:absolute;margin-left:-23.25pt;margin-top:-8.9pt;width:765.35pt;height:810.85pt;z-index:-251655168;mso-width-percent:1253;mso-height-percent:1024;mso-position-horizontal-relative:page;mso-position-vertical-relative:page;mso-width-percent:1253;mso-height-percent:1024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">
              <v:shape id="Freeform: Shap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reeform: Shap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reeform: Shap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reeform: Shap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Straight Connector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2pt;height:12pt" o:bullet="t">
        <v:imagedata r:id="rId1" o:title="mso39FF"/>
      </v:shape>
    </w:pict>
  </w:numPicBullet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01333565"/>
    <w:multiLevelType w:val="hybridMultilevel"/>
    <w:tmpl w:val="84867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25A24"/>
    <w:multiLevelType w:val="hybridMultilevel"/>
    <w:tmpl w:val="C520E4F6"/>
    <w:lvl w:ilvl="0" w:tplc="17E2A16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93248"/>
    <w:multiLevelType w:val="hybridMultilevel"/>
    <w:tmpl w:val="2746FF02"/>
    <w:lvl w:ilvl="0" w:tplc="A9BC0562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72A814C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FD2C6C"/>
    <w:multiLevelType w:val="hybridMultilevel"/>
    <w:tmpl w:val="D0F624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22408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267B6"/>
    <w:multiLevelType w:val="hybridMultilevel"/>
    <w:tmpl w:val="832493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1C4CC2">
      <w:start w:val="3"/>
      <w:numFmt w:val="bullet"/>
      <w:lvlText w:val="-"/>
      <w:lvlJc w:val="left"/>
      <w:pPr>
        <w:ind w:left="1440" w:hanging="360"/>
      </w:pPr>
      <w:rPr>
        <w:rFonts w:ascii="Microsoft Sans Serif" w:eastAsiaTheme="minorHAnsi" w:hAnsi="Microsoft Sans Serif" w:cs="Microsoft Sans Serif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E14BF"/>
    <w:multiLevelType w:val="hybridMultilevel"/>
    <w:tmpl w:val="D92C0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F0437"/>
    <w:multiLevelType w:val="hybridMultilevel"/>
    <w:tmpl w:val="EF2E7B46"/>
    <w:lvl w:ilvl="0" w:tplc="D01C4CC2">
      <w:start w:val="3"/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5408E2"/>
    <w:multiLevelType w:val="hybridMultilevel"/>
    <w:tmpl w:val="00FE69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73CC6"/>
    <w:multiLevelType w:val="hybridMultilevel"/>
    <w:tmpl w:val="4F02667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0A53232"/>
    <w:multiLevelType w:val="multilevel"/>
    <w:tmpl w:val="C7D4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162864"/>
    <w:multiLevelType w:val="hybridMultilevel"/>
    <w:tmpl w:val="0E206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D6A757A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5E8CB9C2">
      <w:start w:val="1"/>
      <w:numFmt w:val="decimal"/>
      <w:lvlText w:val="%7."/>
      <w:lvlJc w:val="left"/>
      <w:pPr>
        <w:ind w:left="5040" w:hanging="360"/>
      </w:pPr>
      <w:rPr>
        <w:color w:val="FF0000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76173"/>
    <w:multiLevelType w:val="hybridMultilevel"/>
    <w:tmpl w:val="7F72CAC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7A265C"/>
    <w:multiLevelType w:val="hybridMultilevel"/>
    <w:tmpl w:val="C6380E50"/>
    <w:lvl w:ilvl="0" w:tplc="3B6E4FE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E7528B"/>
    <w:multiLevelType w:val="multilevel"/>
    <w:tmpl w:val="528C1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color w:val="FF000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405F42"/>
    <w:multiLevelType w:val="hybridMultilevel"/>
    <w:tmpl w:val="BC0EE8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494659"/>
    <w:multiLevelType w:val="hybridMultilevel"/>
    <w:tmpl w:val="5B683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47543"/>
    <w:multiLevelType w:val="hybridMultilevel"/>
    <w:tmpl w:val="EFA42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5E8CB9C2">
      <w:start w:val="1"/>
      <w:numFmt w:val="decimal"/>
      <w:lvlText w:val="%7."/>
      <w:lvlJc w:val="left"/>
      <w:pPr>
        <w:ind w:left="5040" w:hanging="360"/>
      </w:pPr>
      <w:rPr>
        <w:color w:val="FF0000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03384"/>
    <w:multiLevelType w:val="multilevel"/>
    <w:tmpl w:val="137E4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52087B"/>
    <w:multiLevelType w:val="hybridMultilevel"/>
    <w:tmpl w:val="033ED9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1C4CC2">
      <w:start w:val="3"/>
      <w:numFmt w:val="bullet"/>
      <w:lvlText w:val="-"/>
      <w:lvlJc w:val="left"/>
      <w:pPr>
        <w:ind w:left="1440" w:hanging="360"/>
      </w:pPr>
      <w:rPr>
        <w:rFonts w:ascii="Microsoft Sans Serif" w:eastAsiaTheme="minorHAnsi" w:hAnsi="Microsoft Sans Serif" w:cs="Microsoft Sans Serif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4230A"/>
    <w:multiLevelType w:val="hybridMultilevel"/>
    <w:tmpl w:val="D09CAC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781D9B"/>
    <w:multiLevelType w:val="multilevel"/>
    <w:tmpl w:val="1B1C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B60F73"/>
    <w:multiLevelType w:val="hybridMultilevel"/>
    <w:tmpl w:val="9B98A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78585F"/>
    <w:multiLevelType w:val="multilevel"/>
    <w:tmpl w:val="F1E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color w:val="FF000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C07063"/>
    <w:multiLevelType w:val="hybridMultilevel"/>
    <w:tmpl w:val="CEE0F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B538F8"/>
    <w:multiLevelType w:val="hybridMultilevel"/>
    <w:tmpl w:val="B6A6A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566082"/>
    <w:multiLevelType w:val="hybridMultilevel"/>
    <w:tmpl w:val="F828D77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BA5E6A"/>
    <w:multiLevelType w:val="hybridMultilevel"/>
    <w:tmpl w:val="9DD68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24"/>
  </w:num>
  <w:num w:numId="4">
    <w:abstractNumId w:val="12"/>
  </w:num>
  <w:num w:numId="5">
    <w:abstractNumId w:val="21"/>
  </w:num>
  <w:num w:numId="6">
    <w:abstractNumId w:val="22"/>
  </w:num>
  <w:num w:numId="7">
    <w:abstractNumId w:val="3"/>
  </w:num>
  <w:num w:numId="8">
    <w:abstractNumId w:val="19"/>
  </w:num>
  <w:num w:numId="9">
    <w:abstractNumId w:val="11"/>
  </w:num>
  <w:num w:numId="10">
    <w:abstractNumId w:val="5"/>
  </w:num>
  <w:num w:numId="11">
    <w:abstractNumId w:val="7"/>
  </w:num>
  <w:num w:numId="12">
    <w:abstractNumId w:val="6"/>
  </w:num>
  <w:num w:numId="13">
    <w:abstractNumId w:val="20"/>
  </w:num>
  <w:num w:numId="14">
    <w:abstractNumId w:val="29"/>
  </w:num>
  <w:num w:numId="15">
    <w:abstractNumId w:val="17"/>
  </w:num>
  <w:num w:numId="16">
    <w:abstractNumId w:val="26"/>
  </w:num>
  <w:num w:numId="17">
    <w:abstractNumId w:val="27"/>
  </w:num>
  <w:num w:numId="18">
    <w:abstractNumId w:val="23"/>
  </w:num>
  <w:num w:numId="19">
    <w:abstractNumId w:val="4"/>
  </w:num>
  <w:num w:numId="20">
    <w:abstractNumId w:val="28"/>
  </w:num>
  <w:num w:numId="21">
    <w:abstractNumId w:val="15"/>
  </w:num>
  <w:num w:numId="22">
    <w:abstractNumId w:val="25"/>
  </w:num>
  <w:num w:numId="23">
    <w:abstractNumId w:val="9"/>
  </w:num>
  <w:num w:numId="24">
    <w:abstractNumId w:val="18"/>
  </w:num>
  <w:num w:numId="25">
    <w:abstractNumId w:val="13"/>
  </w:num>
  <w:num w:numId="26">
    <w:abstractNumId w:val="2"/>
  </w:num>
  <w:num w:numId="27">
    <w:abstractNumId w:val="10"/>
  </w:num>
  <w:num w:numId="28">
    <w:abstractNumId w:val="16"/>
  </w:num>
  <w:num w:numId="29">
    <w:abstractNumId w:val="1"/>
  </w:num>
  <w:num w:numId="30">
    <w:abstractNumId w:val="1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removePersonalInformation/>
  <w:removeDateAndTime/>
  <w:displayBackgroundShape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A0"/>
    <w:rsid w:val="000052CA"/>
    <w:rsid w:val="0001495E"/>
    <w:rsid w:val="0001626D"/>
    <w:rsid w:val="00016755"/>
    <w:rsid w:val="0003289E"/>
    <w:rsid w:val="00035454"/>
    <w:rsid w:val="00043EE1"/>
    <w:rsid w:val="000A0F28"/>
    <w:rsid w:val="000A2A7E"/>
    <w:rsid w:val="000C1AF5"/>
    <w:rsid w:val="00141A0F"/>
    <w:rsid w:val="00145710"/>
    <w:rsid w:val="00154F17"/>
    <w:rsid w:val="0018084F"/>
    <w:rsid w:val="00196D7A"/>
    <w:rsid w:val="001A7467"/>
    <w:rsid w:val="001C6C5F"/>
    <w:rsid w:val="001C75AD"/>
    <w:rsid w:val="001D0AEC"/>
    <w:rsid w:val="001F3F26"/>
    <w:rsid w:val="002116B3"/>
    <w:rsid w:val="00213D66"/>
    <w:rsid w:val="0021408E"/>
    <w:rsid w:val="00222162"/>
    <w:rsid w:val="00250208"/>
    <w:rsid w:val="00265580"/>
    <w:rsid w:val="002A7B54"/>
    <w:rsid w:val="002C0B4B"/>
    <w:rsid w:val="002D6497"/>
    <w:rsid w:val="002D7C8A"/>
    <w:rsid w:val="002E0B9C"/>
    <w:rsid w:val="002E6287"/>
    <w:rsid w:val="00303AE1"/>
    <w:rsid w:val="00311A55"/>
    <w:rsid w:val="00324D68"/>
    <w:rsid w:val="00385963"/>
    <w:rsid w:val="00386ECF"/>
    <w:rsid w:val="003949BD"/>
    <w:rsid w:val="003A2444"/>
    <w:rsid w:val="003D2C03"/>
    <w:rsid w:val="004129B7"/>
    <w:rsid w:val="0043575F"/>
    <w:rsid w:val="00491618"/>
    <w:rsid w:val="004D61A7"/>
    <w:rsid w:val="00524B92"/>
    <w:rsid w:val="0053321F"/>
    <w:rsid w:val="0053630E"/>
    <w:rsid w:val="00560F76"/>
    <w:rsid w:val="0057184E"/>
    <w:rsid w:val="00575908"/>
    <w:rsid w:val="00576154"/>
    <w:rsid w:val="00591FFE"/>
    <w:rsid w:val="005D138C"/>
    <w:rsid w:val="005D796D"/>
    <w:rsid w:val="005E50D5"/>
    <w:rsid w:val="005F16DF"/>
    <w:rsid w:val="006845FF"/>
    <w:rsid w:val="006B2E5F"/>
    <w:rsid w:val="006B7784"/>
    <w:rsid w:val="006F16F0"/>
    <w:rsid w:val="0070247D"/>
    <w:rsid w:val="007466F9"/>
    <w:rsid w:val="007520BE"/>
    <w:rsid w:val="00752469"/>
    <w:rsid w:val="007569CA"/>
    <w:rsid w:val="00776584"/>
    <w:rsid w:val="00785579"/>
    <w:rsid w:val="007B44EF"/>
    <w:rsid w:val="008213E5"/>
    <w:rsid w:val="0085498E"/>
    <w:rsid w:val="00860F18"/>
    <w:rsid w:val="008B0B2F"/>
    <w:rsid w:val="008C3DEB"/>
    <w:rsid w:val="00903D54"/>
    <w:rsid w:val="00913808"/>
    <w:rsid w:val="009803D7"/>
    <w:rsid w:val="009B65A0"/>
    <w:rsid w:val="009E6EEE"/>
    <w:rsid w:val="00A055E7"/>
    <w:rsid w:val="00A2161E"/>
    <w:rsid w:val="00A33FA6"/>
    <w:rsid w:val="00A448C1"/>
    <w:rsid w:val="00A505FB"/>
    <w:rsid w:val="00A51D22"/>
    <w:rsid w:val="00A743FB"/>
    <w:rsid w:val="00A775ED"/>
    <w:rsid w:val="00A963BD"/>
    <w:rsid w:val="00A97BB7"/>
    <w:rsid w:val="00AA0423"/>
    <w:rsid w:val="00AA7AA0"/>
    <w:rsid w:val="00AB16D1"/>
    <w:rsid w:val="00AB4981"/>
    <w:rsid w:val="00AF41C6"/>
    <w:rsid w:val="00AF4C12"/>
    <w:rsid w:val="00B06A98"/>
    <w:rsid w:val="00B43495"/>
    <w:rsid w:val="00B70211"/>
    <w:rsid w:val="00B72F48"/>
    <w:rsid w:val="00B94553"/>
    <w:rsid w:val="00BB454E"/>
    <w:rsid w:val="00BD2B9D"/>
    <w:rsid w:val="00BF5866"/>
    <w:rsid w:val="00C058FF"/>
    <w:rsid w:val="00C5018E"/>
    <w:rsid w:val="00C5777E"/>
    <w:rsid w:val="00C84D21"/>
    <w:rsid w:val="00C85CEF"/>
    <w:rsid w:val="00CA6B4F"/>
    <w:rsid w:val="00D0550B"/>
    <w:rsid w:val="00D135D3"/>
    <w:rsid w:val="00D20E99"/>
    <w:rsid w:val="00D27CFC"/>
    <w:rsid w:val="00D72B69"/>
    <w:rsid w:val="00D742BF"/>
    <w:rsid w:val="00D813FC"/>
    <w:rsid w:val="00DA4A43"/>
    <w:rsid w:val="00DA5BEB"/>
    <w:rsid w:val="00DE395C"/>
    <w:rsid w:val="00E01EA6"/>
    <w:rsid w:val="00E02B87"/>
    <w:rsid w:val="00E1314B"/>
    <w:rsid w:val="00E2411A"/>
    <w:rsid w:val="00E37225"/>
    <w:rsid w:val="00E4032A"/>
    <w:rsid w:val="00E51439"/>
    <w:rsid w:val="00E73507"/>
    <w:rsid w:val="00E85211"/>
    <w:rsid w:val="00E9775E"/>
    <w:rsid w:val="00EA2BC2"/>
    <w:rsid w:val="00EA2DCE"/>
    <w:rsid w:val="00EA7A80"/>
    <w:rsid w:val="00EB0EBC"/>
    <w:rsid w:val="00EB481A"/>
    <w:rsid w:val="00EF045F"/>
    <w:rsid w:val="00EF1FD6"/>
    <w:rsid w:val="00EF36A5"/>
    <w:rsid w:val="00F05C7C"/>
    <w:rsid w:val="00F3005B"/>
    <w:rsid w:val="00FA0612"/>
    <w:rsid w:val="00FD23CA"/>
    <w:rsid w:val="00FE0675"/>
    <w:rsid w:val="00FE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2BD2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EA2DCE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AB4981"/>
    <w:pPr>
      <w:spacing w:after="480"/>
      <w:contextualSpacing/>
    </w:pPr>
    <w:rPr>
      <w:rFonts w:asciiTheme="majorHAnsi" w:hAnsiTheme="majorHAnsi"/>
      <w:b/>
      <w:caps/>
      <w:color w:val="auto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AB4981"/>
    <w:rPr>
      <w:rFonts w:asciiTheme="majorHAnsi" w:hAnsiTheme="majorHAnsi"/>
      <w:b/>
      <w:caps/>
      <w:color w:val="auto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Header">
    <w:name w:val="header"/>
    <w:basedOn w:val="Normal"/>
    <w:link w:val="HeaderCh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395C"/>
    <w:rPr>
      <w:sz w:val="24"/>
      <w:szCs w:val="20"/>
    </w:rPr>
  </w:style>
  <w:style w:type="paragraph" w:customStyle="1" w:styleId="Details">
    <w:name w:val="Details"/>
    <w:basedOn w:val="Normal"/>
    <w:qFormat/>
    <w:rsid w:val="00AB4981"/>
    <w:pPr>
      <w:spacing w:after="360"/>
      <w:contextualSpacing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AB4981"/>
    <w:rPr>
      <w:color w:val="808080"/>
    </w:rPr>
  </w:style>
  <w:style w:type="table" w:styleId="ListTable6Colorful">
    <w:name w:val="List Table 6 Colorful"/>
    <w:basedOn w:val="TableNormal"/>
    <w:uiPriority w:val="51"/>
    <w:rsid w:val="00D0550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Bold">
    <w:name w:val="Bold"/>
    <w:uiPriority w:val="1"/>
    <w:qFormat/>
    <w:rsid w:val="004129B7"/>
    <w:rPr>
      <w:b/>
      <w:color w:val="auto"/>
    </w:rPr>
  </w:style>
  <w:style w:type="paragraph" w:styleId="ListParagraph">
    <w:name w:val="List Paragraph"/>
    <w:basedOn w:val="Normal"/>
    <w:uiPriority w:val="34"/>
    <w:unhideWhenUsed/>
    <w:qFormat/>
    <w:rsid w:val="009B65A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13808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autoRedefine/>
    <w:uiPriority w:val="99"/>
    <w:unhideWhenUsed/>
    <w:rsid w:val="00BB454E"/>
    <w:pPr>
      <w:spacing w:line="240" w:lineRule="auto"/>
      <w:ind w:left="720"/>
    </w:pPr>
    <w:rPr>
      <w:rFonts w:ascii="SVN-Calling Code" w:eastAsiaTheme="minorHAnsi" w:hAnsi="SVN-Calling Code"/>
      <w:color w:val="auto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BB454E"/>
    <w:rPr>
      <w:rFonts w:ascii="SVN-Calling Code" w:eastAsiaTheme="minorHAnsi" w:hAnsi="SVN-Calling Code"/>
      <w:color w:val="auto"/>
      <w:sz w:val="24"/>
      <w:szCs w:val="24"/>
      <w:lang w:eastAsia="en-US"/>
    </w:rPr>
  </w:style>
  <w:style w:type="character" w:customStyle="1" w:styleId="fontstyle01">
    <w:name w:val="fontstyle01"/>
    <w:basedOn w:val="DefaultParagraphFont"/>
    <w:rsid w:val="00311A5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FD23CA"/>
    <w:rPr>
      <w:rFonts w:ascii="CourierNewPSMT" w:hAnsi="CourierNew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FD23CA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paragraph" w:customStyle="1" w:styleId="Default">
    <w:name w:val="Default"/>
    <w:rsid w:val="00EB0EBC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4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9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6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036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668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1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3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367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20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056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8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9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4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0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73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6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Education%20meeting%20agenda.dotx" TargetMode="Externa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FB2CC8C-CFCB-4208-ACA0-1F464C4B26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7EDC465-A9D7-41E2-9066-2C89819E112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4541DF-FE98-4CDD-A14C-B9B092272D0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0929FACA-0367-4DBE-BFE4-9FFF7546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meeting agenda.dotx</Template>
  <TotalTime>0</TotalTime>
  <Pages>1</Pages>
  <Words>2488</Words>
  <Characters>14188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2023-11-13T07:36:00Z</dcterms:created>
  <dcterms:modified xsi:type="dcterms:W3CDTF">2023-11-14T00:54:00Z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