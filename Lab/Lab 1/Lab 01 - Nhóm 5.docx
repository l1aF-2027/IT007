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6495" w14:textId="31F1BA3E" w:rsidR="00EF36A5" w:rsidRPr="00AF4C12" w:rsidRDefault="009B65A0" w:rsidP="00AB4981">
      <w:pPr>
        <w:pStyle w:val="Title"/>
        <w:rPr>
          <w:rFonts w:ascii="SVN-Calling Code" w:hAnsi="SVN-Calling Code"/>
          <w:sz w:val="56"/>
          <w:szCs w:val="56"/>
        </w:rPr>
      </w:pPr>
      <w:r w:rsidRPr="00AF4C12">
        <w:rPr>
          <w:rFonts w:ascii="SVN-Calling Code" w:hAnsi="SVN-Calling Code"/>
          <w:sz w:val="56"/>
          <w:szCs w:val="56"/>
        </w:rPr>
        <w:t>Lab 01</w:t>
      </w:r>
      <w:r w:rsidR="005D138C">
        <w:rPr>
          <w:rFonts w:ascii="SVN-Calling Code" w:hAnsi="SVN-Calling Code"/>
          <w:sz w:val="56"/>
          <w:szCs w:val="56"/>
        </w:rPr>
        <w:t xml:space="preserve"> – Group 5</w:t>
      </w:r>
    </w:p>
    <w:p w14:paraId="5A519393" w14:textId="0C3B1673" w:rsidR="00EF36A5" w:rsidRPr="00D72B69" w:rsidRDefault="00AF4C12" w:rsidP="004129B7">
      <w:pPr>
        <w:pStyle w:val="Title"/>
        <w:rPr>
          <w:rFonts w:ascii="SVN-Calling Code" w:hAnsi="SVN-Calling Code"/>
          <w:sz w:val="24"/>
          <w:szCs w:val="24"/>
        </w:rPr>
      </w:pPr>
      <w:r>
        <w:rPr>
          <w:rFonts w:ascii="SVN-Calling Code" w:hAnsi="SVN-Calling Code"/>
          <w:sz w:val="24"/>
          <w:szCs w:val="24"/>
        </w:rPr>
        <w:t>Class : it007.019.1 &amp;&amp; IT007.019.2</w:t>
      </w:r>
    </w:p>
    <w:p w14:paraId="38CFE5F5" w14:textId="1F232A4C" w:rsidR="00CA6B4F" w:rsidRPr="00D72B69" w:rsidRDefault="00000000" w:rsidP="00A775ED">
      <w:pPr>
        <w:pStyle w:val="Details"/>
        <w:rPr>
          <w:rFonts w:ascii="SVN-Calling Code" w:hAnsi="SVN-Calling Code"/>
          <w:sz w:val="24"/>
          <w:szCs w:val="24"/>
        </w:rPr>
      </w:pPr>
      <w:sdt>
        <w:sdtPr>
          <w:rPr>
            <w:rStyle w:val="Bold"/>
            <w:rFonts w:ascii="SVN-Calling Code" w:hAnsi="SVN-Calling Code"/>
            <w:sz w:val="24"/>
            <w:szCs w:val="24"/>
          </w:rPr>
          <w:id w:val="-2126385715"/>
          <w:placeholder>
            <w:docPart w:val="4CC71A1DD48E4B58885944F97D73A5EC"/>
          </w:placeholder>
          <w:temporary/>
          <w:showingPlcHdr/>
          <w15:appearance w15:val="hidden"/>
        </w:sdtPr>
        <w:sdtContent>
          <w:r w:rsidR="004129B7" w:rsidRPr="00D72B69">
            <w:rPr>
              <w:rStyle w:val="Bold"/>
              <w:rFonts w:ascii="SVN-Calling Code" w:hAnsi="SVN-Calling Code"/>
              <w:sz w:val="24"/>
              <w:szCs w:val="24"/>
            </w:rPr>
            <w:t>Date:</w:t>
          </w:r>
        </w:sdtContent>
      </w:sdt>
      <w:r w:rsidR="004129B7" w:rsidRPr="00D72B69">
        <w:rPr>
          <w:rFonts w:ascii="SVN-Calling Code" w:hAnsi="SVN-Calling Code"/>
          <w:sz w:val="24"/>
          <w:szCs w:val="24"/>
        </w:rPr>
        <w:t xml:space="preserve"> </w:t>
      </w:r>
      <w:r w:rsidR="009B65A0" w:rsidRPr="00D72B69">
        <w:rPr>
          <w:rFonts w:ascii="SVN-Calling Code" w:hAnsi="SVN-Calling Code"/>
          <w:sz w:val="24"/>
          <w:szCs w:val="24"/>
        </w:rPr>
        <w:t>25/09/2023</w:t>
      </w:r>
    </w:p>
    <w:p w14:paraId="65A314E9" w14:textId="77777777" w:rsidR="003D2C03" w:rsidRDefault="00A775ED" w:rsidP="003D2C03">
      <w:pPr>
        <w:pStyle w:val="Details"/>
        <w:rPr>
          <w:rFonts w:ascii="SVN-Calling Code" w:hAnsi="SVN-Calling Code"/>
          <w:b/>
          <w:bCs/>
          <w:sz w:val="24"/>
          <w:szCs w:val="24"/>
        </w:rPr>
      </w:pPr>
      <w:r w:rsidRPr="00D72B69">
        <w:rPr>
          <w:rFonts w:ascii="SVN-Calling Code" w:hAnsi="SVN-Calling Code"/>
          <w:b/>
          <w:bCs/>
          <w:sz w:val="24"/>
          <w:szCs w:val="24"/>
        </w:rPr>
        <w:t>Members:</w:t>
      </w:r>
    </w:p>
    <w:p w14:paraId="32CDB0F4" w14:textId="7D5E250B" w:rsidR="009E6EEE" w:rsidRPr="003D2C03" w:rsidRDefault="003D2C03" w:rsidP="003D2C03">
      <w:pPr>
        <w:pStyle w:val="Details"/>
        <w:rPr>
          <w:rFonts w:ascii="SVN-Calling Code" w:hAnsi="SVN-Calling Code"/>
          <w:b/>
          <w:bCs/>
          <w:sz w:val="24"/>
          <w:szCs w:val="24"/>
        </w:rPr>
      </w:pPr>
      <w:r>
        <w:rPr>
          <w:rFonts w:ascii="SVN-Calling Code" w:hAnsi="SVN-Calling Code"/>
          <w:b/>
          <w:bCs/>
          <w:sz w:val="24"/>
          <w:szCs w:val="24"/>
        </w:rPr>
        <w:t xml:space="preserve">1. </w:t>
      </w:r>
      <w:r w:rsidR="009B65A0" w:rsidRPr="00D72B69">
        <w:rPr>
          <w:rFonts w:ascii="SVN-Calling Code" w:hAnsi="SVN-Calling Code"/>
          <w:sz w:val="24"/>
          <w:szCs w:val="24"/>
        </w:rPr>
        <w:t>Hà Huy Hoàng</w:t>
      </w:r>
      <w:r w:rsidR="00D0550B" w:rsidRPr="00D72B69">
        <w:rPr>
          <w:rFonts w:ascii="SVN-Calling Code" w:hAnsi="SVN-Calling Code"/>
          <w:sz w:val="24"/>
          <w:szCs w:val="24"/>
        </w:rPr>
        <w:t xml:space="preserve"> | </w:t>
      </w:r>
      <w:r w:rsidR="009B65A0" w:rsidRPr="00D72B69">
        <w:rPr>
          <w:rFonts w:ascii="SVN-Calling Code" w:hAnsi="SVN-Calling Code"/>
          <w:sz w:val="24"/>
          <w:szCs w:val="24"/>
        </w:rPr>
        <w:t>22520460</w:t>
      </w:r>
    </w:p>
    <w:p w14:paraId="456E4A83" w14:textId="7FBD0916" w:rsidR="009E6EEE" w:rsidRPr="00D72B69" w:rsidRDefault="003D2C03" w:rsidP="00A775ED">
      <w:pPr>
        <w:pStyle w:val="Details"/>
        <w:rPr>
          <w:rFonts w:ascii="SVN-Calling Code" w:hAnsi="SVN-Calling Code"/>
          <w:sz w:val="24"/>
          <w:szCs w:val="24"/>
        </w:rPr>
      </w:pPr>
      <w:r>
        <w:rPr>
          <w:rFonts w:ascii="SVN-Calling Code" w:hAnsi="SVN-Calling Code"/>
          <w:sz w:val="24"/>
          <w:szCs w:val="24"/>
        </w:rPr>
        <w:t xml:space="preserve">2. </w:t>
      </w:r>
      <w:r w:rsidR="009B65A0" w:rsidRPr="00D72B69">
        <w:rPr>
          <w:rFonts w:ascii="SVN-Calling Code" w:hAnsi="SVN-Calling Code"/>
          <w:sz w:val="24"/>
          <w:szCs w:val="24"/>
        </w:rPr>
        <w:t>Nguy</w:t>
      </w:r>
      <w:r w:rsidR="009B65A0" w:rsidRPr="00D72B69">
        <w:rPr>
          <w:rFonts w:ascii="SVN-Calling Code" w:hAnsi="SVN-Calling Code" w:cs="Calibri"/>
          <w:sz w:val="24"/>
          <w:szCs w:val="24"/>
        </w:rPr>
        <w:t xml:space="preserve">ễn </w:t>
      </w:r>
      <w:r w:rsidR="00A775ED" w:rsidRPr="00D72B69">
        <w:rPr>
          <w:rFonts w:ascii="SVN-Calling Code" w:hAnsi="SVN-Calling Code" w:cs="Calibri"/>
          <w:sz w:val="24"/>
          <w:szCs w:val="24"/>
        </w:rPr>
        <w:t xml:space="preserve">Duy Hoàng </w:t>
      </w:r>
      <w:r w:rsidR="00D0550B" w:rsidRPr="00D72B69">
        <w:rPr>
          <w:rFonts w:ascii="SVN-Calling Code" w:hAnsi="SVN-Calling Code"/>
          <w:sz w:val="24"/>
          <w:szCs w:val="24"/>
        </w:rPr>
        <w:t xml:space="preserve">| </w:t>
      </w:r>
      <w:r w:rsidR="00A775ED" w:rsidRPr="00D72B69">
        <w:rPr>
          <w:rFonts w:ascii="SVN-Calling Code" w:hAnsi="SVN-Calling Code"/>
          <w:sz w:val="24"/>
          <w:szCs w:val="24"/>
        </w:rPr>
        <w:t>22520467</w:t>
      </w:r>
    </w:p>
    <w:p w14:paraId="225F7582" w14:textId="27499FD7" w:rsidR="009E6EEE" w:rsidRPr="00D72B69" w:rsidRDefault="003D2C03" w:rsidP="009E6EEE">
      <w:pPr>
        <w:pStyle w:val="Details"/>
        <w:rPr>
          <w:rFonts w:ascii="SVN-Calling Code" w:hAnsi="SVN-Calling Code"/>
          <w:sz w:val="24"/>
          <w:szCs w:val="24"/>
        </w:rPr>
      </w:pPr>
      <w:r>
        <w:rPr>
          <w:rFonts w:ascii="SVN-Calling Code" w:hAnsi="SVN-Calling Code"/>
          <w:sz w:val="24"/>
          <w:szCs w:val="24"/>
        </w:rPr>
        <w:t xml:space="preserve">3. </w:t>
      </w:r>
      <w:r w:rsidR="00A775ED" w:rsidRPr="00D72B69">
        <w:rPr>
          <w:rFonts w:ascii="SVN-Calling Code" w:hAnsi="SVN-Calling Code"/>
          <w:sz w:val="24"/>
          <w:szCs w:val="24"/>
        </w:rPr>
        <w:t>Nguy</w:t>
      </w:r>
      <w:r w:rsidR="00A775ED" w:rsidRPr="00D72B69">
        <w:rPr>
          <w:rFonts w:ascii="SVN-Calling Code" w:hAnsi="SVN-Calling Code" w:cs="Calibri"/>
          <w:sz w:val="24"/>
          <w:szCs w:val="24"/>
        </w:rPr>
        <w:t>ễn Hoàng Hiệp</w:t>
      </w:r>
      <w:r w:rsidR="00D0550B" w:rsidRPr="00D72B69">
        <w:rPr>
          <w:rFonts w:ascii="SVN-Calling Code" w:hAnsi="SVN-Calling Code"/>
          <w:sz w:val="24"/>
          <w:szCs w:val="24"/>
        </w:rPr>
        <w:t xml:space="preserve"> | </w:t>
      </w:r>
      <w:r w:rsidR="00A775ED" w:rsidRPr="00D72B69">
        <w:rPr>
          <w:rFonts w:ascii="SVN-Calling Code" w:hAnsi="SVN-Calling Code"/>
          <w:sz w:val="24"/>
          <w:szCs w:val="24"/>
        </w:rPr>
        <w:t>22520452</w:t>
      </w:r>
    </w:p>
    <w:p w14:paraId="1AB5B27C" w14:textId="03AA2320" w:rsidR="00D0550B" w:rsidRPr="00AF4C12" w:rsidRDefault="003D2C03" w:rsidP="009E6EEE">
      <w:pPr>
        <w:pStyle w:val="Details"/>
        <w:rPr>
          <w:rFonts w:ascii="SVN-Calling Code" w:hAnsi="SVN-Calling Code"/>
          <w:sz w:val="24"/>
          <w:szCs w:val="24"/>
        </w:rPr>
      </w:pPr>
      <w:r w:rsidRPr="00AF4C12">
        <w:rPr>
          <w:rFonts w:ascii="SVN-Calling Code" w:hAnsi="SVN-Calling Code"/>
          <w:sz w:val="24"/>
          <w:szCs w:val="24"/>
        </w:rPr>
        <w:t xml:space="preserve">4. </w:t>
      </w:r>
      <w:r w:rsidR="00A775ED" w:rsidRPr="00AF4C12">
        <w:rPr>
          <w:rFonts w:ascii="SVN-Calling Code" w:hAnsi="SVN-Calling Code"/>
          <w:sz w:val="24"/>
          <w:szCs w:val="24"/>
        </w:rPr>
        <w:t>Nguy</w:t>
      </w:r>
      <w:r w:rsidR="00A775ED" w:rsidRPr="00AF4C12">
        <w:rPr>
          <w:rFonts w:ascii="SVN-Calling Code" w:hAnsi="SVN-Calling Code" w:cs="Calibri"/>
          <w:sz w:val="24"/>
          <w:szCs w:val="24"/>
        </w:rPr>
        <w:t>ễn Hoàng Phúc</w:t>
      </w:r>
      <w:r w:rsidR="00D0550B" w:rsidRPr="00AF4C12">
        <w:rPr>
          <w:rFonts w:ascii="SVN-Calling Code" w:hAnsi="SVN-Calling Code"/>
          <w:sz w:val="24"/>
          <w:szCs w:val="24"/>
        </w:rPr>
        <w:t xml:space="preserve"> | </w:t>
      </w:r>
      <w:r w:rsidR="00A775ED" w:rsidRPr="00AF4C12">
        <w:rPr>
          <w:rFonts w:ascii="SVN-Calling Code" w:hAnsi="SVN-Calling Code"/>
          <w:sz w:val="24"/>
          <w:szCs w:val="24"/>
        </w:rPr>
        <w:t xml:space="preserve">22521129 </w:t>
      </w:r>
      <w:r w:rsidR="00D0550B" w:rsidRPr="00AF4C12">
        <w:rPr>
          <w:rFonts w:ascii="SVN-Calling Code" w:hAnsi="SVN-Calling Code"/>
          <w:sz w:val="24"/>
          <w:szCs w:val="24"/>
        </w:rPr>
        <w:t xml:space="preserve"> </w:t>
      </w:r>
    </w:p>
    <w:p w14:paraId="224477D5" w14:textId="77777777" w:rsidR="00AF4C12" w:rsidRPr="00AF4C12" w:rsidRDefault="00AF4C12" w:rsidP="00AF4C12">
      <w:pPr>
        <w:jc w:val="both"/>
        <w:rPr>
          <w:rFonts w:ascii="SVN-Calling Code" w:hAnsi="SVN-Calling Code"/>
          <w:b/>
          <w:bCs/>
          <w:sz w:val="26"/>
          <w:szCs w:val="26"/>
        </w:rPr>
      </w:pPr>
      <w:r w:rsidRPr="00AF4C12">
        <w:rPr>
          <w:rFonts w:ascii="SVN-Calling Code" w:hAnsi="SVN-Calling Code"/>
          <w:b/>
          <w:bCs/>
          <w:sz w:val="26"/>
          <w:szCs w:val="26"/>
        </w:rPr>
        <w:t>SUMMARY</w:t>
      </w:r>
    </w:p>
    <w:tbl>
      <w:tblPr>
        <w:tblStyle w:val="TableGrid"/>
        <w:tblW w:w="0" w:type="auto"/>
        <w:tblLook w:val="04A0" w:firstRow="1" w:lastRow="0" w:firstColumn="1" w:lastColumn="0" w:noHBand="0" w:noVBand="1"/>
      </w:tblPr>
      <w:tblGrid>
        <w:gridCol w:w="1946"/>
        <w:gridCol w:w="1921"/>
        <w:gridCol w:w="2152"/>
        <w:gridCol w:w="2002"/>
        <w:gridCol w:w="2093"/>
      </w:tblGrid>
      <w:tr w:rsidR="00AF4C12" w:rsidRPr="00AF4C12" w14:paraId="1B8C0C27" w14:textId="77777777" w:rsidTr="00AF4C12">
        <w:trPr>
          <w:trHeight w:val="282"/>
        </w:trPr>
        <w:tc>
          <w:tcPr>
            <w:tcW w:w="3867" w:type="dxa"/>
            <w:gridSpan w:val="2"/>
          </w:tcPr>
          <w:p w14:paraId="37B5F8A7" w14:textId="77777777" w:rsidR="00AF4C12" w:rsidRPr="00AF4C12" w:rsidRDefault="00AF4C12" w:rsidP="00AC0608">
            <w:pPr>
              <w:jc w:val="center"/>
              <w:rPr>
                <w:rFonts w:ascii="SVN-Calling Code" w:hAnsi="SVN-Calling Code"/>
                <w:b/>
                <w:bCs/>
                <w:sz w:val="26"/>
                <w:szCs w:val="26"/>
              </w:rPr>
            </w:pPr>
            <w:r w:rsidRPr="00AF4C12">
              <w:rPr>
                <w:rFonts w:ascii="SVN-Calling Code" w:hAnsi="SVN-Calling Code"/>
                <w:b/>
                <w:bCs/>
                <w:sz w:val="26"/>
                <w:szCs w:val="26"/>
              </w:rPr>
              <w:t>Task</w:t>
            </w:r>
          </w:p>
        </w:tc>
        <w:tc>
          <w:tcPr>
            <w:tcW w:w="2152" w:type="dxa"/>
          </w:tcPr>
          <w:p w14:paraId="5B10E314" w14:textId="77777777" w:rsidR="00AF4C12" w:rsidRPr="00AF4C12" w:rsidRDefault="00AF4C12" w:rsidP="00AC0608">
            <w:pPr>
              <w:jc w:val="center"/>
              <w:rPr>
                <w:rFonts w:ascii="SVN-Calling Code" w:hAnsi="SVN-Calling Code"/>
                <w:b/>
                <w:bCs/>
                <w:sz w:val="26"/>
                <w:szCs w:val="26"/>
              </w:rPr>
            </w:pPr>
            <w:r w:rsidRPr="00AF4C12">
              <w:rPr>
                <w:rFonts w:ascii="SVN-Calling Code" w:hAnsi="SVN-Calling Code"/>
                <w:b/>
                <w:bCs/>
                <w:sz w:val="26"/>
                <w:szCs w:val="26"/>
              </w:rPr>
              <w:t>Status</w:t>
            </w:r>
          </w:p>
        </w:tc>
        <w:tc>
          <w:tcPr>
            <w:tcW w:w="2002" w:type="dxa"/>
          </w:tcPr>
          <w:p w14:paraId="31E449E3" w14:textId="77777777" w:rsidR="00AF4C12" w:rsidRPr="00AF4C12" w:rsidRDefault="00AF4C12" w:rsidP="00AC0608">
            <w:pPr>
              <w:jc w:val="center"/>
              <w:rPr>
                <w:rFonts w:ascii="SVN-Calling Code" w:hAnsi="SVN-Calling Code"/>
                <w:b/>
                <w:bCs/>
                <w:sz w:val="26"/>
                <w:szCs w:val="26"/>
              </w:rPr>
            </w:pPr>
            <w:r w:rsidRPr="00AF4C12">
              <w:rPr>
                <w:rFonts w:ascii="SVN-Calling Code" w:hAnsi="SVN-Calling Code"/>
                <w:b/>
                <w:bCs/>
                <w:sz w:val="26"/>
                <w:szCs w:val="26"/>
              </w:rPr>
              <w:t>Members</w:t>
            </w:r>
          </w:p>
        </w:tc>
        <w:tc>
          <w:tcPr>
            <w:tcW w:w="2093" w:type="dxa"/>
          </w:tcPr>
          <w:p w14:paraId="1DF35838" w14:textId="77777777" w:rsidR="00AF4C12" w:rsidRPr="00AF4C12" w:rsidRDefault="00AF4C12" w:rsidP="00AC0608">
            <w:pPr>
              <w:jc w:val="center"/>
              <w:rPr>
                <w:rFonts w:ascii="SVN-Calling Code" w:hAnsi="SVN-Calling Code"/>
                <w:b/>
                <w:bCs/>
                <w:sz w:val="26"/>
                <w:szCs w:val="26"/>
              </w:rPr>
            </w:pPr>
            <w:r w:rsidRPr="00AF4C12">
              <w:rPr>
                <w:rFonts w:ascii="SVN-Calling Code" w:hAnsi="SVN-Calling Code"/>
                <w:b/>
                <w:bCs/>
                <w:sz w:val="26"/>
                <w:szCs w:val="26"/>
              </w:rPr>
              <w:t>Page</w:t>
            </w:r>
          </w:p>
        </w:tc>
      </w:tr>
      <w:tr w:rsidR="00AF4C12" w:rsidRPr="00AF4C12" w14:paraId="2A7C6C30" w14:textId="77777777" w:rsidTr="00AF4C12">
        <w:trPr>
          <w:trHeight w:val="296"/>
        </w:trPr>
        <w:tc>
          <w:tcPr>
            <w:tcW w:w="1946" w:type="dxa"/>
            <w:vMerge w:val="restart"/>
          </w:tcPr>
          <w:p w14:paraId="66BAE34C" w14:textId="77777777" w:rsidR="00AF4C12" w:rsidRPr="00AF4C12" w:rsidRDefault="00AF4C12" w:rsidP="00AC0608">
            <w:pPr>
              <w:jc w:val="both"/>
              <w:rPr>
                <w:rFonts w:ascii="SVN-Calling Code" w:hAnsi="SVN-Calling Code" w:cs="Calibri"/>
                <w:sz w:val="20"/>
              </w:rPr>
            </w:pPr>
            <w:r w:rsidRPr="00AF4C12">
              <w:rPr>
                <w:rFonts w:ascii="SVN-Calling Code" w:hAnsi="SVN-Calling Code"/>
                <w:sz w:val="20"/>
              </w:rPr>
              <w:t>Th</w:t>
            </w:r>
            <w:r w:rsidRPr="00AF4C12">
              <w:rPr>
                <w:rFonts w:ascii="SVN-Calling Code" w:hAnsi="SVN-Calling Code" w:cs="Calibri"/>
                <w:sz w:val="20"/>
              </w:rPr>
              <w:t>ực hành</w:t>
            </w:r>
          </w:p>
        </w:tc>
        <w:tc>
          <w:tcPr>
            <w:tcW w:w="1921" w:type="dxa"/>
          </w:tcPr>
          <w:p w14:paraId="2AAEBE1E"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1</w:t>
            </w:r>
          </w:p>
        </w:tc>
        <w:tc>
          <w:tcPr>
            <w:tcW w:w="2152" w:type="dxa"/>
          </w:tcPr>
          <w:p w14:paraId="0CC040C5"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46817E10"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2, 4</w:t>
            </w:r>
          </w:p>
        </w:tc>
        <w:tc>
          <w:tcPr>
            <w:tcW w:w="2093" w:type="dxa"/>
          </w:tcPr>
          <w:p w14:paraId="70CE0400"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w:t>
            </w:r>
          </w:p>
        </w:tc>
      </w:tr>
      <w:tr w:rsidR="00AF4C12" w:rsidRPr="00AF4C12" w14:paraId="0C2D4D3C" w14:textId="77777777" w:rsidTr="00AF4C12">
        <w:trPr>
          <w:trHeight w:val="129"/>
        </w:trPr>
        <w:tc>
          <w:tcPr>
            <w:tcW w:w="1946" w:type="dxa"/>
            <w:vMerge/>
          </w:tcPr>
          <w:p w14:paraId="024F2E68" w14:textId="77777777" w:rsidR="00AF4C12" w:rsidRPr="00AF4C12" w:rsidRDefault="00AF4C12" w:rsidP="00AC0608">
            <w:pPr>
              <w:jc w:val="both"/>
              <w:rPr>
                <w:rFonts w:ascii="SVN-Calling Code" w:hAnsi="SVN-Calling Code"/>
                <w:sz w:val="20"/>
              </w:rPr>
            </w:pPr>
          </w:p>
        </w:tc>
        <w:tc>
          <w:tcPr>
            <w:tcW w:w="1921" w:type="dxa"/>
          </w:tcPr>
          <w:p w14:paraId="32B3EB67"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2</w:t>
            </w:r>
          </w:p>
        </w:tc>
        <w:tc>
          <w:tcPr>
            <w:tcW w:w="2152" w:type="dxa"/>
          </w:tcPr>
          <w:p w14:paraId="3B5A9AEC"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1DF62BAC"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2, 4</w:t>
            </w:r>
          </w:p>
        </w:tc>
        <w:tc>
          <w:tcPr>
            <w:tcW w:w="2093" w:type="dxa"/>
          </w:tcPr>
          <w:p w14:paraId="07F63A75"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w:t>
            </w:r>
          </w:p>
        </w:tc>
      </w:tr>
      <w:tr w:rsidR="00AF4C12" w:rsidRPr="00AF4C12" w14:paraId="64331436" w14:textId="77777777" w:rsidTr="00AF4C12">
        <w:trPr>
          <w:trHeight w:val="129"/>
        </w:trPr>
        <w:tc>
          <w:tcPr>
            <w:tcW w:w="1946" w:type="dxa"/>
            <w:vMerge/>
          </w:tcPr>
          <w:p w14:paraId="40F8A926" w14:textId="77777777" w:rsidR="00AF4C12" w:rsidRPr="00AF4C12" w:rsidRDefault="00AF4C12" w:rsidP="00AC0608">
            <w:pPr>
              <w:jc w:val="both"/>
              <w:rPr>
                <w:rFonts w:ascii="SVN-Calling Code" w:hAnsi="SVN-Calling Code"/>
                <w:sz w:val="20"/>
              </w:rPr>
            </w:pPr>
          </w:p>
        </w:tc>
        <w:tc>
          <w:tcPr>
            <w:tcW w:w="1921" w:type="dxa"/>
          </w:tcPr>
          <w:p w14:paraId="1E7DF30B"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3</w:t>
            </w:r>
          </w:p>
        </w:tc>
        <w:tc>
          <w:tcPr>
            <w:tcW w:w="2152" w:type="dxa"/>
          </w:tcPr>
          <w:p w14:paraId="60E1B779"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4E488BED"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2, 4</w:t>
            </w:r>
          </w:p>
        </w:tc>
        <w:tc>
          <w:tcPr>
            <w:tcW w:w="2093" w:type="dxa"/>
          </w:tcPr>
          <w:p w14:paraId="502CDD50"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3</w:t>
            </w:r>
          </w:p>
        </w:tc>
      </w:tr>
      <w:tr w:rsidR="00AF4C12" w:rsidRPr="00AF4C12" w14:paraId="251ABDB6" w14:textId="77777777" w:rsidTr="00AF4C12">
        <w:trPr>
          <w:trHeight w:val="129"/>
        </w:trPr>
        <w:tc>
          <w:tcPr>
            <w:tcW w:w="1946" w:type="dxa"/>
            <w:vMerge/>
          </w:tcPr>
          <w:p w14:paraId="169B46C4" w14:textId="77777777" w:rsidR="00AF4C12" w:rsidRPr="00AF4C12" w:rsidRDefault="00AF4C12" w:rsidP="00AC0608">
            <w:pPr>
              <w:jc w:val="both"/>
              <w:rPr>
                <w:rFonts w:ascii="SVN-Calling Code" w:hAnsi="SVN-Calling Code"/>
                <w:sz w:val="20"/>
              </w:rPr>
            </w:pPr>
          </w:p>
        </w:tc>
        <w:tc>
          <w:tcPr>
            <w:tcW w:w="1921" w:type="dxa"/>
          </w:tcPr>
          <w:p w14:paraId="5DF69D4D"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4</w:t>
            </w:r>
          </w:p>
        </w:tc>
        <w:tc>
          <w:tcPr>
            <w:tcW w:w="2152" w:type="dxa"/>
          </w:tcPr>
          <w:p w14:paraId="58FD737B"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0E440DBA"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2, 4</w:t>
            </w:r>
          </w:p>
        </w:tc>
        <w:tc>
          <w:tcPr>
            <w:tcW w:w="2093" w:type="dxa"/>
          </w:tcPr>
          <w:p w14:paraId="63CF5C74"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4</w:t>
            </w:r>
          </w:p>
        </w:tc>
      </w:tr>
      <w:tr w:rsidR="00AF4C12" w:rsidRPr="00AF4C12" w14:paraId="2AD20C8D" w14:textId="77777777" w:rsidTr="00AF4C12">
        <w:trPr>
          <w:trHeight w:val="129"/>
        </w:trPr>
        <w:tc>
          <w:tcPr>
            <w:tcW w:w="1946" w:type="dxa"/>
            <w:vMerge/>
          </w:tcPr>
          <w:p w14:paraId="0DECB45B" w14:textId="77777777" w:rsidR="00AF4C12" w:rsidRPr="00AF4C12" w:rsidRDefault="00AF4C12" w:rsidP="00AC0608">
            <w:pPr>
              <w:jc w:val="both"/>
              <w:rPr>
                <w:rFonts w:ascii="SVN-Calling Code" w:hAnsi="SVN-Calling Code"/>
                <w:sz w:val="20"/>
              </w:rPr>
            </w:pPr>
          </w:p>
        </w:tc>
        <w:tc>
          <w:tcPr>
            <w:tcW w:w="1921" w:type="dxa"/>
          </w:tcPr>
          <w:p w14:paraId="4CCFB43D"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5</w:t>
            </w:r>
          </w:p>
        </w:tc>
        <w:tc>
          <w:tcPr>
            <w:tcW w:w="2152" w:type="dxa"/>
          </w:tcPr>
          <w:p w14:paraId="5742764E"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2BC168A0"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1, 3</w:t>
            </w:r>
          </w:p>
        </w:tc>
        <w:tc>
          <w:tcPr>
            <w:tcW w:w="2093" w:type="dxa"/>
          </w:tcPr>
          <w:p w14:paraId="35D7973F"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4</w:t>
            </w:r>
          </w:p>
        </w:tc>
      </w:tr>
      <w:tr w:rsidR="00AF4C12" w:rsidRPr="00AF4C12" w14:paraId="5F65A3A9" w14:textId="77777777" w:rsidTr="00AF4C12">
        <w:trPr>
          <w:trHeight w:val="129"/>
        </w:trPr>
        <w:tc>
          <w:tcPr>
            <w:tcW w:w="1946" w:type="dxa"/>
            <w:vMerge/>
          </w:tcPr>
          <w:p w14:paraId="57384DB2" w14:textId="77777777" w:rsidR="00AF4C12" w:rsidRPr="00AF4C12" w:rsidRDefault="00AF4C12" w:rsidP="00AC0608">
            <w:pPr>
              <w:jc w:val="both"/>
              <w:rPr>
                <w:rFonts w:ascii="SVN-Calling Code" w:hAnsi="SVN-Calling Code"/>
                <w:sz w:val="20"/>
              </w:rPr>
            </w:pPr>
          </w:p>
        </w:tc>
        <w:tc>
          <w:tcPr>
            <w:tcW w:w="1921" w:type="dxa"/>
          </w:tcPr>
          <w:p w14:paraId="260982A7"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6</w:t>
            </w:r>
          </w:p>
        </w:tc>
        <w:tc>
          <w:tcPr>
            <w:tcW w:w="2152" w:type="dxa"/>
          </w:tcPr>
          <w:p w14:paraId="55E6041A"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74384590"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1, 3</w:t>
            </w:r>
          </w:p>
        </w:tc>
        <w:tc>
          <w:tcPr>
            <w:tcW w:w="2093" w:type="dxa"/>
          </w:tcPr>
          <w:p w14:paraId="2DD1A9A3"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5</w:t>
            </w:r>
          </w:p>
        </w:tc>
      </w:tr>
      <w:tr w:rsidR="00AF4C12" w:rsidRPr="00AF4C12" w14:paraId="4ABE2450" w14:textId="77777777" w:rsidTr="00AF4C12">
        <w:trPr>
          <w:trHeight w:val="129"/>
        </w:trPr>
        <w:tc>
          <w:tcPr>
            <w:tcW w:w="1946" w:type="dxa"/>
            <w:vMerge/>
          </w:tcPr>
          <w:p w14:paraId="5944753E" w14:textId="77777777" w:rsidR="00AF4C12" w:rsidRPr="00AF4C12" w:rsidRDefault="00AF4C12" w:rsidP="00AC0608">
            <w:pPr>
              <w:jc w:val="both"/>
              <w:rPr>
                <w:rFonts w:ascii="SVN-Calling Code" w:hAnsi="SVN-Calling Code"/>
                <w:sz w:val="20"/>
              </w:rPr>
            </w:pPr>
          </w:p>
        </w:tc>
        <w:tc>
          <w:tcPr>
            <w:tcW w:w="1921" w:type="dxa"/>
          </w:tcPr>
          <w:p w14:paraId="3252A61D" w14:textId="77777777" w:rsidR="00AF4C12" w:rsidRPr="00AF4C12" w:rsidRDefault="00AF4C12" w:rsidP="00AC0608">
            <w:pPr>
              <w:jc w:val="both"/>
              <w:rPr>
                <w:rFonts w:ascii="SVN-Calling Code" w:hAnsi="SVN-Calling Code"/>
                <w:sz w:val="20"/>
              </w:rPr>
            </w:pPr>
            <w:r w:rsidRPr="00AF4C12">
              <w:rPr>
                <w:rFonts w:ascii="SVN-Calling Code" w:hAnsi="SVN-Calling Code"/>
                <w:sz w:val="20"/>
              </w:rPr>
              <w:t>Ex 7</w:t>
            </w:r>
          </w:p>
        </w:tc>
        <w:tc>
          <w:tcPr>
            <w:tcW w:w="2152" w:type="dxa"/>
          </w:tcPr>
          <w:p w14:paraId="27BB712A"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5CF12ECC"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1, 3</w:t>
            </w:r>
          </w:p>
        </w:tc>
        <w:tc>
          <w:tcPr>
            <w:tcW w:w="2093" w:type="dxa"/>
          </w:tcPr>
          <w:p w14:paraId="2B9D4072"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6</w:t>
            </w:r>
          </w:p>
        </w:tc>
      </w:tr>
      <w:tr w:rsidR="00AF4C12" w:rsidRPr="00AF4C12" w14:paraId="290BEEFD" w14:textId="77777777" w:rsidTr="00AF4C12">
        <w:trPr>
          <w:trHeight w:val="296"/>
        </w:trPr>
        <w:tc>
          <w:tcPr>
            <w:tcW w:w="1946" w:type="dxa"/>
            <w:vMerge w:val="restart"/>
          </w:tcPr>
          <w:p w14:paraId="7B83F52A" w14:textId="77777777" w:rsidR="00AF4C12" w:rsidRPr="00AF4C12" w:rsidRDefault="00AF4C12" w:rsidP="00AC0608">
            <w:pPr>
              <w:jc w:val="both"/>
              <w:rPr>
                <w:rFonts w:ascii="SVN-Calling Code" w:hAnsi="SVN-Calling Code" w:cs="Calibri"/>
                <w:sz w:val="20"/>
              </w:rPr>
            </w:pPr>
            <w:r w:rsidRPr="00AF4C12">
              <w:rPr>
                <w:rFonts w:ascii="SVN-Calling Code" w:hAnsi="SVN-Calling Code"/>
                <w:sz w:val="20"/>
              </w:rPr>
              <w:t>Ôn t</w:t>
            </w:r>
            <w:r w:rsidRPr="00AF4C12">
              <w:rPr>
                <w:rFonts w:ascii="SVN-Calling Code" w:hAnsi="SVN-Calling Code" w:cs="Calibri"/>
                <w:sz w:val="20"/>
              </w:rPr>
              <w:t>ập</w:t>
            </w:r>
          </w:p>
        </w:tc>
        <w:tc>
          <w:tcPr>
            <w:tcW w:w="1921" w:type="dxa"/>
          </w:tcPr>
          <w:p w14:paraId="10613FE0" w14:textId="77777777" w:rsidR="00AF4C12" w:rsidRPr="00AF4C12" w:rsidRDefault="00AF4C12" w:rsidP="00AC0608">
            <w:pPr>
              <w:jc w:val="both"/>
              <w:rPr>
                <w:rFonts w:ascii="SVN-Calling Code" w:hAnsi="SVN-Calling Code"/>
                <w:sz w:val="20"/>
              </w:rPr>
            </w:pPr>
            <w:r w:rsidRPr="00AF4C12">
              <w:rPr>
                <w:rFonts w:ascii="SVN-Calling Code" w:hAnsi="SVN-Calling Code"/>
                <w:sz w:val="20"/>
              </w:rPr>
              <w:t>a</w:t>
            </w:r>
          </w:p>
        </w:tc>
        <w:tc>
          <w:tcPr>
            <w:tcW w:w="2152" w:type="dxa"/>
          </w:tcPr>
          <w:p w14:paraId="7DDC3256"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038415C4"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1, 3</w:t>
            </w:r>
          </w:p>
        </w:tc>
        <w:tc>
          <w:tcPr>
            <w:tcW w:w="2093" w:type="dxa"/>
          </w:tcPr>
          <w:p w14:paraId="7D43B1E1"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7</w:t>
            </w:r>
          </w:p>
        </w:tc>
      </w:tr>
      <w:tr w:rsidR="00AF4C12" w:rsidRPr="00AF4C12" w14:paraId="4144EC57" w14:textId="77777777" w:rsidTr="00AF4C12">
        <w:trPr>
          <w:trHeight w:val="129"/>
        </w:trPr>
        <w:tc>
          <w:tcPr>
            <w:tcW w:w="1946" w:type="dxa"/>
            <w:vMerge/>
          </w:tcPr>
          <w:p w14:paraId="49DC2944" w14:textId="77777777" w:rsidR="00AF4C12" w:rsidRPr="00AF4C12" w:rsidRDefault="00AF4C12" w:rsidP="00AC0608">
            <w:pPr>
              <w:jc w:val="both"/>
              <w:rPr>
                <w:rFonts w:ascii="SVN-Calling Code" w:hAnsi="SVN-Calling Code"/>
                <w:sz w:val="20"/>
              </w:rPr>
            </w:pPr>
          </w:p>
        </w:tc>
        <w:tc>
          <w:tcPr>
            <w:tcW w:w="1921" w:type="dxa"/>
          </w:tcPr>
          <w:p w14:paraId="1E27E8E0" w14:textId="77777777" w:rsidR="00AF4C12" w:rsidRPr="00AF4C12" w:rsidRDefault="00AF4C12" w:rsidP="00AC0608">
            <w:pPr>
              <w:jc w:val="both"/>
              <w:rPr>
                <w:rFonts w:ascii="SVN-Calling Code" w:hAnsi="SVN-Calling Code"/>
                <w:sz w:val="20"/>
              </w:rPr>
            </w:pPr>
            <w:r w:rsidRPr="00AF4C12">
              <w:rPr>
                <w:rFonts w:ascii="SVN-Calling Code" w:hAnsi="SVN-Calling Code"/>
                <w:sz w:val="20"/>
              </w:rPr>
              <w:t>b</w:t>
            </w:r>
          </w:p>
        </w:tc>
        <w:tc>
          <w:tcPr>
            <w:tcW w:w="2152" w:type="dxa"/>
          </w:tcPr>
          <w:p w14:paraId="7C1DA4AD"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18436FBF"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1, 3</w:t>
            </w:r>
          </w:p>
        </w:tc>
        <w:tc>
          <w:tcPr>
            <w:tcW w:w="2093" w:type="dxa"/>
          </w:tcPr>
          <w:p w14:paraId="6E229F44" w14:textId="79157D1B" w:rsidR="00AF4C12" w:rsidRPr="00AF4C12" w:rsidRDefault="00C058FF" w:rsidP="00AC0608">
            <w:pPr>
              <w:jc w:val="center"/>
              <w:rPr>
                <w:rFonts w:ascii="SVN-Calling Code" w:hAnsi="SVN-Calling Code"/>
                <w:sz w:val="20"/>
              </w:rPr>
            </w:pPr>
            <w:r>
              <w:rPr>
                <w:rFonts w:ascii="SVN-Calling Code" w:hAnsi="SVN-Calling Code"/>
                <w:sz w:val="20"/>
              </w:rPr>
              <w:t>7</w:t>
            </w:r>
          </w:p>
        </w:tc>
      </w:tr>
      <w:tr w:rsidR="00AF4C12" w:rsidRPr="00AF4C12" w14:paraId="192959E1" w14:textId="77777777" w:rsidTr="00AF4C12">
        <w:trPr>
          <w:trHeight w:val="129"/>
        </w:trPr>
        <w:tc>
          <w:tcPr>
            <w:tcW w:w="1946" w:type="dxa"/>
            <w:vMerge/>
          </w:tcPr>
          <w:p w14:paraId="0C2B8A2B" w14:textId="77777777" w:rsidR="00AF4C12" w:rsidRPr="00AF4C12" w:rsidRDefault="00AF4C12" w:rsidP="00AC0608">
            <w:pPr>
              <w:jc w:val="both"/>
              <w:rPr>
                <w:rFonts w:ascii="SVN-Calling Code" w:hAnsi="SVN-Calling Code"/>
                <w:sz w:val="20"/>
              </w:rPr>
            </w:pPr>
          </w:p>
        </w:tc>
        <w:tc>
          <w:tcPr>
            <w:tcW w:w="1921" w:type="dxa"/>
          </w:tcPr>
          <w:p w14:paraId="7D604ED0" w14:textId="77777777" w:rsidR="00AF4C12" w:rsidRPr="00AF4C12" w:rsidRDefault="00AF4C12" w:rsidP="00AC0608">
            <w:pPr>
              <w:jc w:val="both"/>
              <w:rPr>
                <w:rFonts w:ascii="SVN-Calling Code" w:hAnsi="SVN-Calling Code"/>
                <w:sz w:val="20"/>
              </w:rPr>
            </w:pPr>
            <w:r w:rsidRPr="00AF4C12">
              <w:rPr>
                <w:rFonts w:ascii="SVN-Calling Code" w:hAnsi="SVN-Calling Code"/>
                <w:sz w:val="20"/>
              </w:rPr>
              <w:t>c</w:t>
            </w:r>
          </w:p>
        </w:tc>
        <w:tc>
          <w:tcPr>
            <w:tcW w:w="2152" w:type="dxa"/>
          </w:tcPr>
          <w:p w14:paraId="72BC6E6E"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Hoàn thành</w:t>
            </w:r>
          </w:p>
        </w:tc>
        <w:tc>
          <w:tcPr>
            <w:tcW w:w="2002" w:type="dxa"/>
          </w:tcPr>
          <w:p w14:paraId="41E56F51" w14:textId="77777777" w:rsidR="00AF4C12" w:rsidRPr="00AF4C12" w:rsidRDefault="00AF4C12" w:rsidP="00AC0608">
            <w:pPr>
              <w:jc w:val="center"/>
              <w:rPr>
                <w:rFonts w:ascii="SVN-Calling Code" w:hAnsi="SVN-Calling Code"/>
                <w:sz w:val="20"/>
              </w:rPr>
            </w:pPr>
            <w:r w:rsidRPr="00AF4C12">
              <w:rPr>
                <w:rFonts w:ascii="SVN-Calling Code" w:hAnsi="SVN-Calling Code"/>
                <w:sz w:val="20"/>
              </w:rPr>
              <w:t>2, 4</w:t>
            </w:r>
          </w:p>
        </w:tc>
        <w:tc>
          <w:tcPr>
            <w:tcW w:w="2093" w:type="dxa"/>
          </w:tcPr>
          <w:p w14:paraId="19EC4BEC" w14:textId="486D64AD" w:rsidR="00AF4C12" w:rsidRPr="00AF4C12" w:rsidRDefault="00C058FF" w:rsidP="00AC0608">
            <w:pPr>
              <w:jc w:val="center"/>
              <w:rPr>
                <w:rFonts w:ascii="SVN-Calling Code" w:hAnsi="SVN-Calling Code"/>
                <w:sz w:val="20"/>
              </w:rPr>
            </w:pPr>
            <w:r>
              <w:rPr>
                <w:rFonts w:ascii="SVN-Calling Code" w:hAnsi="SVN-Calling Code"/>
                <w:sz w:val="20"/>
              </w:rPr>
              <w:t>8</w:t>
            </w:r>
          </w:p>
        </w:tc>
      </w:tr>
    </w:tbl>
    <w:p w14:paraId="5B9C4064" w14:textId="77777777" w:rsidR="00AF4C12" w:rsidRDefault="00AF4C12" w:rsidP="00D0550B">
      <w:pPr>
        <w:rPr>
          <w:rFonts w:ascii="SVN-Calling Code" w:hAnsi="SVN-Calling Code"/>
          <w:b/>
          <w:bCs/>
          <w:szCs w:val="24"/>
          <w:u w:val="single"/>
        </w:rPr>
      </w:pPr>
    </w:p>
    <w:p w14:paraId="0AAF6207" w14:textId="63916353" w:rsidR="009B65A0" w:rsidRPr="003D2C03" w:rsidRDefault="003D2C03" w:rsidP="00D0550B">
      <w:pPr>
        <w:rPr>
          <w:rFonts w:ascii="SVN-Calling Code" w:hAnsi="SVN-Calling Code"/>
          <w:b/>
          <w:bCs/>
          <w:szCs w:val="24"/>
          <w:u w:val="single"/>
        </w:rPr>
      </w:pPr>
      <w:r w:rsidRPr="003D2C03">
        <w:rPr>
          <w:rFonts w:ascii="SVN-Calling Code" w:hAnsi="SVN-Calling Code"/>
          <w:b/>
          <w:bCs/>
          <w:szCs w:val="24"/>
          <w:u w:val="single"/>
        </w:rPr>
        <w:t>A. Bài tập thực hành</w:t>
      </w:r>
    </w:p>
    <w:p w14:paraId="75C86CED" w14:textId="2507B9C8" w:rsidR="009B65A0" w:rsidRPr="00D72B69" w:rsidRDefault="009B65A0" w:rsidP="009B65A0">
      <w:pPr>
        <w:pStyle w:val="ListParagraph"/>
        <w:numPr>
          <w:ilvl w:val="0"/>
          <w:numId w:val="4"/>
        </w:numPr>
        <w:rPr>
          <w:rFonts w:ascii="SVN-Calling Code" w:hAnsi="SVN-Calling Code"/>
          <w:b/>
          <w:bCs/>
          <w:szCs w:val="24"/>
        </w:rPr>
      </w:pPr>
      <w:r w:rsidRPr="00D72B69">
        <w:rPr>
          <w:rFonts w:ascii="SVN-Calling Code" w:hAnsi="SVN-Calling Code"/>
          <w:b/>
          <w:bCs/>
          <w:szCs w:val="24"/>
        </w:rPr>
        <w:t>Th</w:t>
      </w:r>
      <w:r w:rsidRPr="00D72B69">
        <w:rPr>
          <w:rFonts w:ascii="SVN-Calling Code" w:hAnsi="SVN-Calling Code" w:cs="Calibri"/>
          <w:b/>
          <w:bCs/>
          <w:szCs w:val="24"/>
        </w:rPr>
        <w:t>ự</w:t>
      </w:r>
      <w:r w:rsidRPr="00D72B69">
        <w:rPr>
          <w:rFonts w:ascii="SVN-Calling Code" w:hAnsi="SVN-Calling Code"/>
          <w:b/>
          <w:bCs/>
          <w:szCs w:val="24"/>
        </w:rPr>
        <w:t>c hi</w:t>
      </w:r>
      <w:r w:rsidRPr="00D72B69">
        <w:rPr>
          <w:rFonts w:ascii="SVN-Calling Code" w:hAnsi="SVN-Calling Code" w:cs="Calibri"/>
          <w:b/>
          <w:bCs/>
          <w:szCs w:val="24"/>
        </w:rPr>
        <w:t>ệ</w:t>
      </w:r>
      <w:r w:rsidRPr="00D72B69">
        <w:rPr>
          <w:rFonts w:ascii="SVN-Calling Code" w:hAnsi="SVN-Calling Code"/>
          <w:b/>
          <w:bCs/>
          <w:szCs w:val="24"/>
        </w:rPr>
        <w:t>n l</w:t>
      </w:r>
      <w:r w:rsidRPr="00D72B69">
        <w:rPr>
          <w:rFonts w:ascii="SVN-Calling Code" w:hAnsi="SVN-Calling Code" w:cs="Calibri"/>
          <w:b/>
          <w:bCs/>
          <w:szCs w:val="24"/>
        </w:rPr>
        <w:t>ệ</w:t>
      </w:r>
      <w:r w:rsidRPr="00D72B69">
        <w:rPr>
          <w:rFonts w:ascii="SVN-Calling Code" w:hAnsi="SVN-Calling Code"/>
          <w:b/>
          <w:bCs/>
          <w:szCs w:val="24"/>
        </w:rPr>
        <w:t>nh chuy</w:t>
      </w:r>
      <w:r w:rsidRPr="00D72B69">
        <w:rPr>
          <w:rFonts w:ascii="SVN-Calling Code" w:hAnsi="SVN-Calling Code" w:cs="Calibri"/>
          <w:b/>
          <w:bCs/>
          <w:szCs w:val="24"/>
        </w:rPr>
        <w:t>ể</w:t>
      </w:r>
      <w:r w:rsidRPr="00D72B69">
        <w:rPr>
          <w:rFonts w:ascii="SVN-Calling Code" w:hAnsi="SVN-Calling Code"/>
          <w:b/>
          <w:bCs/>
          <w:szCs w:val="24"/>
        </w:rPr>
        <w:t>n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theo th</w:t>
      </w:r>
      <w:r w:rsidRPr="00D72B69">
        <w:rPr>
          <w:rFonts w:ascii="SVN-Calling Code" w:hAnsi="SVN-Calling Code" w:cs="Calibri"/>
          <w:b/>
          <w:bCs/>
          <w:szCs w:val="24"/>
        </w:rPr>
        <w:t>ứ</w:t>
      </w:r>
      <w:r w:rsidRPr="00D72B69">
        <w:rPr>
          <w:rFonts w:ascii="SVN-Calling Code" w:hAnsi="SVN-Calling Code"/>
          <w:b/>
          <w:bCs/>
          <w:szCs w:val="24"/>
        </w:rPr>
        <w:t xml:space="preserve"> t</w:t>
      </w:r>
      <w:r w:rsidRPr="00D72B69">
        <w:rPr>
          <w:rFonts w:ascii="SVN-Calling Code" w:hAnsi="SVN-Calling Code" w:cs="Calibri"/>
          <w:b/>
          <w:bCs/>
          <w:szCs w:val="24"/>
        </w:rPr>
        <w:t>ự</w:t>
      </w:r>
      <w:r w:rsidRPr="00D72B69">
        <w:rPr>
          <w:rFonts w:ascii="SVN-Calling Code" w:hAnsi="SVN-Calling Code"/>
          <w:b/>
          <w:bCs/>
          <w:szCs w:val="24"/>
        </w:rPr>
        <w:t xml:space="preserve"> sau:</w:t>
      </w:r>
    </w:p>
    <w:p w14:paraId="57E7963D" w14:textId="77777777" w:rsidR="009B65A0" w:rsidRPr="00D72B69" w:rsidRDefault="009B65A0" w:rsidP="009B65A0">
      <w:pPr>
        <w:pStyle w:val="ListParagraph"/>
        <w:numPr>
          <w:ilvl w:val="1"/>
          <w:numId w:val="5"/>
        </w:numPr>
        <w:rPr>
          <w:rFonts w:ascii="SVN-Calling Code" w:hAnsi="SVN-Calling Code"/>
          <w:szCs w:val="24"/>
        </w:rPr>
      </w:pPr>
      <w:r w:rsidRPr="00D72B69">
        <w:rPr>
          <w:rFonts w:ascii="SVN-Calling Code" w:hAnsi="SVN-Calling Code"/>
          <w:szCs w:val="24"/>
        </w:rPr>
        <w:t xml:space="preserve"> Chuy</w:t>
      </w:r>
      <w:r w:rsidRPr="00D72B69">
        <w:rPr>
          <w:rFonts w:ascii="SVN-Calling Code" w:hAnsi="SVN-Calling Code" w:cs="Calibri"/>
          <w:szCs w:val="24"/>
        </w:rPr>
        <w:t>ể</w:t>
      </w:r>
      <w:r w:rsidRPr="00D72B69">
        <w:rPr>
          <w:rFonts w:ascii="SVN-Calling Code" w:hAnsi="SVN-Calling Code"/>
          <w:szCs w:val="24"/>
        </w:rPr>
        <w:t>n v</w:t>
      </w:r>
      <w:r w:rsidRPr="00D72B69">
        <w:rPr>
          <w:rFonts w:ascii="SVN-Calling Code" w:hAnsi="SVN-Calling Code" w:cs="Calibri"/>
          <w:szCs w:val="24"/>
        </w:rPr>
        <w:t>ề</w:t>
      </w:r>
      <w:r w:rsidRPr="00D72B69">
        <w:rPr>
          <w:rFonts w:ascii="SVN-Calling Code" w:hAnsi="SVN-Calling Code"/>
          <w:szCs w:val="24"/>
        </w:rPr>
        <w:t xml:space="preserve"> th</w:t>
      </w:r>
      <w:r w:rsidRPr="00D72B69">
        <w:rPr>
          <w:rFonts w:ascii="SVN-Calling Code" w:hAnsi="SVN-Calling Code" w:cs="Calibri"/>
          <w:szCs w:val="24"/>
        </w:rPr>
        <w:t>ư</w:t>
      </w:r>
      <w:r w:rsidRPr="00D72B69">
        <w:rPr>
          <w:rFonts w:ascii="SVN-Calling Code" w:hAnsi="SVN-Calling Code"/>
          <w:szCs w:val="24"/>
        </w:rPr>
        <w:t xml:space="preserve"> m</w:t>
      </w:r>
      <w:r w:rsidRPr="00D72B69">
        <w:rPr>
          <w:rFonts w:ascii="SVN-Calling Code" w:hAnsi="SVN-Calling Code" w:cs="Calibri"/>
          <w:szCs w:val="24"/>
        </w:rPr>
        <w:t>ụ</w:t>
      </w:r>
      <w:r w:rsidRPr="00D72B69">
        <w:rPr>
          <w:rFonts w:ascii="SVN-Calling Code" w:hAnsi="SVN-Calling Code"/>
          <w:szCs w:val="24"/>
        </w:rPr>
        <w:t>c g</w:t>
      </w:r>
      <w:r w:rsidRPr="00D72B69">
        <w:rPr>
          <w:rFonts w:ascii="SVN-Calling Code" w:hAnsi="SVN-Calling Code" w:cs="Calibri"/>
          <w:szCs w:val="24"/>
        </w:rPr>
        <w:t>ố</w:t>
      </w:r>
      <w:r w:rsidRPr="00D72B69">
        <w:rPr>
          <w:rFonts w:ascii="SVN-Calling Code" w:hAnsi="SVN-Calling Code"/>
          <w:szCs w:val="24"/>
        </w:rPr>
        <w:t xml:space="preserve">c. </w:t>
      </w:r>
    </w:p>
    <w:p w14:paraId="165102C3" w14:textId="116D4B1A" w:rsidR="00D742BF" w:rsidRPr="00D72B69" w:rsidRDefault="00D742BF" w:rsidP="00D742BF">
      <w:pPr>
        <w:pStyle w:val="ListParagraph"/>
        <w:ind w:left="1440"/>
        <w:rPr>
          <w:rFonts w:ascii="SVN-Calling Code" w:hAnsi="SVN-Calling Code"/>
          <w:szCs w:val="24"/>
        </w:rPr>
      </w:pPr>
      <w:r w:rsidRPr="00D72B69">
        <w:rPr>
          <w:rFonts w:ascii="SVN-Calling Code" w:hAnsi="SVN-Calling Code"/>
          <w:szCs w:val="24"/>
        </w:rPr>
        <w:t xml:space="preserve">Ta dùng câu lệnh  </w:t>
      </w:r>
      <w:r w:rsidRPr="00D72B69">
        <w:rPr>
          <w:rFonts w:ascii="SVN-Calling Code" w:hAnsi="SVN-Calling Code"/>
          <w:szCs w:val="24"/>
          <w:highlight w:val="lightGray"/>
        </w:rPr>
        <w:t>cd /</w:t>
      </w:r>
      <w:r w:rsidRPr="00D72B69">
        <w:rPr>
          <w:rFonts w:ascii="SVN-Calling Code" w:hAnsi="SVN-Calling Code"/>
          <w:szCs w:val="24"/>
        </w:rPr>
        <w:t xml:space="preserve"> để chuyển về thư mục gốc</w:t>
      </w:r>
    </w:p>
    <w:p w14:paraId="20844454" w14:textId="2561291A" w:rsidR="009B65A0" w:rsidRPr="00D72B69" w:rsidRDefault="009B65A0" w:rsidP="009B65A0">
      <w:pPr>
        <w:pStyle w:val="ListParagraph"/>
        <w:numPr>
          <w:ilvl w:val="1"/>
          <w:numId w:val="5"/>
        </w:numPr>
        <w:rPr>
          <w:rFonts w:ascii="SVN-Calling Code" w:hAnsi="SVN-Calling Code"/>
          <w:szCs w:val="24"/>
        </w:rPr>
      </w:pPr>
      <w:r w:rsidRPr="00D72B69">
        <w:rPr>
          <w:rFonts w:ascii="SVN-Calling Code" w:hAnsi="SVN-Calling Code"/>
          <w:szCs w:val="24"/>
        </w:rPr>
        <w:t>Chuy</w:t>
      </w:r>
      <w:r w:rsidRPr="00D72B69">
        <w:rPr>
          <w:rFonts w:ascii="SVN-Calling Code" w:hAnsi="SVN-Calling Code" w:cs="Calibri"/>
          <w:szCs w:val="24"/>
        </w:rPr>
        <w:t>ể</w:t>
      </w:r>
      <w:r w:rsidRPr="00D72B69">
        <w:rPr>
          <w:rFonts w:ascii="SVN-Calling Code" w:hAnsi="SVN-Calling Code"/>
          <w:szCs w:val="24"/>
        </w:rPr>
        <w:t>n đ</w:t>
      </w:r>
      <w:r w:rsidRPr="00D72B69">
        <w:rPr>
          <w:rFonts w:ascii="SVN-Calling Code" w:hAnsi="SVN-Calling Code" w:cs="Calibri"/>
          <w:szCs w:val="24"/>
        </w:rPr>
        <w:t>ế</w:t>
      </w:r>
      <w:r w:rsidRPr="00D72B69">
        <w:rPr>
          <w:rFonts w:ascii="SVN-Calling Code" w:hAnsi="SVN-Calling Code"/>
          <w:szCs w:val="24"/>
        </w:rPr>
        <w:t>n th</w:t>
      </w:r>
      <w:r w:rsidRPr="00D72B69">
        <w:rPr>
          <w:rFonts w:ascii="SVN-Calling Code" w:hAnsi="SVN-Calling Code" w:cs="Calibri"/>
          <w:szCs w:val="24"/>
        </w:rPr>
        <w:t>ư</w:t>
      </w:r>
      <w:r w:rsidRPr="00D72B69">
        <w:rPr>
          <w:rFonts w:ascii="SVN-Calling Code" w:hAnsi="SVN-Calling Code"/>
          <w:szCs w:val="24"/>
        </w:rPr>
        <w:t xml:space="preserve"> m</w:t>
      </w:r>
      <w:r w:rsidRPr="00D72B69">
        <w:rPr>
          <w:rFonts w:ascii="SVN-Calling Code" w:hAnsi="SVN-Calling Code" w:cs="Calibri"/>
          <w:szCs w:val="24"/>
        </w:rPr>
        <w:t>ụ</w:t>
      </w:r>
      <w:r w:rsidRPr="00D72B69">
        <w:rPr>
          <w:rFonts w:ascii="SVN-Calling Code" w:hAnsi="SVN-Calling Code"/>
          <w:szCs w:val="24"/>
        </w:rPr>
        <w:t xml:space="preserve">c /bin. </w:t>
      </w:r>
    </w:p>
    <w:p w14:paraId="0906831F" w14:textId="29983E17" w:rsidR="00D742BF" w:rsidRPr="00D72B69" w:rsidRDefault="00D742BF" w:rsidP="00D742BF">
      <w:pPr>
        <w:pStyle w:val="ListParagraph"/>
        <w:ind w:left="1440"/>
        <w:rPr>
          <w:rFonts w:ascii="SVN-Calling Code" w:hAnsi="SVN-Calling Code"/>
          <w:szCs w:val="24"/>
        </w:rPr>
      </w:pPr>
      <w:r w:rsidRPr="00D72B69">
        <w:rPr>
          <w:rFonts w:ascii="SVN-Calling Code" w:hAnsi="SVN-Calling Code"/>
          <w:szCs w:val="24"/>
        </w:rPr>
        <w:t xml:space="preserve">Ta câu lệnh  </w:t>
      </w:r>
      <w:r w:rsidRPr="00D72B69">
        <w:rPr>
          <w:rFonts w:ascii="SVN-Calling Code" w:hAnsi="SVN-Calling Code"/>
          <w:szCs w:val="24"/>
          <w:highlight w:val="lightGray"/>
        </w:rPr>
        <w:t>cd /bin</w:t>
      </w:r>
      <w:r w:rsidRPr="00D72B69">
        <w:rPr>
          <w:rFonts w:ascii="SVN-Calling Code" w:hAnsi="SVN-Calling Code"/>
          <w:szCs w:val="24"/>
        </w:rPr>
        <w:t xml:space="preserve"> để chuyển về thư mục /bin.</w:t>
      </w:r>
    </w:p>
    <w:p w14:paraId="43995063" w14:textId="6A7B8AAF" w:rsidR="009B65A0" w:rsidRPr="00D72B69" w:rsidRDefault="009B65A0" w:rsidP="009B65A0">
      <w:pPr>
        <w:pStyle w:val="ListParagraph"/>
        <w:numPr>
          <w:ilvl w:val="1"/>
          <w:numId w:val="5"/>
        </w:numPr>
        <w:rPr>
          <w:rFonts w:ascii="SVN-Calling Code" w:hAnsi="SVN-Calling Code"/>
          <w:szCs w:val="24"/>
        </w:rPr>
      </w:pPr>
      <w:r w:rsidRPr="00D72B69">
        <w:rPr>
          <w:rFonts w:ascii="SVN-Calling Code" w:hAnsi="SVN-Calling Code"/>
          <w:szCs w:val="24"/>
        </w:rPr>
        <w:t>Chuy</w:t>
      </w:r>
      <w:r w:rsidRPr="00D72B69">
        <w:rPr>
          <w:rFonts w:ascii="SVN-Calling Code" w:hAnsi="SVN-Calling Code" w:cs="Calibri"/>
          <w:szCs w:val="24"/>
        </w:rPr>
        <w:t>ể</w:t>
      </w:r>
      <w:r w:rsidRPr="00D72B69">
        <w:rPr>
          <w:rFonts w:ascii="SVN-Calling Code" w:hAnsi="SVN-Calling Code"/>
          <w:szCs w:val="24"/>
        </w:rPr>
        <w:t>n đ</w:t>
      </w:r>
      <w:r w:rsidRPr="00D72B69">
        <w:rPr>
          <w:rFonts w:ascii="SVN-Calling Code" w:hAnsi="SVN-Calling Code" w:cs="Calibri"/>
          <w:szCs w:val="24"/>
        </w:rPr>
        <w:t>ế</w:t>
      </w:r>
      <w:r w:rsidRPr="00D72B69">
        <w:rPr>
          <w:rFonts w:ascii="SVN-Calling Code" w:hAnsi="SVN-Calling Code"/>
          <w:szCs w:val="24"/>
        </w:rPr>
        <w:t>n th</w:t>
      </w:r>
      <w:r w:rsidRPr="00D72B69">
        <w:rPr>
          <w:rFonts w:ascii="SVN-Calling Code" w:hAnsi="SVN-Calling Code" w:cs="Calibri"/>
          <w:szCs w:val="24"/>
        </w:rPr>
        <w:t>ư</w:t>
      </w:r>
      <w:r w:rsidRPr="00D72B69">
        <w:rPr>
          <w:rFonts w:ascii="SVN-Calling Code" w:hAnsi="SVN-Calling Code"/>
          <w:szCs w:val="24"/>
        </w:rPr>
        <w:t xml:space="preserve"> m</w:t>
      </w:r>
      <w:r w:rsidRPr="00D72B69">
        <w:rPr>
          <w:rFonts w:ascii="SVN-Calling Code" w:hAnsi="SVN-Calling Code" w:cs="Calibri"/>
          <w:szCs w:val="24"/>
        </w:rPr>
        <w:t>ụ</w:t>
      </w:r>
      <w:r w:rsidRPr="00D72B69">
        <w:rPr>
          <w:rFonts w:ascii="SVN-Calling Code" w:hAnsi="SVN-Calling Code"/>
          <w:szCs w:val="24"/>
        </w:rPr>
        <w:t>c ng</w:t>
      </w:r>
      <w:r w:rsidRPr="00D72B69">
        <w:rPr>
          <w:rFonts w:ascii="SVN-Calling Code" w:hAnsi="SVN-Calling Code" w:cs="Calibri"/>
          <w:szCs w:val="24"/>
        </w:rPr>
        <w:t>ườ</w:t>
      </w:r>
      <w:r w:rsidRPr="00D72B69">
        <w:rPr>
          <w:rFonts w:ascii="SVN-Calling Code" w:hAnsi="SVN-Calling Code"/>
          <w:szCs w:val="24"/>
        </w:rPr>
        <w:t>i dùng</w:t>
      </w:r>
    </w:p>
    <w:p w14:paraId="4B4FE776" w14:textId="5F49F58D" w:rsidR="00D742BF" w:rsidRPr="00D72B69" w:rsidRDefault="00D742BF" w:rsidP="00D742BF">
      <w:pPr>
        <w:pStyle w:val="ListParagraph"/>
        <w:ind w:left="1440"/>
        <w:rPr>
          <w:rFonts w:ascii="SVN-Calling Code" w:hAnsi="SVN-Calling Code"/>
          <w:szCs w:val="24"/>
        </w:rPr>
      </w:pPr>
      <w:r w:rsidRPr="00D72B69">
        <w:rPr>
          <w:rFonts w:ascii="SVN-Calling Code" w:hAnsi="SVN-Calling Code"/>
          <w:szCs w:val="24"/>
        </w:rPr>
        <w:t xml:space="preserve">Ta câu lệnh  </w:t>
      </w:r>
      <w:r w:rsidRPr="00D72B69">
        <w:rPr>
          <w:rFonts w:ascii="SVN-Calling Code" w:hAnsi="SVN-Calling Code"/>
          <w:szCs w:val="24"/>
          <w:highlight w:val="lightGray"/>
        </w:rPr>
        <w:t>cd ~</w:t>
      </w:r>
      <w:r w:rsidRPr="00D72B69">
        <w:rPr>
          <w:rFonts w:ascii="SVN-Calling Code" w:hAnsi="SVN-Calling Code"/>
          <w:szCs w:val="24"/>
        </w:rPr>
        <w:t xml:space="preserve"> để chuyển về thư mục người dùng.</w:t>
      </w:r>
    </w:p>
    <w:p w14:paraId="4C77B500" w14:textId="2534358D" w:rsidR="00913808" w:rsidRPr="00D72B69" w:rsidRDefault="00AF4C12" w:rsidP="009B65A0">
      <w:pPr>
        <w:pStyle w:val="ListParagraph"/>
        <w:ind w:left="1440"/>
        <w:rPr>
          <w:rFonts w:ascii="SVN-Calling Code" w:hAnsi="SVN-Calling Code"/>
          <w:szCs w:val="24"/>
        </w:rPr>
      </w:pPr>
      <w:r w:rsidRPr="00D72B69">
        <w:rPr>
          <w:rFonts w:ascii="SVN-Calling Code" w:hAnsi="SVN-Calling Code"/>
          <w:noProof/>
          <w:szCs w:val="24"/>
        </w:rPr>
        <w:drawing>
          <wp:anchor distT="0" distB="0" distL="114300" distR="114300" simplePos="0" relativeHeight="251660288" behindDoc="0" locked="0" layoutInCell="1" allowOverlap="1" wp14:anchorId="233A6469" wp14:editId="235D9DDA">
            <wp:simplePos x="0" y="0"/>
            <wp:positionH relativeFrom="column">
              <wp:posOffset>3867150</wp:posOffset>
            </wp:positionH>
            <wp:positionV relativeFrom="paragraph">
              <wp:posOffset>380365</wp:posOffset>
            </wp:positionV>
            <wp:extent cx="2074112" cy="138430"/>
            <wp:effectExtent l="0" t="0" r="2540" b="0"/>
            <wp:wrapNone/>
            <wp:docPr id="26561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0496" name=""/>
                    <pic:cNvPicPr/>
                  </pic:nvPicPr>
                  <pic:blipFill rotWithShape="1">
                    <a:blip r:embed="rId10">
                      <a:extLst>
                        <a:ext uri="{28A0092B-C50C-407E-A947-70E740481C1C}">
                          <a14:useLocalDpi xmlns:a14="http://schemas.microsoft.com/office/drawing/2010/main" val="0"/>
                        </a:ext>
                      </a:extLst>
                    </a:blip>
                    <a:srcRect l="27933" t="18035" r="56782" b="80151"/>
                    <a:stretch/>
                  </pic:blipFill>
                  <pic:spPr bwMode="auto">
                    <a:xfrm>
                      <a:off x="0" y="0"/>
                      <a:ext cx="2074112" cy="13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5ED" w:rsidRPr="00D72B69">
        <w:rPr>
          <w:rFonts w:ascii="SVN-Calling Code" w:hAnsi="SVN-Calling Code"/>
          <w:noProof/>
          <w:szCs w:val="24"/>
        </w:rPr>
        <w:drawing>
          <wp:inline distT="0" distB="0" distL="0" distR="0" wp14:anchorId="5ECE328F" wp14:editId="0AEFDA37">
            <wp:extent cx="6514286" cy="695238"/>
            <wp:effectExtent l="0" t="0" r="0" b="0"/>
            <wp:docPr id="65569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1090" name=""/>
                    <pic:cNvPicPr/>
                  </pic:nvPicPr>
                  <pic:blipFill rotWithShape="1">
                    <a:blip r:embed="rId11"/>
                    <a:srcRect t="-10617" r="-23576"/>
                    <a:stretch/>
                  </pic:blipFill>
                  <pic:spPr>
                    <a:xfrm>
                      <a:off x="0" y="0"/>
                      <a:ext cx="6514286" cy="695238"/>
                    </a:xfrm>
                    <a:prstGeom prst="rect">
                      <a:avLst/>
                    </a:prstGeom>
                  </pic:spPr>
                </pic:pic>
              </a:graphicData>
            </a:graphic>
          </wp:inline>
        </w:drawing>
      </w:r>
    </w:p>
    <w:p w14:paraId="4B7E34D2" w14:textId="48ABD16D" w:rsidR="00913808" w:rsidRPr="00D72B69" w:rsidRDefault="00913808" w:rsidP="009B65A0">
      <w:pPr>
        <w:pStyle w:val="ListParagraph"/>
        <w:ind w:left="1440"/>
        <w:rPr>
          <w:rFonts w:ascii="SVN-Calling Code" w:hAnsi="SVN-Calling Code"/>
          <w:szCs w:val="24"/>
        </w:rPr>
      </w:pPr>
    </w:p>
    <w:p w14:paraId="4D289DC8" w14:textId="3DE1C2E8" w:rsidR="00913808" w:rsidRPr="00D72B69" w:rsidRDefault="00A775ED" w:rsidP="009B65A0">
      <w:pPr>
        <w:pStyle w:val="ListParagraph"/>
        <w:ind w:left="1440"/>
        <w:rPr>
          <w:rFonts w:ascii="SVN-Calling Code" w:hAnsi="SVN-Calling Code"/>
          <w:szCs w:val="24"/>
        </w:rPr>
      </w:pPr>
      <w:r w:rsidRPr="00D72B69">
        <w:rPr>
          <w:rFonts w:ascii="SVN-Calling Code" w:hAnsi="SVN-Calling Code"/>
          <w:color w:val="auto"/>
          <w:szCs w:val="24"/>
        </w:rPr>
        <w:t>Có thể dùng pwd để kiểm tra địa chỉ của thư mục hiện tại</w:t>
      </w:r>
    </w:p>
    <w:p w14:paraId="7E424B5B" w14:textId="77777777" w:rsidR="003D2C03" w:rsidRDefault="003D2C03" w:rsidP="009B65A0">
      <w:pPr>
        <w:pStyle w:val="ListParagraph"/>
        <w:ind w:left="1440"/>
        <w:rPr>
          <w:rFonts w:ascii="SVN-Calling Code" w:hAnsi="SVN-Calling Code"/>
          <w:szCs w:val="24"/>
        </w:rPr>
      </w:pPr>
    </w:p>
    <w:p w14:paraId="321C98B1" w14:textId="77777777" w:rsidR="00A775ED" w:rsidRPr="00D72B69" w:rsidRDefault="00A775ED" w:rsidP="009B65A0">
      <w:pPr>
        <w:pStyle w:val="ListParagraph"/>
        <w:ind w:left="1440"/>
        <w:rPr>
          <w:rFonts w:ascii="SVN-Calling Code" w:hAnsi="SVN-Calling Code"/>
          <w:szCs w:val="24"/>
        </w:rPr>
      </w:pPr>
    </w:p>
    <w:p w14:paraId="718010CE" w14:textId="77777777" w:rsidR="00913808" w:rsidRPr="00D72B69" w:rsidRDefault="009B65A0" w:rsidP="009B65A0">
      <w:pPr>
        <w:pStyle w:val="ListParagraph"/>
        <w:numPr>
          <w:ilvl w:val="0"/>
          <w:numId w:val="4"/>
        </w:numPr>
        <w:rPr>
          <w:rFonts w:ascii="SVN-Calling Code" w:hAnsi="SVN-Calling Code"/>
          <w:b/>
          <w:bCs/>
          <w:szCs w:val="24"/>
        </w:rPr>
      </w:pPr>
      <w:r w:rsidRPr="00D72B69">
        <w:rPr>
          <w:rFonts w:ascii="SVN-Calling Code" w:hAnsi="SVN-Calling Code"/>
          <w:b/>
          <w:bCs/>
          <w:szCs w:val="24"/>
        </w:rPr>
        <w:t>T</w:t>
      </w:r>
      <w:r w:rsidRPr="00D72B69">
        <w:rPr>
          <w:rFonts w:ascii="SVN-Calling Code" w:hAnsi="SVN-Calling Code" w:cs="Calibri"/>
          <w:b/>
          <w:bCs/>
          <w:szCs w:val="24"/>
        </w:rPr>
        <w:t>ạ</w:t>
      </w:r>
      <w:r w:rsidRPr="00D72B69">
        <w:rPr>
          <w:rFonts w:ascii="SVN-Calling Code" w:hAnsi="SVN-Calling Code"/>
          <w:b/>
          <w:bCs/>
          <w:szCs w:val="24"/>
        </w:rPr>
        <w:t>o cây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nh</w:t>
      </w:r>
      <w:r w:rsidRPr="00D72B69">
        <w:rPr>
          <w:rFonts w:ascii="SVN-Calling Code" w:hAnsi="SVN-Calling Code" w:cs="Calibri"/>
          <w:b/>
          <w:bCs/>
          <w:szCs w:val="24"/>
        </w:rPr>
        <w:t>ư</w:t>
      </w:r>
      <w:r w:rsidRPr="00D72B69">
        <w:rPr>
          <w:rFonts w:ascii="SVN-Calling Code" w:hAnsi="SVN-Calling Code"/>
          <w:b/>
          <w:bCs/>
          <w:szCs w:val="24"/>
        </w:rPr>
        <w:t xml:space="preserve"> sau trong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w:t>
      </w:r>
    </w:p>
    <w:p w14:paraId="050EB3A2" w14:textId="5911951D" w:rsidR="009B65A0" w:rsidRPr="00D72B69" w:rsidRDefault="009B65A0" w:rsidP="00913808">
      <w:pPr>
        <w:pStyle w:val="ListParagraph"/>
        <w:rPr>
          <w:rFonts w:ascii="SVN-Calling Code" w:hAnsi="SVN-Calling Code"/>
          <w:b/>
          <w:bCs/>
          <w:szCs w:val="24"/>
        </w:rPr>
      </w:pPr>
      <w:r w:rsidRPr="00D72B69">
        <w:rPr>
          <w:rFonts w:ascii="SVN-Calling Code" w:hAnsi="SVN-Calling Code"/>
          <w:b/>
          <w:bCs/>
          <w:szCs w:val="24"/>
        </w:rPr>
        <w:t>cá nhân c</w:t>
      </w:r>
      <w:r w:rsidRPr="00D72B69">
        <w:rPr>
          <w:rFonts w:ascii="SVN-Calling Code" w:hAnsi="SVN-Calling Code" w:cs="Calibri"/>
          <w:b/>
          <w:bCs/>
          <w:szCs w:val="24"/>
        </w:rPr>
        <w:t>ủ</w:t>
      </w:r>
      <w:r w:rsidRPr="00D72B69">
        <w:rPr>
          <w:rFonts w:ascii="SVN-Calling Code" w:hAnsi="SVN-Calling Code"/>
          <w:b/>
          <w:bCs/>
          <w:szCs w:val="24"/>
        </w:rPr>
        <w:t>a mình theo hình sau :</w:t>
      </w:r>
    </w:p>
    <w:p w14:paraId="3DEF0881" w14:textId="77777777" w:rsidR="00913808" w:rsidRPr="00D72B69" w:rsidRDefault="00913808" w:rsidP="00913808">
      <w:pPr>
        <w:pStyle w:val="ListParagraph"/>
        <w:rPr>
          <w:rFonts w:ascii="SVN-Calling Code" w:hAnsi="SVN-Calling Code"/>
          <w:b/>
          <w:bCs/>
          <w:szCs w:val="24"/>
        </w:rPr>
      </w:pPr>
    </w:p>
    <w:p w14:paraId="143A53A2" w14:textId="7AE50A3A" w:rsidR="009B65A0" w:rsidRPr="00D72B69" w:rsidRDefault="009B65A0" w:rsidP="009B65A0">
      <w:pPr>
        <w:pStyle w:val="ListParagraph"/>
        <w:rPr>
          <w:rFonts w:ascii="SVN-Calling Code" w:hAnsi="SVN-Calling Code"/>
          <w:b/>
          <w:bCs/>
          <w:szCs w:val="24"/>
        </w:rPr>
      </w:pPr>
      <w:r w:rsidRPr="00D72B69">
        <w:rPr>
          <w:rFonts w:ascii="SVN-Calling Code" w:hAnsi="SVN-Calling Code"/>
          <w:b/>
          <w:bCs/>
          <w:noProof/>
          <w:szCs w:val="24"/>
        </w:rPr>
        <w:drawing>
          <wp:inline distT="0" distB="0" distL="0" distR="0" wp14:anchorId="3FC63C58" wp14:editId="2F8A5624">
            <wp:extent cx="2019300" cy="1638300"/>
            <wp:effectExtent l="0" t="0" r="0" b="0"/>
            <wp:docPr id="16718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9291" name=""/>
                    <pic:cNvPicPr/>
                  </pic:nvPicPr>
                  <pic:blipFill rotWithShape="1">
                    <a:blip r:embed="rId12"/>
                    <a:srcRect t="4972"/>
                    <a:stretch/>
                  </pic:blipFill>
                  <pic:spPr bwMode="auto">
                    <a:xfrm>
                      <a:off x="0" y="0"/>
                      <a:ext cx="2019300" cy="1638300"/>
                    </a:xfrm>
                    <a:prstGeom prst="rect">
                      <a:avLst/>
                    </a:prstGeom>
                    <a:ln>
                      <a:noFill/>
                    </a:ln>
                    <a:extLst>
                      <a:ext uri="{53640926-AAD7-44D8-BBD7-CCE9431645EC}">
                        <a14:shadowObscured xmlns:a14="http://schemas.microsoft.com/office/drawing/2010/main"/>
                      </a:ext>
                    </a:extLst>
                  </pic:spPr>
                </pic:pic>
              </a:graphicData>
            </a:graphic>
          </wp:inline>
        </w:drawing>
      </w:r>
    </w:p>
    <w:p w14:paraId="099D337B" w14:textId="77777777" w:rsidR="00D742BF" w:rsidRPr="00D72B69" w:rsidRDefault="00D742BF" w:rsidP="00D742BF">
      <w:pPr>
        <w:pStyle w:val="ListParagraph"/>
        <w:rPr>
          <w:rFonts w:ascii="SVN-Calling Code" w:hAnsi="SVN-Calling Code"/>
          <w:szCs w:val="24"/>
        </w:rPr>
      </w:pPr>
      <w:r w:rsidRPr="00D72B69">
        <w:rPr>
          <w:rFonts w:ascii="SVN-Calling Code" w:hAnsi="SVN-Calling Code" w:cs="Segoe UI Historic"/>
          <w:color w:val="050505"/>
          <w:szCs w:val="24"/>
          <w:shd w:val="clear" w:color="auto" w:fill="E4E6EB"/>
        </w:rPr>
        <w:br/>
      </w:r>
      <w:r w:rsidRPr="00D72B69">
        <w:rPr>
          <w:rFonts w:ascii="SVN-Calling Code" w:hAnsi="SVN-Calling Code" w:cs="Segoe UI Historic"/>
          <w:color w:val="050505"/>
          <w:szCs w:val="24"/>
          <w:shd w:val="clear" w:color="auto" w:fill="E4E6EB"/>
        </w:rPr>
        <w:br/>
      </w:r>
      <w:r w:rsidRPr="00D72B69">
        <w:rPr>
          <w:rFonts w:ascii="SVN-Calling Code" w:hAnsi="SVN-Calling Code" w:cs="Segoe UI Historic"/>
          <w:color w:val="050505"/>
          <w:szCs w:val="24"/>
          <w:shd w:val="clear" w:color="auto" w:fill="E4E6EB"/>
        </w:rPr>
        <w:br/>
      </w:r>
      <w:r w:rsidRPr="00D72B69">
        <w:rPr>
          <w:rFonts w:ascii="SVN-Calling Code" w:hAnsi="SVN-Calling Code"/>
          <w:szCs w:val="24"/>
        </w:rPr>
        <w:t>Các câu lệnh cần dùng:</w:t>
      </w:r>
    </w:p>
    <w:p w14:paraId="7A433EEA" w14:textId="77777777" w:rsidR="00D742BF" w:rsidRPr="00D72B69" w:rsidRDefault="00D742BF" w:rsidP="00D742BF">
      <w:pPr>
        <w:pStyle w:val="ListParagraph"/>
        <w:rPr>
          <w:rFonts w:ascii="SVN-Calling Code" w:hAnsi="SVN-Calling Code"/>
          <w:b/>
          <w:bCs/>
          <w:szCs w:val="24"/>
        </w:rPr>
      </w:pPr>
    </w:p>
    <w:p w14:paraId="44D53908" w14:textId="055FBA40" w:rsidR="00D742BF" w:rsidRPr="00D72B69" w:rsidRDefault="00D742BF" w:rsidP="000A2A7E">
      <w:pPr>
        <w:pStyle w:val="ListParagraph"/>
        <w:numPr>
          <w:ilvl w:val="1"/>
          <w:numId w:val="5"/>
        </w:numPr>
        <w:rPr>
          <w:rFonts w:ascii="SVN-Calling Code" w:hAnsi="SVN-Calling Code" w:cs="Segoe UI Historic"/>
          <w:color w:val="050505"/>
          <w:szCs w:val="24"/>
          <w:shd w:val="clear" w:color="auto" w:fill="E4E6EB"/>
        </w:rPr>
      </w:pPr>
      <w:r w:rsidRPr="00D72B69">
        <w:rPr>
          <w:rFonts w:ascii="SVN-Calling Code" w:hAnsi="SVN-Calling Code" w:cs="Segoe UI Historic"/>
          <w:color w:val="050505"/>
          <w:szCs w:val="24"/>
          <w:shd w:val="clear" w:color="auto" w:fill="E4E6EB"/>
        </w:rPr>
        <w:t xml:space="preserve">cd ~ </w:t>
      </w:r>
    </w:p>
    <w:p w14:paraId="461BABC8" w14:textId="4478CA5E" w:rsidR="00913808" w:rsidRPr="00D72B69" w:rsidRDefault="00913808" w:rsidP="000A2A7E">
      <w:pPr>
        <w:pStyle w:val="ListParagraph"/>
        <w:numPr>
          <w:ilvl w:val="1"/>
          <w:numId w:val="5"/>
        </w:numPr>
        <w:rPr>
          <w:rFonts w:ascii="SVN-Calling Code" w:hAnsi="SVN-Calling Code" w:cs="Segoe UI Historic"/>
          <w:color w:val="050505"/>
          <w:szCs w:val="24"/>
          <w:shd w:val="clear" w:color="auto" w:fill="E4E6EB"/>
        </w:rPr>
      </w:pPr>
      <w:r w:rsidRPr="00D72B69">
        <w:rPr>
          <w:rFonts w:ascii="SVN-Calling Code" w:hAnsi="SVN-Calling Code" w:cs="Segoe UI Historic"/>
          <w:noProof/>
          <w:color w:val="050505"/>
          <w:szCs w:val="24"/>
        </w:rPr>
        <mc:AlternateContent>
          <mc:Choice Requires="wps">
            <w:drawing>
              <wp:anchor distT="0" distB="0" distL="114300" distR="114300" simplePos="0" relativeHeight="251659264" behindDoc="0" locked="0" layoutInCell="1" allowOverlap="1" wp14:anchorId="31B194DE" wp14:editId="2F5A40A3">
                <wp:simplePos x="0" y="0"/>
                <wp:positionH relativeFrom="column">
                  <wp:posOffset>114300</wp:posOffset>
                </wp:positionH>
                <wp:positionV relativeFrom="paragraph">
                  <wp:posOffset>92075</wp:posOffset>
                </wp:positionV>
                <wp:extent cx="342900" cy="1428750"/>
                <wp:effectExtent l="285750" t="0" r="19050" b="95250"/>
                <wp:wrapNone/>
                <wp:docPr id="866134352" name="Connector: Elbow 3"/>
                <wp:cNvGraphicFramePr/>
                <a:graphic xmlns:a="http://schemas.openxmlformats.org/drawingml/2006/main">
                  <a:graphicData uri="http://schemas.microsoft.com/office/word/2010/wordprocessingShape">
                    <wps:wsp>
                      <wps:cNvCnPr/>
                      <wps:spPr>
                        <a:xfrm flipH="1">
                          <a:off x="0" y="0"/>
                          <a:ext cx="342900" cy="1428750"/>
                        </a:xfrm>
                        <a:prstGeom prst="bentConnector3">
                          <a:avLst>
                            <a:gd name="adj1" fmla="val 183276"/>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A2DBA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9pt;margin-top:7.25pt;width:27pt;height:11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" adj="39588" strokecolor="#c0f400 [3204]" strokeweight="1pt">
                <v:stroke endarrow="block"/>
              </v:shape>
            </w:pict>
          </mc:Fallback>
        </mc:AlternateContent>
      </w:r>
      <w:r w:rsidRPr="00D72B69">
        <w:rPr>
          <w:rFonts w:ascii="SVN-Calling Code" w:hAnsi="SVN-Calling Code" w:cs="Segoe UI Historic"/>
          <w:color w:val="050505"/>
          <w:szCs w:val="24"/>
          <w:shd w:val="clear" w:color="auto" w:fill="E4E6EB"/>
        </w:rPr>
        <w:t xml:space="preserve">mkdir -p Myweb/image/{icon,background,animation} </w:t>
      </w:r>
    </w:p>
    <w:p w14:paraId="77ACC7FB" w14:textId="77777777" w:rsidR="00913808" w:rsidRPr="00D72B69" w:rsidRDefault="00913808" w:rsidP="00913808">
      <w:pPr>
        <w:pStyle w:val="ListParagraph"/>
        <w:rPr>
          <w:rFonts w:ascii="SVN-Calling Code" w:hAnsi="SVN-Calling Code" w:cs="Segoe UI Historic"/>
          <w:color w:val="050505"/>
          <w:szCs w:val="24"/>
          <w:shd w:val="clear" w:color="auto" w:fill="E4E6EB"/>
        </w:rPr>
      </w:pPr>
    </w:p>
    <w:p w14:paraId="6C3FF3D4" w14:textId="7F97E713" w:rsidR="00913808" w:rsidRPr="00913808" w:rsidRDefault="00913808" w:rsidP="00913808">
      <w:pPr>
        <w:pStyle w:val="ListParagraph"/>
        <w:ind w:left="180"/>
        <w:rPr>
          <w:rFonts w:ascii="SVN-Calling Code" w:hAnsi="SVN-Calling Code" w:cs="Segoe UI Historic"/>
          <w:color w:val="050505"/>
          <w:szCs w:val="24"/>
          <w:shd w:val="clear" w:color="auto" w:fill="E4E6EB"/>
        </w:rPr>
      </w:pPr>
      <w:r w:rsidRPr="00913808">
        <w:rPr>
          <w:rFonts w:ascii="SVN-Calling Code" w:eastAsia="Times New Roman" w:hAnsi="SVN-Calling Code" w:cs="Times New Roman"/>
          <w:color w:val="111111"/>
          <w:szCs w:val="24"/>
          <w:lang w:eastAsia="en-US"/>
        </w:rPr>
        <w:t>Câu lệnh </w:t>
      </w:r>
      <w:r w:rsidRPr="00D72B69">
        <w:rPr>
          <w:rFonts w:ascii="SVN-Calling Code" w:hAnsi="SVN-Calling Code" w:cs="Segoe UI Historic"/>
          <w:color w:val="050505"/>
          <w:szCs w:val="24"/>
          <w:shd w:val="clear" w:color="auto" w:fill="E4E6EB"/>
        </w:rPr>
        <w:t xml:space="preserve">mkdir -p Myweb/image/{icon,background,animation} </w:t>
      </w:r>
      <w:r w:rsidRPr="00913808">
        <w:rPr>
          <w:rFonts w:ascii="SVN-Calling Code" w:eastAsia="Times New Roman" w:hAnsi="SVN-Calling Code" w:cs="Times New Roman"/>
          <w:color w:val="111111"/>
          <w:szCs w:val="24"/>
          <w:lang w:eastAsia="en-US"/>
        </w:rPr>
        <w:t xml:space="preserve">được sử dụng để tạo nhiều thư mục cùng một lúc . </w:t>
      </w:r>
    </w:p>
    <w:p w14:paraId="6C79F86F" w14:textId="1D21ED55" w:rsidR="00913808" w:rsidRPr="00913808" w:rsidRDefault="00913808" w:rsidP="00913808">
      <w:pPr>
        <w:numPr>
          <w:ilvl w:val="0"/>
          <w:numId w:val="6"/>
        </w:numPr>
        <w:spacing w:after="0" w:line="240" w:lineRule="auto"/>
        <w:rPr>
          <w:rFonts w:ascii="SVN-Calling Code" w:eastAsia="Times New Roman" w:hAnsi="SVN-Calling Code" w:cs="Times New Roman"/>
          <w:color w:val="111111"/>
          <w:szCs w:val="24"/>
          <w:lang w:eastAsia="en-US"/>
        </w:rPr>
      </w:pPr>
      <w:r w:rsidRPr="00D72B69">
        <w:rPr>
          <w:rFonts w:ascii="SVN-Calling Code" w:hAnsi="SVN-Calling Code" w:cs="Segoe UI Historic"/>
          <w:color w:val="050505"/>
          <w:szCs w:val="24"/>
          <w:shd w:val="clear" w:color="auto" w:fill="E4E6EB"/>
        </w:rPr>
        <w:t>mkdir</w:t>
      </w:r>
      <w:r w:rsidRPr="00913808">
        <w:rPr>
          <w:rFonts w:ascii="SVN-Calling Code" w:eastAsia="Times New Roman" w:hAnsi="SVN-Calling Code" w:cs="Times New Roman"/>
          <w:color w:val="111111"/>
          <w:szCs w:val="24"/>
          <w:lang w:eastAsia="en-US"/>
        </w:rPr>
        <w:t xml:space="preserve">: Đây là lệnh được sử dụng để tạo một thư mục mới. </w:t>
      </w:r>
    </w:p>
    <w:p w14:paraId="1E3CB43C" w14:textId="63259F08" w:rsidR="00913808" w:rsidRPr="00913808" w:rsidRDefault="00913808" w:rsidP="00913808">
      <w:pPr>
        <w:numPr>
          <w:ilvl w:val="0"/>
          <w:numId w:val="6"/>
        </w:numPr>
        <w:spacing w:after="0" w:line="240" w:lineRule="auto"/>
        <w:rPr>
          <w:rFonts w:ascii="SVN-Calling Code" w:eastAsia="Times New Roman" w:hAnsi="SVN-Calling Code" w:cs="Times New Roman"/>
          <w:color w:val="111111"/>
          <w:szCs w:val="24"/>
          <w:lang w:eastAsia="en-US"/>
        </w:rPr>
      </w:pPr>
      <w:r w:rsidRPr="00D72B69">
        <w:rPr>
          <w:rFonts w:ascii="SVN-Calling Code" w:hAnsi="SVN-Calling Code" w:cs="Segoe UI Historic"/>
          <w:color w:val="050505"/>
          <w:szCs w:val="24"/>
          <w:shd w:val="clear" w:color="auto" w:fill="E4E6EB"/>
        </w:rPr>
        <w:t>-p</w:t>
      </w:r>
      <w:r w:rsidRPr="00913808">
        <w:rPr>
          <w:rFonts w:ascii="SVN-Calling Code" w:eastAsia="Times New Roman" w:hAnsi="SVN-Calling Code" w:cs="Times New Roman"/>
          <w:color w:val="111111"/>
          <w:szCs w:val="24"/>
          <w:lang w:eastAsia="en-US"/>
        </w:rPr>
        <w:t>: Đây là một tùy chọn của lệnh </w:t>
      </w:r>
      <w:r w:rsidRPr="00913808">
        <w:rPr>
          <w:rFonts w:ascii="SVN-Calling Code" w:eastAsia="Times New Roman" w:hAnsi="SVN-Calling Code" w:cs="Courier New"/>
          <w:color w:val="111111"/>
          <w:szCs w:val="24"/>
          <w:lang w:eastAsia="en-US"/>
        </w:rPr>
        <w:t>mkdir</w:t>
      </w:r>
      <w:r w:rsidRPr="00913808">
        <w:rPr>
          <w:rFonts w:ascii="SVN-Calling Code" w:eastAsia="Times New Roman" w:hAnsi="SVN-Calling Code" w:cs="Times New Roman"/>
          <w:color w:val="111111"/>
          <w:szCs w:val="24"/>
          <w:lang w:eastAsia="en-US"/>
        </w:rPr>
        <w:t> được sử dụng để tạo các thư mục cha nếu chúng không tồn tại. Nếu bạn không sử dụng tùy chọn này và một trong các thư mục cha không tồn tại, lệnh </w:t>
      </w:r>
      <w:r w:rsidRPr="00913808">
        <w:rPr>
          <w:rFonts w:ascii="SVN-Calling Code" w:eastAsia="Times New Roman" w:hAnsi="SVN-Calling Code" w:cs="Courier New"/>
          <w:color w:val="111111"/>
          <w:szCs w:val="24"/>
          <w:lang w:eastAsia="en-US"/>
        </w:rPr>
        <w:t>mkdir</w:t>
      </w:r>
      <w:r w:rsidRPr="00913808">
        <w:rPr>
          <w:rFonts w:ascii="SVN-Calling Code" w:eastAsia="Times New Roman" w:hAnsi="SVN-Calling Code" w:cs="Times New Roman"/>
          <w:color w:val="111111"/>
          <w:szCs w:val="24"/>
          <w:lang w:eastAsia="en-US"/>
        </w:rPr>
        <w:t> sẽ báo lỗi.</w:t>
      </w:r>
    </w:p>
    <w:p w14:paraId="19DB29A8" w14:textId="2B1AE452" w:rsidR="00913808" w:rsidRPr="00D72B69" w:rsidRDefault="00913808" w:rsidP="00913808">
      <w:pPr>
        <w:numPr>
          <w:ilvl w:val="0"/>
          <w:numId w:val="6"/>
        </w:numPr>
        <w:spacing w:after="0" w:line="240" w:lineRule="auto"/>
        <w:rPr>
          <w:rFonts w:ascii="SVN-Calling Code" w:eastAsia="Times New Roman" w:hAnsi="SVN-Calling Code" w:cs="Times New Roman"/>
          <w:color w:val="111111"/>
          <w:szCs w:val="24"/>
          <w:lang w:eastAsia="en-US"/>
        </w:rPr>
      </w:pPr>
      <w:r w:rsidRPr="00D72B69">
        <w:rPr>
          <w:rFonts w:ascii="SVN-Calling Code" w:hAnsi="SVN-Calling Code" w:cs="Segoe UI Historic"/>
          <w:color w:val="050505"/>
          <w:szCs w:val="24"/>
          <w:shd w:val="clear" w:color="auto" w:fill="E4E6EB"/>
        </w:rPr>
        <w:t>Myweb/image/{icon,background,animation}</w:t>
      </w:r>
      <w:r w:rsidRPr="00913808">
        <w:rPr>
          <w:rFonts w:ascii="SVN-Calling Code" w:eastAsia="Times New Roman" w:hAnsi="SVN-Calling Code" w:cs="Times New Roman"/>
          <w:color w:val="111111"/>
          <w:szCs w:val="24"/>
          <w:lang w:eastAsia="en-US"/>
        </w:rPr>
        <w:t>: Đây là đường dẫn của các thư mục bạn muốn tạo. </w:t>
      </w:r>
      <w:r w:rsidRPr="00913808">
        <w:rPr>
          <w:rFonts w:ascii="SVN-Calling Code" w:eastAsia="Times New Roman" w:hAnsi="SVN-Calling Code" w:cs="Courier New"/>
          <w:color w:val="111111"/>
          <w:szCs w:val="24"/>
          <w:lang w:eastAsia="en-US"/>
        </w:rPr>
        <w:t>{icon,background,animation}</w:t>
      </w:r>
      <w:r w:rsidRPr="00913808">
        <w:rPr>
          <w:rFonts w:ascii="SVN-Calling Code" w:eastAsia="Times New Roman" w:hAnsi="SVN-Calling Code" w:cs="Times New Roman"/>
          <w:color w:val="111111"/>
          <w:szCs w:val="24"/>
          <w:lang w:eastAsia="en-US"/>
        </w:rPr>
        <w:t> là cú pháp của bash shell được gọi là “brace expansion”. Nó sẽ tạo ra các chuỗi bằng cách thay thế </w:t>
      </w:r>
      <w:r w:rsidRPr="00913808">
        <w:rPr>
          <w:rFonts w:ascii="SVN-Calling Code" w:eastAsia="Times New Roman" w:hAnsi="SVN-Calling Code" w:cs="Courier New"/>
          <w:color w:val="111111"/>
          <w:szCs w:val="24"/>
          <w:lang w:eastAsia="en-US"/>
        </w:rPr>
        <w:t>{...}</w:t>
      </w:r>
      <w:r w:rsidRPr="00913808">
        <w:rPr>
          <w:rFonts w:ascii="SVN-Calling Code" w:eastAsia="Times New Roman" w:hAnsi="SVN-Calling Code" w:cs="Times New Roman"/>
          <w:color w:val="111111"/>
          <w:szCs w:val="24"/>
          <w:lang w:eastAsia="en-US"/>
        </w:rPr>
        <w:t> bằng mỗi phần tử được liệt kê bên trong dấu ngoặc nhọn.</w:t>
      </w:r>
    </w:p>
    <w:p w14:paraId="09D26FCB" w14:textId="77777777" w:rsidR="00913808" w:rsidRPr="00913808" w:rsidRDefault="00913808" w:rsidP="00913808">
      <w:pPr>
        <w:spacing w:after="0" w:line="240" w:lineRule="auto"/>
        <w:ind w:left="720"/>
        <w:rPr>
          <w:rFonts w:ascii="SVN-Calling Code" w:eastAsia="Times New Roman" w:hAnsi="SVN-Calling Code" w:cs="Times New Roman"/>
          <w:color w:val="111111"/>
          <w:szCs w:val="24"/>
          <w:lang w:eastAsia="en-US"/>
        </w:rPr>
      </w:pPr>
    </w:p>
    <w:p w14:paraId="07D9CCEE" w14:textId="0A9FD171" w:rsidR="00913808" w:rsidRPr="00913808" w:rsidRDefault="00913808" w:rsidP="000A2A7E">
      <w:pPr>
        <w:spacing w:after="0" w:line="240" w:lineRule="auto"/>
        <w:ind w:left="180"/>
        <w:rPr>
          <w:rFonts w:ascii="SVN-Calling Code" w:eastAsia="Times New Roman" w:hAnsi="SVN-Calling Code" w:cs="Times New Roman"/>
          <w:color w:val="111111"/>
          <w:szCs w:val="24"/>
          <w:lang w:eastAsia="en-US"/>
        </w:rPr>
      </w:pPr>
      <w:r w:rsidRPr="00913808">
        <w:rPr>
          <w:rFonts w:ascii="SVN-Calling Code" w:eastAsia="Times New Roman" w:hAnsi="SVN-Calling Code" w:cs="Times New Roman"/>
          <w:color w:val="111111"/>
          <w:szCs w:val="24"/>
          <w:lang w:eastAsia="en-US"/>
        </w:rPr>
        <w:t xml:space="preserve">Vì vậy, câu lệnh trên sẽ tạo ra ba thư mục mới </w:t>
      </w:r>
      <w:r w:rsidR="000A2A7E" w:rsidRPr="00D72B69">
        <w:rPr>
          <w:rFonts w:ascii="SVN-Calling Code" w:eastAsia="Times New Roman" w:hAnsi="SVN-Calling Code" w:cs="Times New Roman"/>
          <w:color w:val="111111"/>
          <w:szCs w:val="24"/>
          <w:lang w:eastAsia="en-US"/>
        </w:rPr>
        <w:t>l</w:t>
      </w:r>
      <w:r w:rsidRPr="00913808">
        <w:rPr>
          <w:rFonts w:ascii="SVN-Calling Code" w:eastAsia="Times New Roman" w:hAnsi="SVN-Calling Code" w:cs="Times New Roman"/>
          <w:color w:val="111111"/>
          <w:szCs w:val="24"/>
          <w:lang w:eastAsia="en-US"/>
        </w:rPr>
        <w:t>à </w:t>
      </w:r>
      <w:r w:rsidRPr="00913808">
        <w:rPr>
          <w:rFonts w:ascii="SVN-Calling Code" w:hAnsi="SVN-Calling Code" w:cs="Segoe UI Historic"/>
          <w:color w:val="050505"/>
          <w:szCs w:val="24"/>
          <w:shd w:val="clear" w:color="auto" w:fill="E4E6EB"/>
        </w:rPr>
        <w:t>Myweb/image/icon, Myweb/image/background</w:t>
      </w:r>
      <w:r w:rsidRPr="00913808">
        <w:rPr>
          <w:rFonts w:ascii="SVN-Calling Code" w:eastAsia="Times New Roman" w:hAnsi="SVN-Calling Code" w:cs="Times New Roman"/>
          <w:color w:val="111111"/>
          <w:szCs w:val="24"/>
          <w:lang w:eastAsia="en-US"/>
        </w:rPr>
        <w:t xml:space="preserve">, </w:t>
      </w:r>
      <w:r w:rsidR="000A2A7E" w:rsidRPr="00D72B69">
        <w:rPr>
          <w:rFonts w:ascii="SVN-Calling Code" w:eastAsia="Times New Roman" w:hAnsi="SVN-Calling Code" w:cs="Times New Roman"/>
          <w:color w:val="111111"/>
          <w:szCs w:val="24"/>
          <w:lang w:eastAsia="en-US"/>
        </w:rPr>
        <w:t>v</w:t>
      </w:r>
      <w:r w:rsidRPr="00913808">
        <w:rPr>
          <w:rFonts w:ascii="SVN-Calling Code" w:eastAsia="Times New Roman" w:hAnsi="SVN-Calling Code" w:cs="Times New Roman"/>
          <w:color w:val="111111"/>
          <w:szCs w:val="24"/>
          <w:lang w:eastAsia="en-US"/>
        </w:rPr>
        <w:t>à </w:t>
      </w:r>
      <w:r w:rsidRPr="00913808">
        <w:rPr>
          <w:rFonts w:ascii="SVN-Calling Code" w:hAnsi="SVN-Calling Code" w:cs="Segoe UI Historic"/>
          <w:color w:val="050505"/>
          <w:szCs w:val="24"/>
          <w:shd w:val="clear" w:color="auto" w:fill="E4E6EB"/>
        </w:rPr>
        <w:t>Myweb/image/animation</w:t>
      </w:r>
      <w:r w:rsidRPr="00913808">
        <w:rPr>
          <w:rFonts w:ascii="SVN-Calling Code" w:eastAsia="Times New Roman" w:hAnsi="SVN-Calling Code" w:cs="Times New Roman"/>
          <w:color w:val="111111"/>
          <w:szCs w:val="24"/>
          <w:lang w:eastAsia="en-US"/>
        </w:rPr>
        <w:t>. Nếu thư mục </w:t>
      </w:r>
      <w:r w:rsidRPr="00913808">
        <w:rPr>
          <w:rFonts w:ascii="SVN-Calling Code" w:eastAsia="Times New Roman" w:hAnsi="SVN-Calling Code" w:cs="Courier New"/>
          <w:color w:val="111111"/>
          <w:szCs w:val="24"/>
          <w:lang w:eastAsia="en-US"/>
        </w:rPr>
        <w:t>Myweb</w:t>
      </w:r>
      <w:r w:rsidRPr="00913808">
        <w:rPr>
          <w:rFonts w:ascii="SVN-Calling Code" w:eastAsia="Times New Roman" w:hAnsi="SVN-Calling Code" w:cs="Times New Roman"/>
          <w:color w:val="111111"/>
          <w:szCs w:val="24"/>
          <w:lang w:eastAsia="en-US"/>
        </w:rPr>
        <w:t> hoặc </w:t>
      </w:r>
      <w:r w:rsidRPr="00913808">
        <w:rPr>
          <w:rFonts w:ascii="SVN-Calling Code" w:eastAsia="Times New Roman" w:hAnsi="SVN-Calling Code" w:cs="Courier New"/>
          <w:color w:val="111111"/>
          <w:szCs w:val="24"/>
          <w:lang w:eastAsia="en-US"/>
        </w:rPr>
        <w:t>Myweb/image</w:t>
      </w:r>
      <w:r w:rsidRPr="00913808">
        <w:rPr>
          <w:rFonts w:ascii="SVN-Calling Code" w:eastAsia="Times New Roman" w:hAnsi="SVN-Calling Code" w:cs="Times New Roman"/>
          <w:color w:val="111111"/>
          <w:szCs w:val="24"/>
          <w:lang w:eastAsia="en-US"/>
        </w:rPr>
        <w:t> không tồn tại, chúng cũng sẽ được tạo ra nhờ vào tùy chọn </w:t>
      </w:r>
      <w:r w:rsidRPr="00913808">
        <w:rPr>
          <w:rFonts w:ascii="SVN-Calling Code" w:eastAsia="Times New Roman" w:hAnsi="SVN-Calling Code" w:cs="Courier New"/>
          <w:color w:val="111111"/>
          <w:szCs w:val="24"/>
          <w:lang w:eastAsia="en-US"/>
        </w:rPr>
        <w:t>-p</w:t>
      </w:r>
      <w:r w:rsidRPr="00913808">
        <w:rPr>
          <w:rFonts w:ascii="SVN-Calling Code" w:eastAsia="Times New Roman" w:hAnsi="SVN-Calling Code" w:cs="Times New Roman"/>
          <w:color w:val="111111"/>
          <w:szCs w:val="24"/>
          <w:lang w:eastAsia="en-US"/>
        </w:rPr>
        <w:t>.</w:t>
      </w:r>
    </w:p>
    <w:p w14:paraId="4ED18298" w14:textId="77777777" w:rsidR="00913808" w:rsidRDefault="00913808" w:rsidP="009B65A0">
      <w:pPr>
        <w:pStyle w:val="ListParagraph"/>
        <w:rPr>
          <w:rFonts w:ascii="SVN-Calling Code" w:hAnsi="SVN-Calling Code" w:cs="Segoe UI Historic"/>
          <w:color w:val="050505"/>
          <w:szCs w:val="24"/>
          <w:shd w:val="clear" w:color="auto" w:fill="E4E6EB"/>
        </w:rPr>
      </w:pPr>
    </w:p>
    <w:p w14:paraId="3EE08C1E" w14:textId="77777777" w:rsidR="003D2C03" w:rsidRDefault="003D2C03" w:rsidP="009B65A0">
      <w:pPr>
        <w:pStyle w:val="ListParagraph"/>
        <w:rPr>
          <w:rFonts w:ascii="SVN-Calling Code" w:hAnsi="SVN-Calling Code" w:cs="Segoe UI Historic"/>
          <w:color w:val="050505"/>
          <w:szCs w:val="24"/>
          <w:shd w:val="clear" w:color="auto" w:fill="E4E6EB"/>
        </w:rPr>
      </w:pPr>
    </w:p>
    <w:p w14:paraId="1DD3E0F6" w14:textId="77777777" w:rsidR="003D2C03" w:rsidRPr="00D72B69" w:rsidRDefault="003D2C03" w:rsidP="009B65A0">
      <w:pPr>
        <w:pStyle w:val="ListParagraph"/>
        <w:rPr>
          <w:rFonts w:ascii="SVN-Calling Code" w:hAnsi="SVN-Calling Code" w:cs="Segoe UI Historic"/>
          <w:color w:val="050505"/>
          <w:szCs w:val="24"/>
          <w:shd w:val="clear" w:color="auto" w:fill="E4E6EB"/>
        </w:rPr>
      </w:pPr>
    </w:p>
    <w:p w14:paraId="007A2D77" w14:textId="4C10EAC5" w:rsidR="000A2A7E" w:rsidRDefault="00D742BF" w:rsidP="003D2C03">
      <w:pPr>
        <w:pStyle w:val="ListParagraph"/>
        <w:numPr>
          <w:ilvl w:val="1"/>
          <w:numId w:val="5"/>
        </w:numPr>
        <w:ind w:left="450" w:hanging="720"/>
        <w:rPr>
          <w:rFonts w:ascii="SVN-Calling Code" w:eastAsia="Times New Roman" w:hAnsi="SVN-Calling Code" w:cs="Times New Roman"/>
          <w:color w:val="111111"/>
          <w:szCs w:val="24"/>
          <w:lang w:eastAsia="en-US"/>
        </w:rPr>
      </w:pPr>
      <w:r w:rsidRPr="00D72B69">
        <w:rPr>
          <w:rFonts w:ascii="SVN-Calling Code" w:hAnsi="SVN-Calling Code" w:cs="Segoe UI Historic"/>
          <w:color w:val="050505"/>
          <w:szCs w:val="24"/>
          <w:shd w:val="clear" w:color="auto" w:fill="E4E6EB"/>
        </w:rPr>
        <w:lastRenderedPageBreak/>
        <w:t>mkdir -p Myweb/{databases,scripts,java}</w:t>
      </w:r>
      <w:r w:rsidR="000A2A7E" w:rsidRPr="00D72B69">
        <w:rPr>
          <w:rFonts w:ascii="SVN-Calling Code" w:hAnsi="SVN-Calling Code" w:cs="Segoe UI Historic"/>
          <w:color w:val="050505"/>
          <w:szCs w:val="24"/>
          <w:shd w:val="clear" w:color="auto" w:fill="E4E6EB"/>
        </w:rPr>
        <w:br/>
      </w:r>
      <w:r w:rsidR="000A2A7E" w:rsidRPr="00D72B69">
        <w:rPr>
          <w:rFonts w:ascii="SVN-Calling Code" w:eastAsia="Times New Roman" w:hAnsi="SVN-Calling Code" w:cs="Times New Roman"/>
          <w:color w:val="111111"/>
          <w:szCs w:val="24"/>
          <w:lang w:eastAsia="en-US"/>
        </w:rPr>
        <w:t>Tương tự như câu lệnh trên</w:t>
      </w:r>
    </w:p>
    <w:p w14:paraId="5442C6D9" w14:textId="77777777" w:rsidR="003D2C03" w:rsidRDefault="003D2C03" w:rsidP="003D2C03">
      <w:pPr>
        <w:pStyle w:val="ListParagraph"/>
        <w:ind w:left="1440"/>
        <w:rPr>
          <w:rFonts w:ascii="SVN-Calling Code" w:hAnsi="SVN-Calling Code" w:cs="Segoe UI Historic"/>
          <w:color w:val="050505"/>
          <w:szCs w:val="24"/>
          <w:shd w:val="clear" w:color="auto" w:fill="E4E6EB"/>
        </w:rPr>
      </w:pPr>
    </w:p>
    <w:p w14:paraId="677E79A4" w14:textId="77777777" w:rsidR="003D2C03" w:rsidRDefault="003D2C03" w:rsidP="003D2C03">
      <w:pPr>
        <w:pStyle w:val="ListParagraph"/>
        <w:ind w:left="1440"/>
        <w:rPr>
          <w:rFonts w:ascii="SVN-Calling Code" w:hAnsi="SVN-Calling Code" w:cs="Segoe UI Historic"/>
          <w:color w:val="050505"/>
          <w:szCs w:val="24"/>
          <w:shd w:val="clear" w:color="auto" w:fill="E4E6EB"/>
        </w:rPr>
      </w:pPr>
    </w:p>
    <w:p w14:paraId="74145486" w14:textId="77777777" w:rsidR="003D2C03" w:rsidRPr="00D72B69" w:rsidRDefault="003D2C03" w:rsidP="003D2C03">
      <w:pPr>
        <w:pStyle w:val="ListParagraph"/>
        <w:ind w:left="1440"/>
        <w:rPr>
          <w:rFonts w:ascii="SVN-Calling Code" w:eastAsia="Times New Roman" w:hAnsi="SVN-Calling Code" w:cs="Times New Roman"/>
          <w:color w:val="111111"/>
          <w:szCs w:val="24"/>
          <w:lang w:eastAsia="en-US"/>
        </w:rPr>
      </w:pPr>
    </w:p>
    <w:p w14:paraId="42BDB12A" w14:textId="771EFCB3" w:rsidR="00D742BF" w:rsidRPr="00D72B69" w:rsidRDefault="00D742BF" w:rsidP="009B65A0">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1ADBB0F9" wp14:editId="4CC06D64">
            <wp:extent cx="5943600" cy="450215"/>
            <wp:effectExtent l="0" t="0" r="0" b="6985"/>
            <wp:docPr id="103678099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3AA84BA2" w14:textId="77777777" w:rsidR="00D742BF" w:rsidRPr="00D72B69" w:rsidRDefault="00D742BF" w:rsidP="009B65A0">
      <w:pPr>
        <w:pStyle w:val="ListParagraph"/>
        <w:rPr>
          <w:rFonts w:ascii="SVN-Calling Code" w:hAnsi="SVN-Calling Code"/>
          <w:b/>
          <w:bCs/>
          <w:szCs w:val="24"/>
        </w:rPr>
      </w:pPr>
    </w:p>
    <w:p w14:paraId="3B3F4DFC" w14:textId="583BCD29" w:rsidR="00D742BF" w:rsidRPr="00D72B69" w:rsidRDefault="00D742BF" w:rsidP="009B65A0">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0F04BC38" wp14:editId="7FC5FA7A">
            <wp:extent cx="3324225" cy="1338569"/>
            <wp:effectExtent l="0" t="0" r="0" b="0"/>
            <wp:docPr id="79115305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4479" cy="1342698"/>
                    </a:xfrm>
                    <a:prstGeom prst="rect">
                      <a:avLst/>
                    </a:prstGeom>
                    <a:noFill/>
                    <a:ln>
                      <a:noFill/>
                    </a:ln>
                  </pic:spPr>
                </pic:pic>
              </a:graphicData>
            </a:graphic>
          </wp:inline>
        </w:drawing>
      </w:r>
    </w:p>
    <w:p w14:paraId="3D3EC4D8" w14:textId="77777777" w:rsidR="0018084F" w:rsidRPr="00D72B69" w:rsidRDefault="0018084F" w:rsidP="009B65A0">
      <w:pPr>
        <w:pStyle w:val="ListParagraph"/>
        <w:rPr>
          <w:rFonts w:ascii="SVN-Calling Code" w:hAnsi="SVN-Calling Code"/>
          <w:b/>
          <w:bCs/>
          <w:szCs w:val="24"/>
        </w:rPr>
      </w:pPr>
    </w:p>
    <w:p w14:paraId="62BA0995" w14:textId="3E15D0F2" w:rsidR="0018084F" w:rsidRPr="00D72B69" w:rsidRDefault="0018084F" w:rsidP="0018084F">
      <w:pPr>
        <w:pStyle w:val="ListParagraph"/>
        <w:numPr>
          <w:ilvl w:val="0"/>
          <w:numId w:val="4"/>
        </w:numPr>
        <w:rPr>
          <w:rFonts w:ascii="SVN-Calling Code" w:hAnsi="SVN-Calling Code"/>
          <w:b/>
          <w:bCs/>
          <w:szCs w:val="24"/>
        </w:rPr>
      </w:pPr>
      <w:r w:rsidRPr="00D72B69">
        <w:rPr>
          <w:rFonts w:ascii="SVN-Calling Code" w:hAnsi="SVN-Calling Code"/>
          <w:b/>
          <w:bCs/>
          <w:szCs w:val="24"/>
        </w:rPr>
        <w:t>Tìm hi</w:t>
      </w:r>
      <w:r w:rsidRPr="00D72B69">
        <w:rPr>
          <w:rFonts w:ascii="SVN-Calling Code" w:hAnsi="SVN-Calling Code" w:cs="Calibri"/>
          <w:b/>
          <w:bCs/>
          <w:szCs w:val="24"/>
        </w:rPr>
        <w:t>ể</w:t>
      </w:r>
      <w:r w:rsidRPr="00D72B69">
        <w:rPr>
          <w:rFonts w:ascii="SVN-Calling Code" w:hAnsi="SVN-Calling Code"/>
          <w:b/>
          <w:bCs/>
          <w:szCs w:val="24"/>
        </w:rPr>
        <w:t>u trên Google, s</w:t>
      </w:r>
      <w:r w:rsidRPr="00D72B69">
        <w:rPr>
          <w:rFonts w:ascii="SVN-Calling Code" w:hAnsi="SVN-Calling Code" w:cs="Calibri"/>
          <w:b/>
          <w:bCs/>
          <w:szCs w:val="24"/>
        </w:rPr>
        <w:t>ử</w:t>
      </w:r>
      <w:r w:rsidRPr="00D72B69">
        <w:rPr>
          <w:rFonts w:ascii="SVN-Calling Code" w:hAnsi="SVN-Calling Code"/>
          <w:b/>
          <w:bCs/>
          <w:szCs w:val="24"/>
        </w:rPr>
        <w:t xml:space="preserve"> d</w:t>
      </w:r>
      <w:r w:rsidRPr="00D72B69">
        <w:rPr>
          <w:rFonts w:ascii="SVN-Calling Code" w:hAnsi="SVN-Calling Code" w:cs="Calibri"/>
          <w:b/>
          <w:bCs/>
          <w:szCs w:val="24"/>
        </w:rPr>
        <w:t>ụ</w:t>
      </w:r>
      <w:r w:rsidRPr="00D72B69">
        <w:rPr>
          <w:rFonts w:ascii="SVN-Calling Code" w:hAnsi="SVN-Calling Code"/>
          <w:b/>
          <w:bCs/>
          <w:szCs w:val="24"/>
        </w:rPr>
        <w:t>ng l</w:t>
      </w:r>
      <w:r w:rsidRPr="00D72B69">
        <w:rPr>
          <w:rFonts w:ascii="SVN-Calling Code" w:hAnsi="SVN-Calling Code" w:cs="Calibri"/>
          <w:b/>
          <w:bCs/>
          <w:szCs w:val="24"/>
        </w:rPr>
        <w:t>ệ</w:t>
      </w:r>
      <w:r w:rsidRPr="00D72B69">
        <w:rPr>
          <w:rFonts w:ascii="SVN-Calling Code" w:hAnsi="SVN-Calling Code"/>
          <w:b/>
          <w:bCs/>
          <w:szCs w:val="24"/>
        </w:rPr>
        <w:t>nh đ</w:t>
      </w:r>
      <w:r w:rsidRPr="00D72B69">
        <w:rPr>
          <w:rFonts w:ascii="SVN-Calling Code" w:hAnsi="SVN-Calling Code" w:cs="Calibri"/>
          <w:b/>
          <w:bCs/>
          <w:szCs w:val="24"/>
        </w:rPr>
        <w:t>ể</w:t>
      </w:r>
      <w:r w:rsidRPr="00D72B69">
        <w:rPr>
          <w:rFonts w:ascii="SVN-Calling Code" w:hAnsi="SVN-Calling Code"/>
          <w:b/>
          <w:bCs/>
          <w:szCs w:val="24"/>
        </w:rPr>
        <w:t xml:space="preserve"> tìm m</w:t>
      </w:r>
      <w:r w:rsidRPr="00D72B69">
        <w:rPr>
          <w:rFonts w:ascii="SVN-Calling Code" w:hAnsi="SVN-Calling Code" w:cs="Calibri"/>
          <w:b/>
          <w:bCs/>
          <w:szCs w:val="24"/>
        </w:rPr>
        <w:t>ộ</w:t>
      </w:r>
      <w:r w:rsidRPr="00D72B69">
        <w:rPr>
          <w:rFonts w:ascii="SVN-Calling Code" w:hAnsi="SVN-Calling Code"/>
          <w:b/>
          <w:bCs/>
          <w:szCs w:val="24"/>
        </w:rPr>
        <w:t>t s</w:t>
      </w:r>
      <w:r w:rsidRPr="00D72B69">
        <w:rPr>
          <w:rFonts w:ascii="SVN-Calling Code" w:hAnsi="SVN-Calling Code" w:cs="Calibri"/>
          <w:b/>
          <w:bCs/>
          <w:szCs w:val="24"/>
        </w:rPr>
        <w:t>ố</w:t>
      </w:r>
      <w:r w:rsidRPr="00D72B69">
        <w:rPr>
          <w:rFonts w:ascii="SVN-Calling Code" w:hAnsi="SVN-Calling Code"/>
          <w:b/>
          <w:bCs/>
          <w:szCs w:val="24"/>
        </w:rPr>
        <w:t xml:space="preserve"> file có ph</w:t>
      </w:r>
      <w:r w:rsidRPr="00D72B69">
        <w:rPr>
          <w:rFonts w:ascii="SVN-Calling Code" w:hAnsi="SVN-Calling Code" w:cs="Calibri"/>
          <w:b/>
          <w:bCs/>
          <w:szCs w:val="24"/>
        </w:rPr>
        <w:t>ầ</w:t>
      </w:r>
      <w:r w:rsidRPr="00D72B69">
        <w:rPr>
          <w:rFonts w:ascii="SVN-Calling Code" w:hAnsi="SVN-Calling Code"/>
          <w:b/>
          <w:bCs/>
          <w:szCs w:val="24"/>
        </w:rPr>
        <w:t>n m</w:t>
      </w:r>
      <w:r w:rsidRPr="00D72B69">
        <w:rPr>
          <w:rFonts w:ascii="SVN-Calling Code" w:hAnsi="SVN-Calling Code" w:cs="Calibri"/>
          <w:b/>
          <w:bCs/>
          <w:szCs w:val="24"/>
        </w:rPr>
        <w:t>ở</w:t>
      </w:r>
      <w:r w:rsidRPr="00D72B69">
        <w:rPr>
          <w:rFonts w:ascii="SVN-Calling Code" w:hAnsi="SVN-Calling Code"/>
          <w:b/>
          <w:bCs/>
          <w:szCs w:val="24"/>
        </w:rPr>
        <w:t xml:space="preserve"> r</w:t>
      </w:r>
      <w:r w:rsidRPr="00D72B69">
        <w:rPr>
          <w:rFonts w:ascii="SVN-Calling Code" w:hAnsi="SVN-Calling Code" w:cs="Calibri"/>
          <w:b/>
          <w:bCs/>
          <w:szCs w:val="24"/>
        </w:rPr>
        <w:t>ộ</w:t>
      </w:r>
      <w:r w:rsidRPr="00D72B69">
        <w:rPr>
          <w:rFonts w:ascii="SVN-Calling Code" w:hAnsi="SVN-Calling Code"/>
          <w:b/>
          <w:bCs/>
          <w:szCs w:val="24"/>
        </w:rPr>
        <w:t>ng là .html và .class trong h</w:t>
      </w:r>
      <w:r w:rsidRPr="00D72B69">
        <w:rPr>
          <w:rFonts w:ascii="SVN-Calling Code" w:hAnsi="SVN-Calling Code" w:cs="Calibri"/>
          <w:b/>
          <w:bCs/>
          <w:szCs w:val="24"/>
        </w:rPr>
        <w:t>ệ</w:t>
      </w:r>
      <w:r w:rsidRPr="00D72B69">
        <w:rPr>
          <w:rFonts w:ascii="SVN-Calling Code" w:hAnsi="SVN-Calling Code"/>
          <w:b/>
          <w:bCs/>
          <w:szCs w:val="24"/>
        </w:rPr>
        <w:t xml:space="preserve"> th</w:t>
      </w:r>
      <w:r w:rsidRPr="00D72B69">
        <w:rPr>
          <w:rFonts w:ascii="SVN-Calling Code" w:hAnsi="SVN-Calling Code" w:cs="Calibri"/>
          <w:b/>
          <w:bCs/>
          <w:szCs w:val="24"/>
        </w:rPr>
        <w:t>ố</w:t>
      </w:r>
      <w:r w:rsidRPr="00D72B69">
        <w:rPr>
          <w:rFonts w:ascii="SVN-Calling Code" w:hAnsi="SVN-Calling Code"/>
          <w:b/>
          <w:bCs/>
          <w:szCs w:val="24"/>
        </w:rPr>
        <w:t>ng file. Copy m</w:t>
      </w:r>
      <w:r w:rsidRPr="00D72B69">
        <w:rPr>
          <w:rFonts w:ascii="SVN-Calling Code" w:hAnsi="SVN-Calling Code" w:cs="Calibri"/>
          <w:b/>
          <w:bCs/>
          <w:szCs w:val="24"/>
        </w:rPr>
        <w:t>ộ</w:t>
      </w:r>
      <w:r w:rsidRPr="00D72B69">
        <w:rPr>
          <w:rFonts w:ascii="SVN-Calling Code" w:hAnsi="SVN-Calling Code"/>
          <w:b/>
          <w:bCs/>
          <w:szCs w:val="24"/>
        </w:rPr>
        <w:t>t vài file .html vào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Myweb.</w:t>
      </w:r>
    </w:p>
    <w:p w14:paraId="2913E33A" w14:textId="3C268FC6" w:rsidR="00D72B69" w:rsidRPr="00D72B69" w:rsidRDefault="00D72B69" w:rsidP="00D72B69">
      <w:pPr>
        <w:ind w:left="540"/>
        <w:rPr>
          <w:rFonts w:ascii="SVN-Calling Code" w:eastAsia="Times New Roman" w:hAnsi="SVN-Calling Code" w:cs="Segoe UI Historic"/>
          <w:color w:val="auto"/>
          <w:szCs w:val="24"/>
          <w:lang w:eastAsia="en-US"/>
        </w:rPr>
      </w:pPr>
      <w:r w:rsidRPr="00D72B69">
        <w:rPr>
          <w:rFonts w:ascii="SVN-Calling Code" w:hAnsi="SVN-Calling Code"/>
          <w:b/>
          <w:bCs/>
          <w:szCs w:val="24"/>
        </w:rPr>
        <w:tab/>
      </w:r>
      <w:r w:rsidRPr="00D72B69">
        <w:rPr>
          <w:rFonts w:ascii="SVN-Calling Code" w:eastAsia="Times New Roman" w:hAnsi="SVN-Calling Code" w:cs="Segoe UI Historic"/>
          <w:color w:val="auto"/>
          <w:szCs w:val="24"/>
          <w:lang w:eastAsia="en-US"/>
        </w:rPr>
        <w:t>Trong Linux và các hệ thống Unix-like khác, 2&gt;/dev/null là một cú pháp chuyển hướng output. Đây là cách nó hoạt động: - 2: Đại diện cho "stderr", hay "standard error", là luồng output mà chương trình sử dụng để báo cáo lỗi. - &gt;: Là toán tử chuyển hướng output. Nó sẽ chuyển output từ luồng được chỉ định (trong trường hợp này là "stderr") đến một file hoặc một luồng khác. - /dev/null: Là một file đặc biệt trong hệ thống Unix-like, hoạt động như một "thùng rác". Mọi dữ liệu được ghi vào /dev/null sẽ bị loại bỏ và không thể khôi phục. Vì vậy, 2&gt;/dev/null sẽ chuyển hướng tất cả các thông báo lỗi (stderr) đến /dev/null, nghĩa là loại bỏ chúng khỏi output. Điều này rất hữu ích khi bạn không muốn xem các thông báo lỗi trong output của một lệnh.</w:t>
      </w:r>
    </w:p>
    <w:p w14:paraId="29FD5C6F" w14:textId="77777777" w:rsidR="00D72B69" w:rsidRPr="00D72B69" w:rsidRDefault="00D72B69" w:rsidP="00D72B69">
      <w:pPr>
        <w:pStyle w:val="ListParagraph"/>
        <w:numPr>
          <w:ilvl w:val="1"/>
          <w:numId w:val="5"/>
        </w:numPr>
        <w:spacing w:after="0" w:line="300" w:lineRule="atLeast"/>
        <w:ind w:left="540"/>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t>~$ find / -name "*.class" 2&gt;/dev/null | head -n 5</w:t>
      </w:r>
    </w:p>
    <w:p w14:paraId="4F2DC03A" w14:textId="1CE7A069" w:rsidR="0018084F" w:rsidRPr="00D72B69" w:rsidRDefault="00D72B69" w:rsidP="0018084F">
      <w:pPr>
        <w:pStyle w:val="ListParagraph"/>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t>Lệnh find /  -name "*.class" sẽ tìm kiếm tất cả các file có phần mở rộng là .html trong thư mục hiện hành và các thư mục con</w:t>
      </w:r>
    </w:p>
    <w:p w14:paraId="5781BF03" w14:textId="63290C97" w:rsidR="0018084F" w:rsidRPr="00D72B69" w:rsidRDefault="0018084F" w:rsidP="0018084F">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42329551" wp14:editId="149DCD45">
            <wp:extent cx="5038725" cy="611424"/>
            <wp:effectExtent l="0" t="0" r="0" b="0"/>
            <wp:docPr id="440513545"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032" cy="615466"/>
                    </a:xfrm>
                    <a:prstGeom prst="rect">
                      <a:avLst/>
                    </a:prstGeom>
                    <a:noFill/>
                    <a:ln>
                      <a:noFill/>
                    </a:ln>
                  </pic:spPr>
                </pic:pic>
              </a:graphicData>
            </a:graphic>
          </wp:inline>
        </w:drawing>
      </w:r>
    </w:p>
    <w:p w14:paraId="3921293E" w14:textId="77777777" w:rsidR="00D72B69" w:rsidRPr="00D72B69" w:rsidRDefault="00D72B69" w:rsidP="0018084F">
      <w:pPr>
        <w:pStyle w:val="ListParagraph"/>
        <w:rPr>
          <w:rFonts w:ascii="SVN-Calling Code" w:hAnsi="SVN-Calling Code"/>
          <w:b/>
          <w:bCs/>
          <w:szCs w:val="24"/>
        </w:rPr>
      </w:pPr>
    </w:p>
    <w:p w14:paraId="31E973E8" w14:textId="77777777" w:rsidR="0018084F" w:rsidRPr="00D72B69" w:rsidRDefault="0018084F" w:rsidP="00D72B69">
      <w:pPr>
        <w:pStyle w:val="ListParagraph"/>
        <w:numPr>
          <w:ilvl w:val="1"/>
          <w:numId w:val="5"/>
        </w:numPr>
        <w:spacing w:after="0" w:line="300" w:lineRule="atLeast"/>
        <w:ind w:left="540"/>
        <w:rPr>
          <w:rFonts w:ascii="SVN-Calling Code" w:eastAsia="Times New Roman" w:hAnsi="SVN-Calling Code" w:cs="Segoe UI Historic"/>
          <w:color w:val="1C1E21"/>
          <w:szCs w:val="24"/>
          <w:lang w:eastAsia="en-US"/>
        </w:rPr>
      </w:pPr>
      <w:r w:rsidRPr="00D72B69">
        <w:rPr>
          <w:rFonts w:ascii="SVN-Calling Code" w:eastAsia="Times New Roman" w:hAnsi="SVN-Calling Code" w:cs="Segoe UI Historic"/>
          <w:color w:val="1C1E21"/>
          <w:szCs w:val="24"/>
          <w:lang w:eastAsia="en-US"/>
        </w:rPr>
        <w:t>~$ find / -name "*.html" 2&gt;/dev/null | head -n 5</w:t>
      </w:r>
    </w:p>
    <w:p w14:paraId="276BA707" w14:textId="77777777" w:rsidR="003D2C03" w:rsidRDefault="00D72B69" w:rsidP="0018084F">
      <w:pPr>
        <w:pStyle w:val="ListParagraph"/>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lastRenderedPageBreak/>
        <w:t xml:space="preserve">Lệnh find /  -name "*.html" sẽ tìm </w:t>
      </w:r>
    </w:p>
    <w:p w14:paraId="01F2BE42" w14:textId="77777777" w:rsidR="003D2C03" w:rsidRDefault="00D72B69" w:rsidP="0018084F">
      <w:pPr>
        <w:pStyle w:val="ListParagraph"/>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t xml:space="preserve">kiếm tất cả các file có phần mở rộng </w:t>
      </w:r>
    </w:p>
    <w:p w14:paraId="4BB1674A" w14:textId="77777777" w:rsidR="003D2C03" w:rsidRDefault="00D72B69" w:rsidP="0018084F">
      <w:pPr>
        <w:pStyle w:val="ListParagraph"/>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t xml:space="preserve">là .html trong thư mục hiện hành và </w:t>
      </w:r>
    </w:p>
    <w:p w14:paraId="55308991" w14:textId="58799762" w:rsidR="0018084F" w:rsidRDefault="00D72B69" w:rsidP="0018084F">
      <w:pPr>
        <w:pStyle w:val="ListParagraph"/>
        <w:rPr>
          <w:rFonts w:ascii="SVN-Calling Code" w:eastAsia="Times New Roman" w:hAnsi="SVN-Calling Code" w:cs="Segoe UI Historic"/>
          <w:color w:val="auto"/>
          <w:szCs w:val="24"/>
          <w:lang w:eastAsia="en-US"/>
        </w:rPr>
      </w:pPr>
      <w:r w:rsidRPr="00D72B69">
        <w:rPr>
          <w:rFonts w:ascii="SVN-Calling Code" w:eastAsia="Times New Roman" w:hAnsi="SVN-Calling Code" w:cs="Segoe UI Historic"/>
          <w:color w:val="auto"/>
          <w:szCs w:val="24"/>
          <w:lang w:eastAsia="en-US"/>
        </w:rPr>
        <w:t>các thư mục con</w:t>
      </w:r>
    </w:p>
    <w:p w14:paraId="47ED7513" w14:textId="77777777" w:rsidR="00AF4C12" w:rsidRPr="00D72B69" w:rsidRDefault="00AF4C12" w:rsidP="0018084F">
      <w:pPr>
        <w:pStyle w:val="ListParagraph"/>
        <w:rPr>
          <w:rFonts w:ascii="SVN-Calling Code" w:eastAsia="Times New Roman" w:hAnsi="SVN-Calling Code" w:cs="Segoe UI Historic"/>
          <w:color w:val="auto"/>
          <w:szCs w:val="24"/>
          <w:lang w:eastAsia="en-US"/>
        </w:rPr>
      </w:pPr>
    </w:p>
    <w:p w14:paraId="18833FA6" w14:textId="35C98D8C" w:rsidR="00D742BF" w:rsidRDefault="0018084F" w:rsidP="009B65A0">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2347B366" wp14:editId="2687AD73">
            <wp:extent cx="5067300" cy="762564"/>
            <wp:effectExtent l="0" t="0" r="0" b="0"/>
            <wp:docPr id="1040830845"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231" cy="767520"/>
                    </a:xfrm>
                    <a:prstGeom prst="rect">
                      <a:avLst/>
                    </a:prstGeom>
                    <a:noFill/>
                    <a:ln>
                      <a:noFill/>
                    </a:ln>
                  </pic:spPr>
                </pic:pic>
              </a:graphicData>
            </a:graphic>
          </wp:inline>
        </w:drawing>
      </w:r>
    </w:p>
    <w:p w14:paraId="2BCEE5B7" w14:textId="77777777" w:rsidR="00D72B69" w:rsidRPr="00D72B69" w:rsidRDefault="00D72B69" w:rsidP="009B65A0">
      <w:pPr>
        <w:pStyle w:val="ListParagraph"/>
        <w:rPr>
          <w:rFonts w:ascii="SVN-Calling Code" w:hAnsi="SVN-Calling Code"/>
          <w:b/>
          <w:bCs/>
          <w:szCs w:val="24"/>
        </w:rPr>
      </w:pPr>
    </w:p>
    <w:p w14:paraId="766B87E8" w14:textId="77777777" w:rsidR="00D72B69" w:rsidRDefault="00D72B69" w:rsidP="00D72B69">
      <w:pPr>
        <w:pStyle w:val="ListParagraph"/>
        <w:numPr>
          <w:ilvl w:val="1"/>
          <w:numId w:val="5"/>
        </w:numPr>
        <w:spacing w:after="0" w:line="300" w:lineRule="atLeast"/>
        <w:ind w:left="540"/>
        <w:rPr>
          <w:rFonts w:ascii="SVN-Calling Code" w:eastAsia="Times New Roman" w:hAnsi="SVN-Calling Code" w:cs="Segoe UI Historic"/>
          <w:color w:val="1C1E21"/>
          <w:szCs w:val="24"/>
          <w:lang w:eastAsia="en-US"/>
        </w:rPr>
      </w:pPr>
      <w:r w:rsidRPr="00D72B69">
        <w:rPr>
          <w:rFonts w:ascii="SVN-Calling Code" w:eastAsia="Times New Roman" w:hAnsi="SVN-Calling Code" w:cs="Segoe UI Historic"/>
          <w:color w:val="1C1E21"/>
          <w:szCs w:val="24"/>
          <w:lang w:eastAsia="en-US"/>
        </w:rPr>
        <w:t>cp example.html ~/Myweb/</w:t>
      </w:r>
    </w:p>
    <w:p w14:paraId="0E9AA4DF" w14:textId="77777777" w:rsidR="00D72B69" w:rsidRPr="003D2C03" w:rsidRDefault="00D72B69" w:rsidP="003D2C03">
      <w:pPr>
        <w:pStyle w:val="ListParagraph"/>
        <w:numPr>
          <w:ilvl w:val="1"/>
          <w:numId w:val="13"/>
        </w:numPr>
        <w:ind w:left="720" w:hanging="450"/>
        <w:rPr>
          <w:rFonts w:ascii="SVN-Calling Code" w:hAnsi="SVN-Calling Code"/>
        </w:rPr>
      </w:pPr>
      <w:r w:rsidRPr="003D2C03">
        <w:rPr>
          <w:rFonts w:ascii="SVN-Calling Code" w:hAnsi="SVN-Calling Code"/>
          <w:lang w:eastAsia="en-US"/>
        </w:rPr>
        <w:t>cp là l</w:t>
      </w:r>
      <w:r w:rsidRPr="003D2C03">
        <w:rPr>
          <w:rFonts w:ascii="SVN-Calling Code" w:hAnsi="SVN-Calling Code" w:cs="Calibri"/>
          <w:lang w:eastAsia="en-US"/>
        </w:rPr>
        <w:t>ệ</w:t>
      </w:r>
      <w:r w:rsidRPr="003D2C03">
        <w:rPr>
          <w:rFonts w:ascii="SVN-Calling Code" w:hAnsi="SVN-Calling Code"/>
          <w:lang w:eastAsia="en-US"/>
        </w:rPr>
        <w:t>nh sao chép t</w:t>
      </w:r>
      <w:r w:rsidRPr="003D2C03">
        <w:rPr>
          <w:rFonts w:ascii="SVN-Calling Code" w:hAnsi="SVN-Calling Code" w:cs="Calibri"/>
          <w:lang w:eastAsia="en-US"/>
        </w:rPr>
        <w:t>ệ</w:t>
      </w:r>
      <w:r w:rsidRPr="003D2C03">
        <w:rPr>
          <w:rFonts w:ascii="SVN-Calling Code" w:hAnsi="SVN-Calling Code"/>
          <w:lang w:eastAsia="en-US"/>
        </w:rPr>
        <w:t>p tin ho</w:t>
      </w:r>
      <w:r w:rsidRPr="003D2C03">
        <w:rPr>
          <w:rFonts w:ascii="SVN-Calling Code" w:hAnsi="SVN-Calling Code" w:cs="Calibri"/>
          <w:lang w:eastAsia="en-US"/>
        </w:rPr>
        <w:t>ặ</w:t>
      </w:r>
      <w:r w:rsidRPr="003D2C03">
        <w:rPr>
          <w:rFonts w:ascii="SVN-Calling Code" w:hAnsi="SVN-Calling Code"/>
          <w:lang w:eastAsia="en-US"/>
        </w:rPr>
        <w:t>c th</w:t>
      </w:r>
      <w:r w:rsidRPr="003D2C03">
        <w:rPr>
          <w:rFonts w:ascii="SVN-Calling Code" w:hAnsi="SVN-Calling Code" w:cs="Calibri"/>
          <w:lang w:eastAsia="en-US"/>
        </w:rPr>
        <w:t>ư</w:t>
      </w:r>
      <w:r w:rsidRPr="003D2C03">
        <w:rPr>
          <w:rFonts w:ascii="SVN-Calling Code" w:hAnsi="SVN-Calling Code"/>
          <w:lang w:eastAsia="en-US"/>
        </w:rPr>
        <w:t xml:space="preserve"> m</w:t>
      </w:r>
      <w:r w:rsidRPr="003D2C03">
        <w:rPr>
          <w:rFonts w:ascii="SVN-Calling Code" w:hAnsi="SVN-Calling Code" w:cs="Calibri"/>
          <w:lang w:eastAsia="en-US"/>
        </w:rPr>
        <w:t>ụ</w:t>
      </w:r>
      <w:r w:rsidRPr="003D2C03">
        <w:rPr>
          <w:rFonts w:ascii="SVN-Calling Code" w:hAnsi="SVN-Calling Code"/>
          <w:lang w:eastAsia="en-US"/>
        </w:rPr>
        <w:t xml:space="preserve">c. </w:t>
      </w:r>
    </w:p>
    <w:p w14:paraId="5998EBB2" w14:textId="77777777" w:rsidR="003D2C03" w:rsidRDefault="00D72B69" w:rsidP="003D2C03">
      <w:pPr>
        <w:pStyle w:val="ListParagraph"/>
        <w:numPr>
          <w:ilvl w:val="0"/>
          <w:numId w:val="11"/>
        </w:numPr>
        <w:ind w:left="270" w:firstLine="0"/>
        <w:rPr>
          <w:rFonts w:ascii="SVN-Calling Code" w:hAnsi="SVN-Calling Code"/>
        </w:rPr>
      </w:pPr>
      <w:r w:rsidRPr="003D2C03">
        <w:rPr>
          <w:rFonts w:ascii="SVN-Calling Code" w:hAnsi="SVN-Calling Code"/>
          <w:lang w:eastAsia="en-US"/>
        </w:rPr>
        <w:t xml:space="preserve">example.html </w:t>
      </w:r>
      <w:r w:rsidR="003D2C03">
        <w:rPr>
          <w:rFonts w:ascii="SVN-Calling Code" w:hAnsi="SVN-Calling Code"/>
          <w:lang w:eastAsia="en-US"/>
        </w:rPr>
        <w:t>l</w:t>
      </w:r>
      <w:r w:rsidRPr="003D2C03">
        <w:rPr>
          <w:rFonts w:ascii="SVN-Calling Code" w:hAnsi="SVN-Calling Code"/>
          <w:lang w:eastAsia="en-US"/>
        </w:rPr>
        <w:t>à tên c</w:t>
      </w:r>
      <w:r w:rsidRPr="003D2C03">
        <w:rPr>
          <w:rFonts w:ascii="SVN-Calling Code" w:hAnsi="SVN-Calling Code" w:cs="Calibri"/>
          <w:lang w:eastAsia="en-US"/>
        </w:rPr>
        <w:t>ủ</w:t>
      </w:r>
      <w:r w:rsidRPr="003D2C03">
        <w:rPr>
          <w:rFonts w:ascii="SVN-Calling Code" w:hAnsi="SVN-Calling Code"/>
          <w:lang w:eastAsia="en-US"/>
        </w:rPr>
        <w:t>a t</w:t>
      </w:r>
      <w:r w:rsidRPr="003D2C03">
        <w:rPr>
          <w:rFonts w:ascii="SVN-Calling Code" w:hAnsi="SVN-Calling Code" w:cs="Calibri"/>
          <w:lang w:eastAsia="en-US"/>
        </w:rPr>
        <w:t>ệ</w:t>
      </w:r>
      <w:r w:rsidRPr="003D2C03">
        <w:rPr>
          <w:rFonts w:ascii="SVN-Calling Code" w:hAnsi="SVN-Calling Code"/>
          <w:lang w:eastAsia="en-US"/>
        </w:rPr>
        <w:t>p tin b</w:t>
      </w:r>
      <w:r w:rsidRPr="003D2C03">
        <w:rPr>
          <w:rFonts w:ascii="SVN-Calling Code" w:hAnsi="SVN-Calling Code" w:cs="Calibri"/>
          <w:lang w:eastAsia="en-US"/>
        </w:rPr>
        <w:t>ạ</w:t>
      </w:r>
      <w:r w:rsidRPr="003D2C03">
        <w:rPr>
          <w:rFonts w:ascii="SVN-Calling Code" w:hAnsi="SVN-Calling Code"/>
          <w:lang w:eastAsia="en-US"/>
        </w:rPr>
        <w:t xml:space="preserve">n </w:t>
      </w:r>
    </w:p>
    <w:p w14:paraId="020EE05E" w14:textId="5A96E0A2" w:rsidR="00D72B69" w:rsidRPr="003D2C03" w:rsidRDefault="003D2C03" w:rsidP="003D2C03">
      <w:pPr>
        <w:pStyle w:val="ListParagraph"/>
        <w:ind w:left="270"/>
        <w:rPr>
          <w:rFonts w:ascii="SVN-Calling Code" w:hAnsi="SVN-Calling Code"/>
        </w:rPr>
      </w:pPr>
      <w:r>
        <w:rPr>
          <w:rFonts w:ascii="SVN-Calling Code" w:hAnsi="SVN-Calling Code"/>
          <w:lang w:eastAsia="en-US"/>
        </w:rPr>
        <w:tab/>
      </w:r>
      <w:r w:rsidR="00D72B69" w:rsidRPr="003D2C03">
        <w:rPr>
          <w:rFonts w:ascii="SVN-Calling Code" w:hAnsi="SVN-Calling Code"/>
          <w:lang w:eastAsia="en-US"/>
        </w:rPr>
        <w:t>mu</w:t>
      </w:r>
      <w:r w:rsidR="00D72B69" w:rsidRPr="003D2C03">
        <w:rPr>
          <w:rFonts w:ascii="SVN-Calling Code" w:hAnsi="SVN-Calling Code" w:cs="Calibri"/>
          <w:lang w:eastAsia="en-US"/>
        </w:rPr>
        <w:t>ố</w:t>
      </w:r>
      <w:r w:rsidR="00D72B69" w:rsidRPr="003D2C03">
        <w:rPr>
          <w:rFonts w:ascii="SVN-Calling Code" w:hAnsi="SVN-Calling Code"/>
          <w:lang w:eastAsia="en-US"/>
        </w:rPr>
        <w:t xml:space="preserve">n sao chép. </w:t>
      </w:r>
    </w:p>
    <w:p w14:paraId="7253B9F3" w14:textId="5D758F7F" w:rsidR="00D72B69" w:rsidRDefault="00D72B69" w:rsidP="003D2C03">
      <w:pPr>
        <w:pStyle w:val="ListParagraph"/>
        <w:numPr>
          <w:ilvl w:val="0"/>
          <w:numId w:val="11"/>
        </w:numPr>
        <w:tabs>
          <w:tab w:val="left" w:pos="720"/>
        </w:tabs>
        <w:ind w:hanging="450"/>
        <w:rPr>
          <w:rFonts w:ascii="SVN-Calling Code" w:hAnsi="SVN-Calling Code"/>
          <w:lang w:eastAsia="en-US"/>
        </w:rPr>
      </w:pPr>
      <w:r w:rsidRPr="003D2C03">
        <w:rPr>
          <w:rFonts w:ascii="SVN-Calling Code" w:hAnsi="SVN-Calling Code"/>
          <w:lang w:eastAsia="en-US"/>
        </w:rPr>
        <w:t>~/Myweb/ là đ</w:t>
      </w:r>
      <w:r w:rsidRPr="003D2C03">
        <w:rPr>
          <w:rFonts w:ascii="SVN-Calling Code" w:hAnsi="SVN-Calling Code" w:cs="Calibri"/>
          <w:lang w:eastAsia="en-US"/>
        </w:rPr>
        <w:t>ườ</w:t>
      </w:r>
      <w:r w:rsidRPr="003D2C03">
        <w:rPr>
          <w:rFonts w:ascii="SVN-Calling Code" w:hAnsi="SVN-Calling Code"/>
          <w:lang w:eastAsia="en-US"/>
        </w:rPr>
        <w:t>ng d</w:t>
      </w:r>
      <w:r w:rsidRPr="003D2C03">
        <w:rPr>
          <w:rFonts w:ascii="SVN-Calling Code" w:hAnsi="SVN-Calling Code" w:cs="Calibri"/>
          <w:lang w:eastAsia="en-US"/>
        </w:rPr>
        <w:t>ẫ</w:t>
      </w:r>
      <w:r w:rsidRPr="003D2C03">
        <w:rPr>
          <w:rFonts w:ascii="SVN-Calling Code" w:hAnsi="SVN-Calling Code"/>
          <w:lang w:eastAsia="en-US"/>
        </w:rPr>
        <w:t>n đ</w:t>
      </w:r>
      <w:r w:rsidRPr="003D2C03">
        <w:rPr>
          <w:rFonts w:ascii="SVN-Calling Code" w:hAnsi="SVN-Calling Code" w:cs="Calibri"/>
          <w:lang w:eastAsia="en-US"/>
        </w:rPr>
        <w:t>ế</w:t>
      </w:r>
      <w:r w:rsidRPr="003D2C03">
        <w:rPr>
          <w:rFonts w:ascii="SVN-Calling Code" w:hAnsi="SVN-Calling Code"/>
          <w:lang w:eastAsia="en-US"/>
        </w:rPr>
        <w:t>n th</w:t>
      </w:r>
      <w:r w:rsidRPr="003D2C03">
        <w:rPr>
          <w:rFonts w:ascii="SVN-Calling Code" w:hAnsi="SVN-Calling Code" w:cs="Calibri"/>
          <w:lang w:eastAsia="en-US"/>
        </w:rPr>
        <w:t>ư</w:t>
      </w:r>
      <w:r w:rsidRPr="003D2C03">
        <w:rPr>
          <w:rFonts w:ascii="SVN-Calling Code" w:hAnsi="SVN-Calling Code"/>
          <w:lang w:eastAsia="en-US"/>
        </w:rPr>
        <w:t xml:space="preserve"> m</w:t>
      </w:r>
      <w:r w:rsidRPr="003D2C03">
        <w:rPr>
          <w:rFonts w:ascii="SVN-Calling Code" w:hAnsi="SVN-Calling Code" w:cs="Calibri"/>
          <w:lang w:eastAsia="en-US"/>
        </w:rPr>
        <w:t>ụ</w:t>
      </w:r>
      <w:r w:rsidRPr="003D2C03">
        <w:rPr>
          <w:rFonts w:ascii="SVN-Calling Code" w:hAnsi="SVN-Calling Code"/>
          <w:lang w:eastAsia="en-US"/>
        </w:rPr>
        <w:t>c đích.</w:t>
      </w:r>
    </w:p>
    <w:p w14:paraId="1D8D11C4" w14:textId="77777777" w:rsidR="003D2C03" w:rsidRPr="003D2C03" w:rsidRDefault="003D2C03" w:rsidP="003D2C03">
      <w:pPr>
        <w:tabs>
          <w:tab w:val="left" w:pos="720"/>
        </w:tabs>
        <w:rPr>
          <w:rFonts w:ascii="SVN-Calling Code" w:hAnsi="SVN-Calling Code"/>
          <w:lang w:eastAsia="en-US"/>
        </w:rPr>
      </w:pPr>
    </w:p>
    <w:p w14:paraId="76C00BE2" w14:textId="30B2AEEE" w:rsidR="00D72B69" w:rsidRPr="00D72B69" w:rsidRDefault="00D72B69" w:rsidP="009B65A0">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130B1C52" wp14:editId="4BBE6EC5">
            <wp:extent cx="5095875" cy="1320656"/>
            <wp:effectExtent l="0" t="0" r="0" b="0"/>
            <wp:docPr id="940650379"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845" cy="1331792"/>
                    </a:xfrm>
                    <a:prstGeom prst="rect">
                      <a:avLst/>
                    </a:prstGeom>
                    <a:noFill/>
                    <a:ln>
                      <a:noFill/>
                    </a:ln>
                  </pic:spPr>
                </pic:pic>
              </a:graphicData>
            </a:graphic>
          </wp:inline>
        </w:drawing>
      </w:r>
    </w:p>
    <w:p w14:paraId="269E8C0B" w14:textId="77777777" w:rsidR="00D72B69" w:rsidRPr="00D72B69" w:rsidRDefault="00D72B69" w:rsidP="009B65A0">
      <w:pPr>
        <w:pStyle w:val="ListParagraph"/>
        <w:rPr>
          <w:rFonts w:ascii="SVN-Calling Code" w:hAnsi="SVN-Calling Code"/>
          <w:b/>
          <w:bCs/>
          <w:szCs w:val="24"/>
        </w:rPr>
      </w:pPr>
    </w:p>
    <w:p w14:paraId="63C2DA8F" w14:textId="6A157623" w:rsidR="00D72B69" w:rsidRDefault="00D72B69" w:rsidP="00D72B69">
      <w:pPr>
        <w:pStyle w:val="ListParagraph"/>
        <w:numPr>
          <w:ilvl w:val="0"/>
          <w:numId w:val="4"/>
        </w:numPr>
        <w:rPr>
          <w:rFonts w:ascii="SVN-Calling Code" w:hAnsi="SVN-Calling Code"/>
          <w:b/>
          <w:bCs/>
          <w:szCs w:val="24"/>
        </w:rPr>
      </w:pPr>
      <w:r w:rsidRPr="00D72B69">
        <w:rPr>
          <w:rFonts w:ascii="SVN-Calling Code" w:hAnsi="SVN-Calling Code"/>
          <w:b/>
          <w:bCs/>
          <w:szCs w:val="24"/>
        </w:rPr>
        <w:t>Th</w:t>
      </w:r>
      <w:r w:rsidRPr="00D72B69">
        <w:rPr>
          <w:rFonts w:ascii="SVN-Calling Code" w:hAnsi="SVN-Calling Code" w:cs="Calibri"/>
          <w:b/>
          <w:bCs/>
          <w:szCs w:val="24"/>
        </w:rPr>
        <w:t>ự</w:t>
      </w:r>
      <w:r w:rsidRPr="00D72B69">
        <w:rPr>
          <w:rFonts w:ascii="SVN-Calling Code" w:hAnsi="SVN-Calling Code"/>
          <w:b/>
          <w:bCs/>
          <w:szCs w:val="24"/>
        </w:rPr>
        <w:t>c hi</w:t>
      </w:r>
      <w:r w:rsidRPr="00D72B69">
        <w:rPr>
          <w:rFonts w:ascii="SVN-Calling Code" w:hAnsi="SVN-Calling Code" w:cs="Calibri"/>
          <w:b/>
          <w:bCs/>
          <w:szCs w:val="24"/>
        </w:rPr>
        <w:t>ệ</w:t>
      </w:r>
      <w:r w:rsidRPr="00D72B69">
        <w:rPr>
          <w:rFonts w:ascii="SVN-Calling Code" w:hAnsi="SVN-Calling Code"/>
          <w:b/>
          <w:bCs/>
          <w:szCs w:val="24"/>
        </w:rPr>
        <w:t>n l</w:t>
      </w:r>
      <w:r w:rsidRPr="00D72B69">
        <w:rPr>
          <w:rFonts w:ascii="SVN-Calling Code" w:hAnsi="SVN-Calling Code" w:cs="Calibri"/>
          <w:b/>
          <w:bCs/>
          <w:szCs w:val="24"/>
        </w:rPr>
        <w:t>ệ</w:t>
      </w:r>
      <w:r w:rsidRPr="00D72B69">
        <w:rPr>
          <w:rFonts w:ascii="SVN-Calling Code" w:hAnsi="SVN-Calling Code"/>
          <w:b/>
          <w:bCs/>
          <w:szCs w:val="24"/>
        </w:rPr>
        <w:t>nh mv đ</w:t>
      </w:r>
      <w:r w:rsidRPr="00D72B69">
        <w:rPr>
          <w:rFonts w:ascii="SVN-Calling Code" w:hAnsi="SVN-Calling Code" w:cs="Calibri"/>
          <w:b/>
          <w:bCs/>
          <w:szCs w:val="24"/>
        </w:rPr>
        <w:t>ể</w:t>
      </w:r>
      <w:r w:rsidRPr="00D72B69">
        <w:rPr>
          <w:rFonts w:ascii="SVN-Calling Code" w:hAnsi="SVN-Calling Code"/>
          <w:b/>
          <w:bCs/>
          <w:szCs w:val="24"/>
        </w:rPr>
        <w:t xml:space="preserve"> di chuy</w:t>
      </w:r>
      <w:r w:rsidRPr="00D72B69">
        <w:rPr>
          <w:rFonts w:ascii="SVN-Calling Code" w:hAnsi="SVN-Calling Code" w:cs="Calibri"/>
          <w:b/>
          <w:bCs/>
          <w:szCs w:val="24"/>
        </w:rPr>
        <w:t>ể</w:t>
      </w:r>
      <w:r w:rsidRPr="00D72B69">
        <w:rPr>
          <w:rFonts w:ascii="SVN-Calling Code" w:hAnsi="SVN-Calling Code"/>
          <w:b/>
          <w:bCs/>
          <w:szCs w:val="24"/>
        </w:rPr>
        <w:t>n vài file .html trong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Myweb vào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Myweb/java.</w:t>
      </w:r>
    </w:p>
    <w:p w14:paraId="416D7C3E" w14:textId="52AFBADC" w:rsidR="003D2C03" w:rsidRPr="003D2C03" w:rsidRDefault="003D2C03" w:rsidP="003D2C03">
      <w:pPr>
        <w:pStyle w:val="ListParagraph"/>
        <w:rPr>
          <w:rFonts w:ascii="SVN-Calling Code" w:eastAsia="Times New Roman" w:hAnsi="SVN-Calling Code" w:cs="Segoe UI Historic"/>
          <w:color w:val="1C1E21"/>
          <w:szCs w:val="24"/>
          <w:lang w:eastAsia="en-US"/>
        </w:rPr>
      </w:pPr>
      <w:r w:rsidRPr="003D2C03">
        <w:rPr>
          <w:rFonts w:ascii="SVN-Calling Code" w:eastAsia="Times New Roman" w:hAnsi="SVN-Calling Code" w:cs="Segoe UI Historic"/>
          <w:color w:val="1C1E21"/>
          <w:szCs w:val="24"/>
          <w:lang w:eastAsia="en-US"/>
        </w:rPr>
        <w:t>mv ~/Myweb/example.html ~/Myweb/java/</w:t>
      </w:r>
    </w:p>
    <w:p w14:paraId="4D704D3D" w14:textId="77777777" w:rsidR="00D72B69" w:rsidRPr="00D72B69" w:rsidRDefault="00D72B69" w:rsidP="003D2C03">
      <w:pPr>
        <w:pStyle w:val="ListParagraph"/>
        <w:numPr>
          <w:ilvl w:val="0"/>
          <w:numId w:val="12"/>
        </w:numPr>
        <w:rPr>
          <w:rFonts w:ascii="SVN-Calling Code" w:eastAsia="Times New Roman" w:hAnsi="SVN-Calling Code" w:cs="Segoe UI Historic"/>
          <w:color w:val="1C1E21"/>
          <w:szCs w:val="24"/>
          <w:lang w:eastAsia="en-US"/>
        </w:rPr>
      </w:pPr>
      <w:r w:rsidRPr="00D72B69">
        <w:rPr>
          <w:rFonts w:ascii="SVN-Calling Code" w:eastAsia="Times New Roman" w:hAnsi="SVN-Calling Code" w:cs="Segoe UI Historic"/>
          <w:color w:val="1C1E21"/>
          <w:szCs w:val="24"/>
          <w:lang w:eastAsia="en-US"/>
        </w:rPr>
        <w:t xml:space="preserve">mv là lệnh di chuyển tệp tin hoặc thư mục. </w:t>
      </w:r>
    </w:p>
    <w:p w14:paraId="615B8ECC" w14:textId="77777777" w:rsidR="00D72B69" w:rsidRPr="00D72B69" w:rsidRDefault="00D72B69" w:rsidP="003D2C03">
      <w:pPr>
        <w:pStyle w:val="ListParagraph"/>
        <w:numPr>
          <w:ilvl w:val="0"/>
          <w:numId w:val="12"/>
        </w:numPr>
        <w:rPr>
          <w:rFonts w:ascii="SVN-Calling Code" w:eastAsia="Times New Roman" w:hAnsi="SVN-Calling Code" w:cs="Segoe UI Historic"/>
          <w:color w:val="1C1E21"/>
          <w:szCs w:val="24"/>
          <w:lang w:eastAsia="en-US"/>
        </w:rPr>
      </w:pPr>
      <w:r w:rsidRPr="00D72B69">
        <w:rPr>
          <w:rFonts w:ascii="SVN-Calling Code" w:eastAsia="Times New Roman" w:hAnsi="SVN-Calling Code" w:cs="Segoe UI Historic"/>
          <w:color w:val="1C1E21"/>
          <w:szCs w:val="24"/>
          <w:lang w:eastAsia="en-US"/>
        </w:rPr>
        <w:t xml:space="preserve">~/Myweb/example.html là đường dẫn đến tệp tin bạn muốn di chuyển. </w:t>
      </w:r>
    </w:p>
    <w:p w14:paraId="5FF04550" w14:textId="6850084E" w:rsidR="00D72B69" w:rsidRPr="00D72B69" w:rsidRDefault="00D72B69" w:rsidP="003D2C03">
      <w:pPr>
        <w:pStyle w:val="ListParagraph"/>
        <w:numPr>
          <w:ilvl w:val="0"/>
          <w:numId w:val="12"/>
        </w:numPr>
        <w:rPr>
          <w:rFonts w:ascii="SVN-Calling Code" w:eastAsia="Times New Roman" w:hAnsi="SVN-Calling Code" w:cs="Segoe UI Historic"/>
          <w:color w:val="1C1E21"/>
          <w:szCs w:val="24"/>
          <w:lang w:eastAsia="en-US"/>
        </w:rPr>
      </w:pPr>
      <w:r w:rsidRPr="00D72B69">
        <w:rPr>
          <w:rFonts w:ascii="SVN-Calling Code" w:eastAsia="Times New Roman" w:hAnsi="SVN-Calling Code" w:cs="Segoe UI Historic"/>
          <w:color w:val="1C1E21"/>
          <w:szCs w:val="24"/>
          <w:lang w:eastAsia="en-US"/>
        </w:rPr>
        <w:t>~/Myweb/java/ là đường dẫn đến thư mục đích.</w:t>
      </w:r>
    </w:p>
    <w:p w14:paraId="173EC2B2" w14:textId="02BB821B" w:rsidR="00D72B69" w:rsidRPr="00D72B69" w:rsidRDefault="00D72B69" w:rsidP="00D72B69">
      <w:pPr>
        <w:pStyle w:val="ListParagraph"/>
        <w:rPr>
          <w:rFonts w:ascii="SVN-Calling Code" w:hAnsi="SVN-Calling Code"/>
          <w:b/>
          <w:bCs/>
          <w:szCs w:val="24"/>
        </w:rPr>
      </w:pPr>
      <w:r w:rsidRPr="00D72B69">
        <w:rPr>
          <w:rFonts w:ascii="SVN-Calling Code" w:hAnsi="SVN-Calling Code"/>
          <w:noProof/>
          <w:szCs w:val="24"/>
        </w:rPr>
        <w:drawing>
          <wp:inline distT="0" distB="0" distL="0" distR="0" wp14:anchorId="757E4989" wp14:editId="54BE9890">
            <wp:extent cx="4572000" cy="1110025"/>
            <wp:effectExtent l="0" t="0" r="0" b="0"/>
            <wp:docPr id="2034347284"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013" cy="1112456"/>
                    </a:xfrm>
                    <a:prstGeom prst="rect">
                      <a:avLst/>
                    </a:prstGeom>
                    <a:noFill/>
                    <a:ln>
                      <a:noFill/>
                    </a:ln>
                  </pic:spPr>
                </pic:pic>
              </a:graphicData>
            </a:graphic>
          </wp:inline>
        </w:drawing>
      </w:r>
    </w:p>
    <w:p w14:paraId="23A98B92" w14:textId="77777777" w:rsidR="00D72B69" w:rsidRPr="00D72B69" w:rsidRDefault="00D72B69" w:rsidP="00D72B69">
      <w:pPr>
        <w:pStyle w:val="ListParagraph"/>
        <w:rPr>
          <w:rFonts w:ascii="SVN-Calling Code" w:hAnsi="SVN-Calling Code"/>
          <w:b/>
          <w:bCs/>
          <w:szCs w:val="24"/>
        </w:rPr>
      </w:pPr>
    </w:p>
    <w:p w14:paraId="35C77390" w14:textId="1583C05B" w:rsidR="00D742BF" w:rsidRPr="00D72B69" w:rsidRDefault="00BB454E" w:rsidP="00BB454E">
      <w:pPr>
        <w:pStyle w:val="ListParagraph"/>
        <w:numPr>
          <w:ilvl w:val="0"/>
          <w:numId w:val="4"/>
        </w:numPr>
        <w:rPr>
          <w:rFonts w:ascii="SVN-Calling Code" w:hAnsi="SVN-Calling Code"/>
          <w:b/>
          <w:bCs/>
          <w:szCs w:val="24"/>
        </w:rPr>
      </w:pPr>
      <w:r w:rsidRPr="00D72B69">
        <w:rPr>
          <w:rFonts w:ascii="SVN-Calling Code" w:hAnsi="SVN-Calling Code"/>
          <w:b/>
          <w:bCs/>
          <w:szCs w:val="24"/>
        </w:rPr>
        <w:t>Th</w:t>
      </w:r>
      <w:r w:rsidRPr="00D72B69">
        <w:rPr>
          <w:rFonts w:ascii="SVN-Calling Code" w:hAnsi="SVN-Calling Code" w:cs="Calibri"/>
          <w:b/>
          <w:bCs/>
          <w:szCs w:val="24"/>
        </w:rPr>
        <w:t>ự</w:t>
      </w:r>
      <w:r w:rsidRPr="00D72B69">
        <w:rPr>
          <w:rFonts w:ascii="SVN-Calling Code" w:hAnsi="SVN-Calling Code"/>
          <w:b/>
          <w:bCs/>
          <w:szCs w:val="24"/>
        </w:rPr>
        <w:t>c hi</w:t>
      </w:r>
      <w:r w:rsidRPr="00D72B69">
        <w:rPr>
          <w:rFonts w:ascii="SVN-Calling Code" w:hAnsi="SVN-Calling Code" w:cs="Calibri"/>
          <w:b/>
          <w:bCs/>
          <w:szCs w:val="24"/>
        </w:rPr>
        <w:t>ệ</w:t>
      </w:r>
      <w:r w:rsidRPr="00D72B69">
        <w:rPr>
          <w:rFonts w:ascii="SVN-Calling Code" w:hAnsi="SVN-Calling Code"/>
          <w:b/>
          <w:bCs/>
          <w:szCs w:val="24"/>
        </w:rPr>
        <w:t>n xóa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Myweb/scripts</w:t>
      </w:r>
      <w:r w:rsidR="00EB481A" w:rsidRPr="00D72B69">
        <w:rPr>
          <w:rFonts w:ascii="SVN-Calling Code" w:hAnsi="SVN-Calling Code"/>
          <w:b/>
          <w:bCs/>
          <w:szCs w:val="24"/>
        </w:rPr>
        <w:t>.</w:t>
      </w:r>
    </w:p>
    <w:p w14:paraId="7A17CF9B" w14:textId="77777777" w:rsidR="00D72B69" w:rsidRPr="00D72B69" w:rsidRDefault="00BB454E" w:rsidP="00BB454E">
      <w:pPr>
        <w:pStyle w:val="BodyText"/>
      </w:pPr>
      <w:r w:rsidRPr="00D72B69">
        <w:t xml:space="preserve">Để xóa thư mục Myweb/scripts, chúng ta </w:t>
      </w:r>
    </w:p>
    <w:p w14:paraId="649F3AF7" w14:textId="3A5C182A" w:rsidR="00BB454E" w:rsidRPr="00D72B69" w:rsidRDefault="00BB454E" w:rsidP="00BB454E">
      <w:pPr>
        <w:pStyle w:val="BodyText"/>
      </w:pPr>
      <w:r w:rsidRPr="00D72B69">
        <w:lastRenderedPageBreak/>
        <w:t xml:space="preserve">thực hiện lệnh: </w:t>
      </w:r>
    </w:p>
    <w:p w14:paraId="35809B8B" w14:textId="6E5DC737" w:rsidR="00BB454E" w:rsidRPr="00D72B69" w:rsidRDefault="00BB454E" w:rsidP="00BB454E">
      <w:pPr>
        <w:pStyle w:val="BodyText"/>
        <w:ind w:firstLine="1980"/>
      </w:pPr>
      <w:r w:rsidRPr="00D72B69">
        <w:rPr>
          <w:highlight w:val="lightGray"/>
        </w:rPr>
        <w:t>rm -rf Myweb/scripts</w:t>
      </w:r>
    </w:p>
    <w:p w14:paraId="571464B1" w14:textId="77777777" w:rsidR="00AF4C12" w:rsidRDefault="00BB454E" w:rsidP="00BB454E">
      <w:pPr>
        <w:numPr>
          <w:ilvl w:val="0"/>
          <w:numId w:val="8"/>
        </w:numPr>
        <w:spacing w:after="0" w:line="240" w:lineRule="auto"/>
        <w:rPr>
          <w:rFonts w:ascii="SVN-Calling Code" w:eastAsia="Times New Roman" w:hAnsi="SVN-Calling Code" w:cs="Times New Roman"/>
          <w:color w:val="111111"/>
          <w:szCs w:val="24"/>
          <w:lang w:eastAsia="en-US"/>
        </w:rPr>
      </w:pPr>
      <w:r w:rsidRPr="00BB454E">
        <w:rPr>
          <w:rFonts w:ascii="SVN-Calling Code" w:eastAsia="Times New Roman" w:hAnsi="SVN-Calling Code" w:cs="Courier New"/>
          <w:color w:val="111111"/>
          <w:szCs w:val="24"/>
          <w:highlight w:val="lightGray"/>
          <w:lang w:eastAsia="en-US"/>
        </w:rPr>
        <w:t>rm</w:t>
      </w:r>
      <w:r w:rsidRPr="00BB454E">
        <w:rPr>
          <w:rFonts w:ascii="SVN-Calling Code" w:eastAsia="Times New Roman" w:hAnsi="SVN-Calling Code" w:cs="Times New Roman"/>
          <w:color w:val="111111"/>
          <w:szCs w:val="24"/>
          <w:lang w:eastAsia="en-US"/>
        </w:rPr>
        <w:t xml:space="preserve">: Đây là lệnh được sử dụng để xóa </w:t>
      </w:r>
    </w:p>
    <w:p w14:paraId="28419BCF" w14:textId="13EBC5EA" w:rsidR="00BB454E" w:rsidRPr="00BB454E" w:rsidRDefault="00BB454E" w:rsidP="00AF4C12">
      <w:pPr>
        <w:spacing w:after="0" w:line="240" w:lineRule="auto"/>
        <w:ind w:left="720"/>
        <w:rPr>
          <w:rFonts w:ascii="SVN-Calling Code" w:eastAsia="Times New Roman" w:hAnsi="SVN-Calling Code" w:cs="Times New Roman"/>
          <w:color w:val="111111"/>
          <w:szCs w:val="24"/>
          <w:lang w:eastAsia="en-US"/>
        </w:rPr>
      </w:pPr>
      <w:r w:rsidRPr="00BB454E">
        <w:rPr>
          <w:rFonts w:ascii="SVN-Calling Code" w:eastAsia="Times New Roman" w:hAnsi="SVN-Calling Code" w:cs="Times New Roman"/>
          <w:color w:val="111111"/>
          <w:szCs w:val="24"/>
          <w:lang w:eastAsia="en-US"/>
        </w:rPr>
        <w:t>file hoặc thư mục.</w:t>
      </w:r>
    </w:p>
    <w:p w14:paraId="5D422F09" w14:textId="77777777" w:rsidR="00AF4C12" w:rsidRDefault="00BB454E" w:rsidP="00BB454E">
      <w:pPr>
        <w:numPr>
          <w:ilvl w:val="0"/>
          <w:numId w:val="8"/>
        </w:numPr>
        <w:spacing w:after="0" w:line="240" w:lineRule="auto"/>
        <w:rPr>
          <w:rFonts w:ascii="SVN-Calling Code" w:eastAsia="Times New Roman" w:hAnsi="SVN-Calling Code" w:cs="Times New Roman"/>
          <w:color w:val="111111"/>
          <w:szCs w:val="24"/>
          <w:lang w:eastAsia="en-US"/>
        </w:rPr>
      </w:pPr>
      <w:r w:rsidRPr="00BB454E">
        <w:rPr>
          <w:rFonts w:ascii="SVN-Calling Code" w:eastAsia="Times New Roman" w:hAnsi="SVN-Calling Code" w:cs="Courier New"/>
          <w:color w:val="111111"/>
          <w:szCs w:val="24"/>
          <w:highlight w:val="lightGray"/>
          <w:lang w:eastAsia="en-US"/>
        </w:rPr>
        <w:t>-r</w:t>
      </w:r>
      <w:r w:rsidRPr="00BB454E">
        <w:rPr>
          <w:rFonts w:ascii="SVN-Calling Code" w:eastAsia="Times New Roman" w:hAnsi="SVN-Calling Code" w:cs="Times New Roman"/>
          <w:color w:val="111111"/>
          <w:szCs w:val="24"/>
          <w:lang w:eastAsia="en-US"/>
        </w:rPr>
        <w:t>: Đây là một tùy chọn của lệnh </w:t>
      </w:r>
      <w:r w:rsidRPr="00BB454E">
        <w:rPr>
          <w:rFonts w:ascii="SVN-Calling Code" w:eastAsia="Times New Roman" w:hAnsi="SVN-Calling Code" w:cs="Courier New"/>
          <w:color w:val="111111"/>
          <w:szCs w:val="24"/>
          <w:lang w:eastAsia="en-US"/>
        </w:rPr>
        <w:t>rm</w:t>
      </w:r>
      <w:r w:rsidRPr="00BB454E">
        <w:rPr>
          <w:rFonts w:ascii="SVN-Calling Code" w:eastAsia="Times New Roman" w:hAnsi="SVN-Calling Code" w:cs="Times New Roman"/>
          <w:color w:val="111111"/>
          <w:szCs w:val="24"/>
          <w:lang w:eastAsia="en-US"/>
        </w:rPr>
        <w:t> </w:t>
      </w:r>
    </w:p>
    <w:p w14:paraId="4F2625CA" w14:textId="77777777" w:rsidR="00AF4C12" w:rsidRDefault="00BB454E" w:rsidP="00AF4C12">
      <w:pPr>
        <w:spacing w:after="0" w:line="240" w:lineRule="auto"/>
        <w:ind w:left="720"/>
        <w:rPr>
          <w:rFonts w:ascii="SVN-Calling Code" w:eastAsia="Times New Roman" w:hAnsi="SVN-Calling Code" w:cs="Times New Roman"/>
          <w:color w:val="111111"/>
          <w:szCs w:val="24"/>
          <w:lang w:eastAsia="en-US"/>
        </w:rPr>
      </w:pPr>
      <w:r w:rsidRPr="00BB454E">
        <w:rPr>
          <w:rFonts w:ascii="SVN-Calling Code" w:eastAsia="Times New Roman" w:hAnsi="SVN-Calling Code" w:cs="Times New Roman"/>
          <w:color w:val="111111"/>
          <w:szCs w:val="24"/>
          <w:lang w:eastAsia="en-US"/>
        </w:rPr>
        <w:t>được sử dụng để xóa đệ quy, tức là xóa th</w:t>
      </w:r>
      <w:r w:rsidR="00AF4C12">
        <w:rPr>
          <w:rFonts w:ascii="SVN-Calling Code" w:eastAsia="Times New Roman" w:hAnsi="SVN-Calling Code" w:cs="Times New Roman"/>
          <w:color w:val="111111"/>
          <w:szCs w:val="24"/>
          <w:lang w:eastAsia="en-US"/>
        </w:rPr>
        <w:t>ư</w:t>
      </w:r>
    </w:p>
    <w:p w14:paraId="78030FB0" w14:textId="05849E76" w:rsidR="00BB454E" w:rsidRPr="00BB454E" w:rsidRDefault="00BB454E" w:rsidP="00AF4C12">
      <w:pPr>
        <w:spacing w:after="0" w:line="240" w:lineRule="auto"/>
        <w:ind w:left="720"/>
        <w:rPr>
          <w:rFonts w:ascii="SVN-Calling Code" w:eastAsia="Times New Roman" w:hAnsi="SVN-Calling Code" w:cs="Times New Roman"/>
          <w:color w:val="111111"/>
          <w:szCs w:val="24"/>
          <w:lang w:eastAsia="en-US"/>
        </w:rPr>
      </w:pPr>
      <w:r w:rsidRPr="00BB454E">
        <w:rPr>
          <w:rFonts w:ascii="SVN-Calling Code" w:eastAsia="Times New Roman" w:hAnsi="SVN-Calling Code" w:cs="Times New Roman"/>
          <w:color w:val="111111"/>
          <w:szCs w:val="24"/>
          <w:lang w:eastAsia="en-US"/>
        </w:rPr>
        <w:t>mục và tất cả nội dung bên trong nó.</w:t>
      </w:r>
    </w:p>
    <w:p w14:paraId="287DDBAF" w14:textId="1157BF97" w:rsidR="00BB454E" w:rsidRPr="00BB454E" w:rsidRDefault="00BB454E" w:rsidP="00BB454E">
      <w:pPr>
        <w:numPr>
          <w:ilvl w:val="0"/>
          <w:numId w:val="8"/>
        </w:numPr>
        <w:spacing w:after="0" w:line="240" w:lineRule="auto"/>
        <w:rPr>
          <w:rFonts w:ascii="SVN-Calling Code" w:eastAsia="Times New Roman" w:hAnsi="SVN-Calling Code" w:cs="Times New Roman"/>
          <w:color w:val="111111"/>
          <w:szCs w:val="24"/>
          <w:lang w:eastAsia="en-US"/>
        </w:rPr>
      </w:pPr>
      <w:r w:rsidRPr="00BB454E">
        <w:rPr>
          <w:rFonts w:ascii="SVN-Calling Code" w:eastAsia="Times New Roman" w:hAnsi="SVN-Calling Code" w:cs="Courier New"/>
          <w:color w:val="111111"/>
          <w:szCs w:val="24"/>
          <w:highlight w:val="lightGray"/>
          <w:lang w:eastAsia="en-US"/>
        </w:rPr>
        <w:t>-f</w:t>
      </w:r>
      <w:r w:rsidRPr="00BB454E">
        <w:rPr>
          <w:rFonts w:ascii="SVN-Calling Code" w:eastAsia="Times New Roman" w:hAnsi="SVN-Calling Code" w:cs="Times New Roman"/>
          <w:color w:val="111111"/>
          <w:szCs w:val="24"/>
          <w:lang w:eastAsia="en-US"/>
        </w:rPr>
        <w:t>: Đây là một tùy chọn khác của lệnh </w:t>
      </w:r>
      <w:r w:rsidRPr="00BB454E">
        <w:rPr>
          <w:rFonts w:ascii="SVN-Calling Code" w:eastAsia="Times New Roman" w:hAnsi="SVN-Calling Code" w:cs="Courier New"/>
          <w:color w:val="111111"/>
          <w:szCs w:val="24"/>
          <w:lang w:eastAsia="en-US"/>
        </w:rPr>
        <w:t>rm</w:t>
      </w:r>
      <w:r w:rsidRPr="00BB454E">
        <w:rPr>
          <w:rFonts w:ascii="SVN-Calling Code" w:eastAsia="Times New Roman" w:hAnsi="SVN-Calling Code" w:cs="Times New Roman"/>
          <w:color w:val="111111"/>
          <w:szCs w:val="24"/>
          <w:lang w:eastAsia="en-US"/>
        </w:rPr>
        <w:t> được sử dụng để xóa mà không cần xác nhận.</w:t>
      </w:r>
    </w:p>
    <w:p w14:paraId="0D4108B2" w14:textId="21914512" w:rsidR="00BB454E" w:rsidRPr="00D72B69" w:rsidRDefault="00BB454E" w:rsidP="00BB454E">
      <w:pPr>
        <w:numPr>
          <w:ilvl w:val="0"/>
          <w:numId w:val="8"/>
        </w:numPr>
        <w:spacing w:after="0" w:line="240" w:lineRule="auto"/>
        <w:rPr>
          <w:rFonts w:ascii="SVN-Calling Code" w:eastAsia="Times New Roman" w:hAnsi="SVN-Calling Code" w:cs="Times New Roman"/>
          <w:color w:val="111111"/>
          <w:szCs w:val="24"/>
          <w:lang w:eastAsia="en-US"/>
        </w:rPr>
      </w:pPr>
      <w:r w:rsidRPr="00BB454E">
        <w:rPr>
          <w:rFonts w:ascii="SVN-Calling Code" w:eastAsia="Times New Roman" w:hAnsi="SVN-Calling Code" w:cs="Courier New"/>
          <w:color w:val="111111"/>
          <w:szCs w:val="24"/>
          <w:highlight w:val="lightGray"/>
          <w:lang w:eastAsia="en-US"/>
        </w:rPr>
        <w:t>Myweb/scripts</w:t>
      </w:r>
      <w:r w:rsidRPr="00BB454E">
        <w:rPr>
          <w:rFonts w:ascii="SVN-Calling Code" w:eastAsia="Times New Roman" w:hAnsi="SVN-Calling Code" w:cs="Times New Roman"/>
          <w:color w:val="111111"/>
          <w:szCs w:val="24"/>
          <w:lang w:eastAsia="en-US"/>
        </w:rPr>
        <w:t>: Đây là đường dẫn của thư mục bạn muốn xóa.</w:t>
      </w:r>
    </w:p>
    <w:p w14:paraId="78AF8DCC" w14:textId="77777777" w:rsidR="00BB454E" w:rsidRPr="00D72B69" w:rsidRDefault="00BB454E" w:rsidP="00BB454E">
      <w:pPr>
        <w:pStyle w:val="ListParagraph"/>
        <w:rPr>
          <w:rFonts w:ascii="SVN-Calling Code" w:hAnsi="SVN-Calling Code"/>
          <w:szCs w:val="24"/>
        </w:rPr>
      </w:pPr>
    </w:p>
    <w:p w14:paraId="24FBE4A0" w14:textId="6E7EA171" w:rsidR="00EB481A" w:rsidRPr="00D72B69" w:rsidRDefault="00BB454E" w:rsidP="00AF4C12">
      <w:pPr>
        <w:pStyle w:val="ListParagraph"/>
        <w:ind w:hanging="1170"/>
        <w:jc w:val="center"/>
        <w:rPr>
          <w:rFonts w:ascii="SVN-Calling Code" w:hAnsi="SVN-Calling Code"/>
          <w:b/>
          <w:bCs/>
          <w:szCs w:val="24"/>
        </w:rPr>
      </w:pPr>
      <w:r w:rsidRPr="00D72B69">
        <w:rPr>
          <w:rFonts w:ascii="SVN-Calling Code" w:hAnsi="SVN-Calling Code"/>
          <w:noProof/>
          <w:szCs w:val="24"/>
        </w:rPr>
        <w:drawing>
          <wp:inline distT="0" distB="0" distL="0" distR="0" wp14:anchorId="33C19989" wp14:editId="4B1C5DC0">
            <wp:extent cx="3914775" cy="1819236"/>
            <wp:effectExtent l="0" t="0" r="0" b="0"/>
            <wp:docPr id="90896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8807" name=""/>
                    <pic:cNvPicPr/>
                  </pic:nvPicPr>
                  <pic:blipFill rotWithShape="1">
                    <a:blip r:embed="rId19"/>
                    <a:srcRect l="-84" t="60845" r="64985" b="10141"/>
                    <a:stretch/>
                  </pic:blipFill>
                  <pic:spPr bwMode="auto">
                    <a:xfrm>
                      <a:off x="0" y="0"/>
                      <a:ext cx="3917841" cy="1820661"/>
                    </a:xfrm>
                    <a:prstGeom prst="rect">
                      <a:avLst/>
                    </a:prstGeom>
                    <a:ln>
                      <a:noFill/>
                    </a:ln>
                    <a:extLst>
                      <a:ext uri="{53640926-AAD7-44D8-BBD7-CCE9431645EC}">
                        <a14:shadowObscured xmlns:a14="http://schemas.microsoft.com/office/drawing/2010/main"/>
                      </a:ext>
                    </a:extLst>
                  </pic:spPr>
                </pic:pic>
              </a:graphicData>
            </a:graphic>
          </wp:inline>
        </w:drawing>
      </w:r>
    </w:p>
    <w:p w14:paraId="5E41C926" w14:textId="77777777" w:rsidR="00EB481A" w:rsidRPr="00D72B69" w:rsidRDefault="00EB481A" w:rsidP="009B65A0">
      <w:pPr>
        <w:pStyle w:val="ListParagraph"/>
        <w:rPr>
          <w:rFonts w:ascii="SVN-Calling Code" w:hAnsi="SVN-Calling Code"/>
          <w:b/>
          <w:bCs/>
          <w:szCs w:val="24"/>
        </w:rPr>
      </w:pPr>
    </w:p>
    <w:p w14:paraId="43A2CC65" w14:textId="59D6839B" w:rsidR="00EB481A" w:rsidRPr="00D72B69" w:rsidRDefault="00EB481A" w:rsidP="00EB481A">
      <w:pPr>
        <w:pStyle w:val="ListParagraph"/>
        <w:numPr>
          <w:ilvl w:val="0"/>
          <w:numId w:val="4"/>
        </w:numPr>
        <w:rPr>
          <w:rFonts w:ascii="SVN-Calling Code" w:hAnsi="SVN-Calling Code"/>
          <w:b/>
          <w:bCs/>
          <w:szCs w:val="24"/>
        </w:rPr>
      </w:pPr>
      <w:r w:rsidRPr="00D72B69">
        <w:rPr>
          <w:rFonts w:ascii="SVN-Calling Code" w:hAnsi="SVN-Calling Code"/>
          <w:b/>
          <w:bCs/>
          <w:szCs w:val="24"/>
        </w:rPr>
        <w:t>Thi</w:t>
      </w:r>
      <w:r w:rsidRPr="00D72B69">
        <w:rPr>
          <w:rFonts w:ascii="SVN-Calling Code" w:hAnsi="SVN-Calling Code" w:cs="Calibri"/>
          <w:b/>
          <w:bCs/>
          <w:szCs w:val="24"/>
        </w:rPr>
        <w:t>ế</w:t>
      </w:r>
      <w:r w:rsidRPr="00D72B69">
        <w:rPr>
          <w:rFonts w:ascii="SVN-Calling Code" w:hAnsi="SVN-Calling Code"/>
          <w:b/>
          <w:bCs/>
          <w:szCs w:val="24"/>
        </w:rPr>
        <w:t>t l</w:t>
      </w:r>
      <w:r w:rsidRPr="00D72B69">
        <w:rPr>
          <w:rFonts w:ascii="SVN-Calling Code" w:hAnsi="SVN-Calling Code" w:cs="Calibri"/>
          <w:b/>
          <w:bCs/>
          <w:szCs w:val="24"/>
        </w:rPr>
        <w:t>ậ</w:t>
      </w:r>
      <w:r w:rsidRPr="00D72B69">
        <w:rPr>
          <w:rFonts w:ascii="SVN-Calling Code" w:hAnsi="SVN-Calling Code"/>
          <w:b/>
          <w:bCs/>
          <w:szCs w:val="24"/>
        </w:rPr>
        <w:t>p quy</w:t>
      </w:r>
      <w:r w:rsidRPr="00D72B69">
        <w:rPr>
          <w:rFonts w:ascii="SVN-Calling Code" w:hAnsi="SVN-Calling Code" w:cs="Calibri"/>
          <w:b/>
          <w:bCs/>
          <w:szCs w:val="24"/>
        </w:rPr>
        <w:t>ề</w:t>
      </w:r>
      <w:r w:rsidRPr="00D72B69">
        <w:rPr>
          <w:rFonts w:ascii="SVN-Calling Code" w:hAnsi="SVN-Calling Code"/>
          <w:b/>
          <w:bCs/>
          <w:szCs w:val="24"/>
        </w:rPr>
        <w:t>n truy xu</w:t>
      </w:r>
      <w:r w:rsidRPr="00D72B69">
        <w:rPr>
          <w:rFonts w:ascii="SVN-Calling Code" w:hAnsi="SVN-Calling Code" w:cs="Calibri"/>
          <w:b/>
          <w:bCs/>
          <w:szCs w:val="24"/>
        </w:rPr>
        <w:t>ấ</w:t>
      </w:r>
      <w:r w:rsidRPr="00D72B69">
        <w:rPr>
          <w:rFonts w:ascii="SVN-Calling Code" w:hAnsi="SVN-Calling Code"/>
          <w:b/>
          <w:bCs/>
          <w:szCs w:val="24"/>
        </w:rPr>
        <w:t>t cho th</w:t>
      </w:r>
      <w:r w:rsidRPr="00D72B69">
        <w:rPr>
          <w:rFonts w:ascii="SVN-Calling Code" w:hAnsi="SVN-Calling Code" w:cs="Calibri"/>
          <w:b/>
          <w:bCs/>
          <w:szCs w:val="24"/>
        </w:rPr>
        <w:t>ư</w:t>
      </w:r>
      <w:r w:rsidRPr="00D72B69">
        <w:rPr>
          <w:rFonts w:ascii="SVN-Calling Code" w:hAnsi="SVN-Calling Code"/>
          <w:b/>
          <w:bCs/>
          <w:szCs w:val="24"/>
        </w:rPr>
        <w:t xml:space="preserve"> m</w:t>
      </w:r>
      <w:r w:rsidRPr="00D72B69">
        <w:rPr>
          <w:rFonts w:ascii="SVN-Calling Code" w:hAnsi="SVN-Calling Code" w:cs="Calibri"/>
          <w:b/>
          <w:bCs/>
          <w:szCs w:val="24"/>
        </w:rPr>
        <w:t>ụ</w:t>
      </w:r>
      <w:r w:rsidRPr="00D72B69">
        <w:rPr>
          <w:rFonts w:ascii="SVN-Calling Code" w:hAnsi="SVN-Calling Code"/>
          <w:b/>
          <w:bCs/>
          <w:szCs w:val="24"/>
        </w:rPr>
        <w:t>c Myweb/databases sao cho ch</w:t>
      </w:r>
      <w:r w:rsidRPr="00D72B69">
        <w:rPr>
          <w:rFonts w:ascii="SVN-Calling Code" w:hAnsi="SVN-Calling Code" w:cs="Calibri"/>
          <w:b/>
          <w:bCs/>
          <w:szCs w:val="24"/>
        </w:rPr>
        <w:t>ỉ</w:t>
      </w:r>
      <w:r w:rsidRPr="00D72B69">
        <w:rPr>
          <w:rFonts w:ascii="SVN-Calling Code" w:hAnsi="SVN-Calling Code"/>
          <w:b/>
          <w:bCs/>
          <w:szCs w:val="24"/>
        </w:rPr>
        <w:t xml:space="preserve"> có ch</w:t>
      </w:r>
      <w:r w:rsidRPr="00D72B69">
        <w:rPr>
          <w:rFonts w:ascii="SVN-Calling Code" w:hAnsi="SVN-Calling Code" w:cs="Calibri"/>
          <w:b/>
          <w:bCs/>
          <w:szCs w:val="24"/>
        </w:rPr>
        <w:t>ủ</w:t>
      </w:r>
      <w:r w:rsidRPr="00D72B69">
        <w:rPr>
          <w:rFonts w:ascii="SVN-Calling Code" w:hAnsi="SVN-Calling Code"/>
          <w:b/>
          <w:bCs/>
          <w:szCs w:val="24"/>
        </w:rPr>
        <w:t xml:space="preserve"> s</w:t>
      </w:r>
      <w:r w:rsidRPr="00D72B69">
        <w:rPr>
          <w:rFonts w:ascii="SVN-Calling Code" w:hAnsi="SVN-Calling Code" w:cs="Calibri"/>
          <w:b/>
          <w:bCs/>
          <w:szCs w:val="24"/>
        </w:rPr>
        <w:t>ở</w:t>
      </w:r>
      <w:r w:rsidRPr="00D72B69">
        <w:rPr>
          <w:rFonts w:ascii="SVN-Calling Code" w:hAnsi="SVN-Calling Code"/>
          <w:b/>
          <w:bCs/>
          <w:szCs w:val="24"/>
        </w:rPr>
        <w:t xml:space="preserve"> h</w:t>
      </w:r>
      <w:r w:rsidRPr="00D72B69">
        <w:rPr>
          <w:rFonts w:ascii="SVN-Calling Code" w:hAnsi="SVN-Calling Code" w:cs="Calibri"/>
          <w:b/>
          <w:bCs/>
          <w:szCs w:val="24"/>
        </w:rPr>
        <w:t>ữ</w:t>
      </w:r>
      <w:r w:rsidRPr="00D72B69">
        <w:rPr>
          <w:rFonts w:ascii="SVN-Calling Code" w:hAnsi="SVN-Calling Code"/>
          <w:b/>
          <w:bCs/>
          <w:szCs w:val="24"/>
        </w:rPr>
        <w:t>u có toàn quy</w:t>
      </w:r>
      <w:r w:rsidRPr="00D72B69">
        <w:rPr>
          <w:rFonts w:ascii="SVN-Calling Code" w:hAnsi="SVN-Calling Code" w:cs="Calibri"/>
          <w:b/>
          <w:bCs/>
          <w:szCs w:val="24"/>
        </w:rPr>
        <w:t>ề</w:t>
      </w:r>
      <w:r w:rsidRPr="00D72B69">
        <w:rPr>
          <w:rFonts w:ascii="SVN-Calling Code" w:hAnsi="SVN-Calling Code"/>
          <w:b/>
          <w:bCs/>
          <w:szCs w:val="24"/>
        </w:rPr>
        <w:t>n còn các ng</w:t>
      </w:r>
      <w:r w:rsidRPr="00D72B69">
        <w:rPr>
          <w:rFonts w:ascii="SVN-Calling Code" w:hAnsi="SVN-Calling Code" w:cs="Calibri"/>
          <w:b/>
          <w:bCs/>
          <w:szCs w:val="24"/>
        </w:rPr>
        <w:t>ườ</w:t>
      </w:r>
      <w:r w:rsidRPr="00D72B69">
        <w:rPr>
          <w:rFonts w:ascii="SVN-Calling Code" w:hAnsi="SVN-Calling Code"/>
          <w:b/>
          <w:bCs/>
          <w:szCs w:val="24"/>
        </w:rPr>
        <w:t>i dùng khác không có b</w:t>
      </w:r>
      <w:r w:rsidRPr="00D72B69">
        <w:rPr>
          <w:rFonts w:ascii="SVN-Calling Code" w:hAnsi="SVN-Calling Code" w:cs="Calibri"/>
          <w:b/>
          <w:bCs/>
          <w:szCs w:val="24"/>
        </w:rPr>
        <w:t>ấ</w:t>
      </w:r>
      <w:r w:rsidRPr="00D72B69">
        <w:rPr>
          <w:rFonts w:ascii="SVN-Calling Code" w:hAnsi="SVN-Calling Code"/>
          <w:b/>
          <w:bCs/>
          <w:szCs w:val="24"/>
        </w:rPr>
        <w:t>t kỳ quy</w:t>
      </w:r>
      <w:r w:rsidRPr="00D72B69">
        <w:rPr>
          <w:rFonts w:ascii="SVN-Calling Code" w:hAnsi="SVN-Calling Code" w:cs="Calibri"/>
          <w:b/>
          <w:bCs/>
          <w:szCs w:val="24"/>
        </w:rPr>
        <w:t>ề</w:t>
      </w:r>
      <w:r w:rsidRPr="00D72B69">
        <w:rPr>
          <w:rFonts w:ascii="SVN-Calling Code" w:hAnsi="SVN-Calling Code"/>
          <w:b/>
          <w:bCs/>
          <w:szCs w:val="24"/>
        </w:rPr>
        <w:t>n gì trên nó.</w:t>
      </w:r>
    </w:p>
    <w:p w14:paraId="050E8802" w14:textId="034BC2C7" w:rsidR="00EB481A" w:rsidRPr="00EB481A" w:rsidRDefault="00EB481A" w:rsidP="00EB481A">
      <w:pPr>
        <w:spacing w:after="0" w:line="240" w:lineRule="auto"/>
        <w:rPr>
          <w:rFonts w:ascii="SVN-Calling Code" w:eastAsia="Times New Roman" w:hAnsi="SVN-Calling Code" w:cs="Times New Roman"/>
          <w:color w:val="111111"/>
          <w:szCs w:val="24"/>
          <w:lang w:eastAsia="en-US"/>
        </w:rPr>
      </w:pPr>
      <w:r w:rsidRPr="00EB481A">
        <w:rPr>
          <w:rFonts w:ascii="SVN-Calling Code" w:eastAsia="Times New Roman" w:hAnsi="SVN-Calling Code" w:cs="Times New Roman"/>
          <w:color w:val="111111"/>
          <w:szCs w:val="24"/>
          <w:lang w:eastAsia="en-US"/>
        </w:rPr>
        <w:t>Câu lệnh </w:t>
      </w:r>
      <w:r w:rsidRPr="00EB481A">
        <w:rPr>
          <w:rFonts w:ascii="SVN-Calling Code" w:eastAsia="Times New Roman" w:hAnsi="SVN-Calling Code" w:cs="Courier New"/>
          <w:color w:val="111111"/>
          <w:szCs w:val="24"/>
          <w:highlight w:val="lightGray"/>
          <w:lang w:eastAsia="en-US"/>
        </w:rPr>
        <w:t>chmod u=rwx,go= Myweb/databases</w:t>
      </w:r>
      <w:r w:rsidRPr="00EB481A">
        <w:rPr>
          <w:rFonts w:ascii="SVN-Calling Code" w:eastAsia="Times New Roman" w:hAnsi="SVN-Calling Code" w:cs="Times New Roman"/>
          <w:color w:val="111111"/>
          <w:szCs w:val="24"/>
          <w:lang w:eastAsia="en-US"/>
        </w:rPr>
        <w:t> được sử dụng để thay đổi quyền truy cập vào thư mục</w:t>
      </w:r>
      <w:r w:rsidRPr="00D72B69">
        <w:rPr>
          <w:rFonts w:ascii="SVN-Calling Code" w:eastAsia="Times New Roman" w:hAnsi="SVN-Calling Code" w:cs="Courier New"/>
          <w:color w:val="111111"/>
          <w:szCs w:val="24"/>
          <w:lang w:eastAsia="en-US"/>
        </w:rPr>
        <w:t xml:space="preserve"> </w:t>
      </w:r>
      <w:r w:rsidRPr="00EB481A">
        <w:rPr>
          <w:rFonts w:ascii="SVN-Calling Code" w:eastAsia="Times New Roman" w:hAnsi="SVN-Calling Code" w:cs="Courier New"/>
          <w:color w:val="111111"/>
          <w:szCs w:val="24"/>
          <w:highlight w:val="lightGray"/>
          <w:lang w:eastAsia="en-US"/>
        </w:rPr>
        <w:t>Myweb/databases</w:t>
      </w:r>
      <w:r w:rsidRPr="00EB481A">
        <w:rPr>
          <w:rFonts w:ascii="SVN-Calling Code" w:eastAsia="Times New Roman" w:hAnsi="SVN-Calling Code" w:cs="Times New Roman"/>
          <w:color w:val="111111"/>
          <w:szCs w:val="24"/>
          <w:lang w:eastAsia="en-US"/>
        </w:rPr>
        <w:t xml:space="preserve">. </w:t>
      </w:r>
    </w:p>
    <w:p w14:paraId="19845CAB" w14:textId="28A111FF" w:rsidR="00EB481A" w:rsidRPr="00EB481A" w:rsidRDefault="00EB481A" w:rsidP="00EB481A">
      <w:pPr>
        <w:numPr>
          <w:ilvl w:val="0"/>
          <w:numId w:val="9"/>
        </w:numPr>
        <w:spacing w:after="0" w:line="240" w:lineRule="auto"/>
        <w:rPr>
          <w:rFonts w:ascii="SVN-Calling Code" w:eastAsia="Times New Roman" w:hAnsi="SVN-Calling Code" w:cs="Times New Roman"/>
          <w:color w:val="111111"/>
          <w:szCs w:val="24"/>
          <w:lang w:eastAsia="en-US"/>
        </w:rPr>
      </w:pPr>
      <w:r w:rsidRPr="00EB481A">
        <w:rPr>
          <w:rFonts w:ascii="SVN-Calling Code" w:eastAsia="Times New Roman" w:hAnsi="SVN-Calling Code" w:cs="Courier New"/>
          <w:color w:val="111111"/>
          <w:szCs w:val="24"/>
          <w:highlight w:val="lightGray"/>
          <w:lang w:eastAsia="en-US"/>
        </w:rPr>
        <w:t>chmod</w:t>
      </w:r>
      <w:r w:rsidRPr="00EB481A">
        <w:rPr>
          <w:rFonts w:ascii="SVN-Calling Code" w:eastAsia="Times New Roman" w:hAnsi="SVN-Calling Code" w:cs="Times New Roman"/>
          <w:color w:val="111111"/>
          <w:szCs w:val="24"/>
          <w:lang w:eastAsia="en-US"/>
        </w:rPr>
        <w:t>: Đây là lệnh được sử dụng để thay đổi quyền truy cập vào file hoặc thư mục.</w:t>
      </w:r>
    </w:p>
    <w:p w14:paraId="0FE9D4E2" w14:textId="683503C7" w:rsidR="00A775ED" w:rsidRPr="00D72B69" w:rsidRDefault="00EB481A" w:rsidP="00AC5D85">
      <w:pPr>
        <w:numPr>
          <w:ilvl w:val="0"/>
          <w:numId w:val="9"/>
        </w:numPr>
        <w:spacing w:after="0" w:line="240" w:lineRule="auto"/>
        <w:rPr>
          <w:rFonts w:ascii="SVN-Calling Code" w:eastAsia="Times New Roman" w:hAnsi="SVN-Calling Code" w:cs="Times New Roman"/>
          <w:color w:val="111111"/>
          <w:szCs w:val="24"/>
          <w:lang w:eastAsia="en-US"/>
        </w:rPr>
      </w:pPr>
      <w:r w:rsidRPr="00EB481A">
        <w:rPr>
          <w:rFonts w:ascii="SVN-Calling Code" w:eastAsia="Times New Roman" w:hAnsi="SVN-Calling Code" w:cs="Courier New"/>
          <w:color w:val="111111"/>
          <w:szCs w:val="24"/>
          <w:highlight w:val="lightGray"/>
          <w:lang w:eastAsia="en-US"/>
        </w:rPr>
        <w:t>u=rwx,go=</w:t>
      </w:r>
      <w:r w:rsidRPr="00EB481A">
        <w:rPr>
          <w:rFonts w:ascii="SVN-Calling Code" w:eastAsia="Times New Roman" w:hAnsi="SVN-Calling Code" w:cs="Times New Roman"/>
          <w:color w:val="111111"/>
          <w:szCs w:val="24"/>
          <w:lang w:eastAsia="en-US"/>
        </w:rPr>
        <w:t>: Đây là phần tham số của lệnh </w:t>
      </w:r>
      <w:r w:rsidRPr="00EB481A">
        <w:rPr>
          <w:rFonts w:ascii="SVN-Calling Code" w:eastAsia="Times New Roman" w:hAnsi="SVN-Calling Code" w:cs="Courier New"/>
          <w:color w:val="111111"/>
          <w:szCs w:val="24"/>
          <w:lang w:eastAsia="en-US"/>
        </w:rPr>
        <w:t>chmod</w:t>
      </w:r>
      <w:r w:rsidRPr="00EB481A">
        <w:rPr>
          <w:rFonts w:ascii="SVN-Calling Code" w:eastAsia="Times New Roman" w:hAnsi="SVN-Calling Code" w:cs="Times New Roman"/>
          <w:color w:val="111111"/>
          <w:szCs w:val="24"/>
          <w:lang w:eastAsia="en-US"/>
        </w:rPr>
        <w:t>, nó chỉ định quyền truy cập mới cho file hoặc thư mục. </w:t>
      </w:r>
      <w:r w:rsidRPr="00EB481A">
        <w:rPr>
          <w:rFonts w:ascii="SVN-Calling Code" w:eastAsia="Times New Roman" w:hAnsi="SVN-Calling Code" w:cs="Courier New"/>
          <w:color w:val="111111"/>
          <w:szCs w:val="24"/>
          <w:lang w:eastAsia="en-US"/>
        </w:rPr>
        <w:t>u=rwx</w:t>
      </w:r>
      <w:r w:rsidRPr="00EB481A">
        <w:rPr>
          <w:rFonts w:ascii="SVN-Calling Code" w:eastAsia="Times New Roman" w:hAnsi="SVN-Calling Code" w:cs="Times New Roman"/>
          <w:color w:val="111111"/>
          <w:szCs w:val="24"/>
          <w:lang w:eastAsia="en-US"/>
        </w:rPr>
        <w:t> nghĩa là người sở hữu (user) có quyền đọc ®, ghi (w), và thực thi (x) file hoặc thư mục. </w:t>
      </w:r>
      <w:r w:rsidRPr="00EB481A">
        <w:rPr>
          <w:rFonts w:ascii="SVN-Calling Code" w:eastAsia="Times New Roman" w:hAnsi="SVN-Calling Code" w:cs="Courier New"/>
          <w:color w:val="111111"/>
          <w:szCs w:val="24"/>
          <w:lang w:eastAsia="en-US"/>
        </w:rPr>
        <w:t>go=</w:t>
      </w:r>
      <w:r w:rsidRPr="00EB481A">
        <w:rPr>
          <w:rFonts w:ascii="SVN-Calling Code" w:eastAsia="Times New Roman" w:hAnsi="SVN-Calling Code" w:cs="Times New Roman"/>
          <w:color w:val="111111"/>
          <w:szCs w:val="24"/>
          <w:lang w:eastAsia="en-US"/>
        </w:rPr>
        <w:t xml:space="preserve"> nghĩa là nhóm sở hữu (group) và những người dùng khác (others) không có bất kỳ </w:t>
      </w:r>
    </w:p>
    <w:p w14:paraId="05E3B87C" w14:textId="6E88C491" w:rsidR="00EB481A" w:rsidRPr="00EB481A" w:rsidRDefault="00EB481A" w:rsidP="00A775ED">
      <w:pPr>
        <w:spacing w:after="0" w:line="240" w:lineRule="auto"/>
        <w:ind w:left="720"/>
        <w:rPr>
          <w:rFonts w:ascii="SVN-Calling Code" w:eastAsia="Times New Roman" w:hAnsi="SVN-Calling Code" w:cs="Times New Roman"/>
          <w:color w:val="111111"/>
          <w:szCs w:val="24"/>
          <w:lang w:eastAsia="en-US"/>
        </w:rPr>
      </w:pPr>
      <w:r w:rsidRPr="00EB481A">
        <w:rPr>
          <w:rFonts w:ascii="SVN-Calling Code" w:eastAsia="Times New Roman" w:hAnsi="SVN-Calling Code" w:cs="Times New Roman"/>
          <w:color w:val="111111"/>
          <w:szCs w:val="24"/>
          <w:lang w:eastAsia="en-US"/>
        </w:rPr>
        <w:t>quyền gì trên file hoặc thư mục.</w:t>
      </w:r>
    </w:p>
    <w:p w14:paraId="2F4AB07A" w14:textId="77777777" w:rsidR="00A775ED" w:rsidRPr="00D72B69" w:rsidRDefault="00EB481A" w:rsidP="00EB481A">
      <w:pPr>
        <w:numPr>
          <w:ilvl w:val="0"/>
          <w:numId w:val="9"/>
        </w:numPr>
        <w:spacing w:after="0" w:line="240" w:lineRule="auto"/>
        <w:rPr>
          <w:rFonts w:ascii="SVN-Calling Code" w:eastAsia="Times New Roman" w:hAnsi="SVN-Calling Code" w:cs="Times New Roman"/>
          <w:color w:val="111111"/>
          <w:szCs w:val="24"/>
          <w:lang w:eastAsia="en-US"/>
        </w:rPr>
      </w:pPr>
      <w:r w:rsidRPr="00EB481A">
        <w:rPr>
          <w:rFonts w:ascii="SVN-Calling Code" w:eastAsia="Times New Roman" w:hAnsi="SVN-Calling Code" w:cs="Courier New"/>
          <w:color w:val="111111"/>
          <w:szCs w:val="24"/>
          <w:highlight w:val="lightGray"/>
          <w:lang w:eastAsia="en-US"/>
        </w:rPr>
        <w:t>Myweb/databases</w:t>
      </w:r>
      <w:r w:rsidRPr="00EB481A">
        <w:rPr>
          <w:rFonts w:ascii="SVN-Calling Code" w:eastAsia="Times New Roman" w:hAnsi="SVN-Calling Code" w:cs="Times New Roman"/>
          <w:color w:val="111111"/>
          <w:szCs w:val="24"/>
          <w:lang w:eastAsia="en-US"/>
        </w:rPr>
        <w:t xml:space="preserve">: Đây là đường dẫn của </w:t>
      </w:r>
    </w:p>
    <w:p w14:paraId="020A745B" w14:textId="77777777" w:rsidR="00A775ED" w:rsidRPr="00D72B69" w:rsidRDefault="00EB481A" w:rsidP="00A775ED">
      <w:pPr>
        <w:spacing w:after="0" w:line="240" w:lineRule="auto"/>
        <w:ind w:left="720"/>
        <w:rPr>
          <w:rFonts w:ascii="SVN-Calling Code" w:eastAsia="Times New Roman" w:hAnsi="SVN-Calling Code" w:cs="Times New Roman"/>
          <w:color w:val="111111"/>
          <w:szCs w:val="24"/>
          <w:lang w:eastAsia="en-US"/>
        </w:rPr>
      </w:pPr>
      <w:r w:rsidRPr="00EB481A">
        <w:rPr>
          <w:rFonts w:ascii="SVN-Calling Code" w:eastAsia="Times New Roman" w:hAnsi="SVN-Calling Code" w:cs="Times New Roman"/>
          <w:color w:val="111111"/>
          <w:szCs w:val="24"/>
          <w:lang w:eastAsia="en-US"/>
        </w:rPr>
        <w:t xml:space="preserve">thư mục mà bạn muốn thay đổi quyền </w:t>
      </w:r>
    </w:p>
    <w:p w14:paraId="0C290E8B" w14:textId="54DECA79" w:rsidR="00EB481A" w:rsidRPr="00D72B69" w:rsidRDefault="00EB481A" w:rsidP="00A775ED">
      <w:pPr>
        <w:spacing w:after="0" w:line="240" w:lineRule="auto"/>
        <w:ind w:left="720"/>
        <w:rPr>
          <w:rFonts w:ascii="SVN-Calling Code" w:eastAsia="Times New Roman" w:hAnsi="SVN-Calling Code" w:cs="Times New Roman"/>
          <w:color w:val="111111"/>
          <w:szCs w:val="24"/>
          <w:lang w:eastAsia="en-US"/>
        </w:rPr>
      </w:pPr>
      <w:r w:rsidRPr="00EB481A">
        <w:rPr>
          <w:rFonts w:ascii="SVN-Calling Code" w:eastAsia="Times New Roman" w:hAnsi="SVN-Calling Code" w:cs="Times New Roman"/>
          <w:color w:val="111111"/>
          <w:szCs w:val="24"/>
          <w:lang w:eastAsia="en-US"/>
        </w:rPr>
        <w:t>truy cập.</w:t>
      </w:r>
    </w:p>
    <w:p w14:paraId="37364F23" w14:textId="77777777" w:rsidR="00A775ED" w:rsidRPr="00EB481A" w:rsidRDefault="00A775ED" w:rsidP="00A775ED">
      <w:pPr>
        <w:spacing w:after="0" w:line="240" w:lineRule="auto"/>
        <w:ind w:left="720"/>
        <w:rPr>
          <w:rFonts w:ascii="SVN-Calling Code" w:eastAsia="Times New Roman" w:hAnsi="SVN-Calling Code" w:cs="Times New Roman"/>
          <w:color w:val="111111"/>
          <w:szCs w:val="24"/>
          <w:lang w:eastAsia="en-US"/>
        </w:rPr>
      </w:pPr>
    </w:p>
    <w:p w14:paraId="1E1FA564" w14:textId="77777777" w:rsidR="00EB481A" w:rsidRPr="00EB481A" w:rsidRDefault="00EB481A" w:rsidP="00EB481A">
      <w:pPr>
        <w:spacing w:after="0" w:line="240" w:lineRule="auto"/>
        <w:rPr>
          <w:rFonts w:ascii="SVN-Calling Code" w:eastAsia="Times New Roman" w:hAnsi="SVN-Calling Code" w:cs="Times New Roman"/>
          <w:color w:val="111111"/>
          <w:szCs w:val="24"/>
          <w:lang w:eastAsia="en-US"/>
        </w:rPr>
      </w:pPr>
      <w:r w:rsidRPr="00EB481A">
        <w:rPr>
          <w:rFonts w:ascii="SVN-Calling Code" w:eastAsia="Times New Roman" w:hAnsi="SVN-Calling Code" w:cs="Times New Roman"/>
          <w:color w:val="111111"/>
          <w:szCs w:val="24"/>
          <w:lang w:eastAsia="en-US"/>
        </w:rPr>
        <w:t>Vì vậy, câu lệnh trên sẽ thiết lập quyền truy cập vào thư mục </w:t>
      </w:r>
      <w:r w:rsidRPr="00EB481A">
        <w:rPr>
          <w:rFonts w:ascii="SVN-Calling Code" w:eastAsia="Times New Roman" w:hAnsi="SVN-Calling Code" w:cs="Courier New"/>
          <w:color w:val="111111"/>
          <w:szCs w:val="24"/>
          <w:lang w:eastAsia="en-US"/>
        </w:rPr>
        <w:t>Desktop/Myweb/databases</w:t>
      </w:r>
      <w:r w:rsidRPr="00EB481A">
        <w:rPr>
          <w:rFonts w:ascii="SVN-Calling Code" w:eastAsia="Times New Roman" w:hAnsi="SVN-Calling Code" w:cs="Times New Roman"/>
          <w:color w:val="111111"/>
          <w:szCs w:val="24"/>
          <w:lang w:eastAsia="en-US"/>
        </w:rPr>
        <w:t xml:space="preserve"> sao cho chỉ người sở hữu mới có quyền đọc, ghi, </w:t>
      </w:r>
      <w:r w:rsidRPr="00EB481A">
        <w:rPr>
          <w:rFonts w:ascii="SVN-Calling Code" w:eastAsia="Times New Roman" w:hAnsi="SVN-Calling Code" w:cs="Times New Roman"/>
          <w:color w:val="111111"/>
          <w:szCs w:val="24"/>
          <w:lang w:eastAsia="en-US"/>
        </w:rPr>
        <w:lastRenderedPageBreak/>
        <w:t>và thực thi, trong khi nhóm sở hữu và những người dùng khác không có bất kỳ quyền gì.</w:t>
      </w:r>
    </w:p>
    <w:p w14:paraId="724A2C4B" w14:textId="77777777" w:rsidR="00EB481A" w:rsidRPr="00D72B69" w:rsidRDefault="00EB481A" w:rsidP="00EB481A">
      <w:pPr>
        <w:pStyle w:val="ListParagraph"/>
        <w:rPr>
          <w:rFonts w:ascii="SVN-Calling Code" w:hAnsi="SVN-Calling Code"/>
          <w:b/>
          <w:bCs/>
          <w:szCs w:val="24"/>
        </w:rPr>
      </w:pPr>
    </w:p>
    <w:p w14:paraId="5E0F3D97" w14:textId="09BAAE6A" w:rsidR="00A2161E" w:rsidRPr="00D72B69" w:rsidRDefault="00A775ED" w:rsidP="00AF4C12">
      <w:pPr>
        <w:pStyle w:val="ListParagraph"/>
        <w:ind w:hanging="1170"/>
        <w:rPr>
          <w:rFonts w:ascii="SVN-Calling Code" w:hAnsi="SVN-Calling Code"/>
          <w:noProof/>
          <w:szCs w:val="24"/>
        </w:rPr>
      </w:pPr>
      <w:r w:rsidRPr="00D72B69">
        <w:rPr>
          <w:rFonts w:ascii="SVN-Calling Code" w:hAnsi="SVN-Calling Code"/>
          <w:noProof/>
          <w:szCs w:val="24"/>
        </w:rPr>
        <w:t xml:space="preserve"> </w:t>
      </w:r>
      <w:r w:rsidR="00EB481A" w:rsidRPr="00D72B69">
        <w:rPr>
          <w:rFonts w:ascii="SVN-Calling Code" w:hAnsi="SVN-Calling Code"/>
          <w:noProof/>
          <w:szCs w:val="24"/>
        </w:rPr>
        <w:drawing>
          <wp:inline distT="0" distB="0" distL="0" distR="0" wp14:anchorId="29FCC479" wp14:editId="61C54820">
            <wp:extent cx="4333875" cy="1586131"/>
            <wp:effectExtent l="0" t="0" r="0" b="0"/>
            <wp:docPr id="2137061611"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861" cy="1590884"/>
                    </a:xfrm>
                    <a:prstGeom prst="rect">
                      <a:avLst/>
                    </a:prstGeom>
                    <a:noFill/>
                    <a:ln>
                      <a:noFill/>
                    </a:ln>
                  </pic:spPr>
                </pic:pic>
              </a:graphicData>
            </a:graphic>
          </wp:inline>
        </w:drawing>
      </w:r>
    </w:p>
    <w:p w14:paraId="795CA3FE" w14:textId="77777777" w:rsidR="00A2161E" w:rsidRPr="00D72B69" w:rsidRDefault="00A2161E" w:rsidP="00EB481A">
      <w:pPr>
        <w:pStyle w:val="ListParagraph"/>
        <w:rPr>
          <w:rFonts w:ascii="SVN-Calling Code" w:hAnsi="SVN-Calling Code"/>
          <w:noProof/>
          <w:szCs w:val="24"/>
        </w:rPr>
      </w:pPr>
    </w:p>
    <w:p w14:paraId="5A0456D2" w14:textId="1F1207F8" w:rsidR="003D2C03" w:rsidRPr="00AF4C12" w:rsidRDefault="00A2161E" w:rsidP="008B4B0F">
      <w:pPr>
        <w:pStyle w:val="ListParagraph"/>
        <w:numPr>
          <w:ilvl w:val="0"/>
          <w:numId w:val="4"/>
        </w:numPr>
        <w:rPr>
          <w:rFonts w:ascii="SVN-Calling Code" w:hAnsi="SVN-Calling Code"/>
          <w:b/>
          <w:bCs/>
          <w:noProof/>
          <w:szCs w:val="24"/>
        </w:rPr>
      </w:pPr>
      <w:r w:rsidRPr="00AF4C12">
        <w:rPr>
          <w:rFonts w:ascii="SVN-Calling Code" w:hAnsi="SVN-Calling Code"/>
          <w:b/>
          <w:bCs/>
          <w:szCs w:val="24"/>
        </w:rPr>
        <w:t>T</w:t>
      </w:r>
      <w:r w:rsidRPr="00AF4C12">
        <w:rPr>
          <w:rFonts w:ascii="SVN-Calling Code" w:hAnsi="SVN-Calling Code" w:cs="Calibri"/>
          <w:b/>
          <w:bCs/>
          <w:szCs w:val="24"/>
        </w:rPr>
        <w:t>ạ</w:t>
      </w:r>
      <w:r w:rsidRPr="00AF4C12">
        <w:rPr>
          <w:rFonts w:ascii="SVN-Calling Code" w:hAnsi="SVN-Calling Code"/>
          <w:b/>
          <w:bCs/>
          <w:szCs w:val="24"/>
        </w:rPr>
        <w:t>o user có tên là it007 và password</w:t>
      </w:r>
      <w:r w:rsidR="00AF4C12">
        <w:rPr>
          <w:rFonts w:ascii="SVN-Calling Code" w:hAnsi="SVN-Calling Code"/>
          <w:b/>
          <w:bCs/>
          <w:szCs w:val="24"/>
        </w:rPr>
        <w:t xml:space="preserve"> </w:t>
      </w:r>
      <w:r w:rsidRPr="00AF4C12">
        <w:rPr>
          <w:rFonts w:ascii="SVN-Calling Code" w:hAnsi="SVN-Calling Code"/>
          <w:b/>
          <w:bCs/>
          <w:szCs w:val="24"/>
        </w:rPr>
        <w:t>là ngày sinh c</w:t>
      </w:r>
      <w:r w:rsidRPr="00AF4C12">
        <w:rPr>
          <w:rFonts w:ascii="SVN-Calling Code" w:hAnsi="SVN-Calling Code" w:cs="Calibri"/>
          <w:b/>
          <w:bCs/>
          <w:szCs w:val="24"/>
        </w:rPr>
        <w:t>ủ</w:t>
      </w:r>
      <w:r w:rsidRPr="00AF4C12">
        <w:rPr>
          <w:rFonts w:ascii="SVN-Calling Code" w:hAnsi="SVN-Calling Code"/>
          <w:b/>
          <w:bCs/>
          <w:szCs w:val="24"/>
        </w:rPr>
        <w:t>a sinh viên.</w:t>
      </w:r>
    </w:p>
    <w:p w14:paraId="5CA8DEDC" w14:textId="1A766591" w:rsidR="00A2161E" w:rsidRPr="00D72B69" w:rsidRDefault="00A2161E" w:rsidP="003D2C03">
      <w:pPr>
        <w:pStyle w:val="ListParagraph"/>
        <w:rPr>
          <w:rFonts w:ascii="SVN-Calling Code" w:hAnsi="SVN-Calling Code"/>
          <w:b/>
          <w:bCs/>
          <w:noProof/>
          <w:szCs w:val="24"/>
        </w:rPr>
      </w:pPr>
      <w:r w:rsidRPr="00D72B69">
        <w:rPr>
          <w:rFonts w:ascii="SVN-Calling Code" w:hAnsi="SVN-Calling Code"/>
          <w:b/>
          <w:bCs/>
          <w:szCs w:val="24"/>
        </w:rPr>
        <w:t>User đ</w:t>
      </w:r>
      <w:r w:rsidRPr="00D72B69">
        <w:rPr>
          <w:rFonts w:ascii="SVN-Calling Code" w:hAnsi="SVN-Calling Code" w:cs="Calibri"/>
          <w:b/>
          <w:bCs/>
          <w:szCs w:val="24"/>
        </w:rPr>
        <w:t>ượ</w:t>
      </w:r>
      <w:r w:rsidRPr="00D72B69">
        <w:rPr>
          <w:rFonts w:ascii="SVN-Calling Code" w:hAnsi="SVN-Calling Code"/>
          <w:b/>
          <w:bCs/>
          <w:szCs w:val="24"/>
        </w:rPr>
        <w:t>c t</w:t>
      </w:r>
      <w:r w:rsidRPr="00D72B69">
        <w:rPr>
          <w:rFonts w:ascii="SVN-Calling Code" w:hAnsi="SVN-Calling Code" w:cs="Calibri"/>
          <w:b/>
          <w:bCs/>
          <w:szCs w:val="24"/>
        </w:rPr>
        <w:t>ạ</w:t>
      </w:r>
      <w:r w:rsidRPr="00D72B69">
        <w:rPr>
          <w:rFonts w:ascii="SVN-Calling Code" w:hAnsi="SVN-Calling Code"/>
          <w:b/>
          <w:bCs/>
          <w:szCs w:val="24"/>
        </w:rPr>
        <w:t>o n</w:t>
      </w:r>
      <w:r w:rsidRPr="00D72B69">
        <w:rPr>
          <w:rFonts w:ascii="SVN-Calling Code" w:hAnsi="SVN-Calling Code" w:cs="Calibri"/>
          <w:b/>
          <w:bCs/>
          <w:szCs w:val="24"/>
        </w:rPr>
        <w:t>ằ</w:t>
      </w:r>
      <w:r w:rsidRPr="00D72B69">
        <w:rPr>
          <w:rFonts w:ascii="SVN-Calling Code" w:hAnsi="SVN-Calling Code"/>
          <w:b/>
          <w:bCs/>
          <w:szCs w:val="24"/>
        </w:rPr>
        <w:t>m trong group tên là HDH.</w:t>
      </w:r>
    </w:p>
    <w:p w14:paraId="1CD04BA6" w14:textId="7DF2DCD1" w:rsidR="00A2161E" w:rsidRPr="00D72B69" w:rsidRDefault="00A2161E" w:rsidP="00A2161E">
      <w:pPr>
        <w:jc w:val="center"/>
        <w:rPr>
          <w:rFonts w:ascii="SVN-Calling Code" w:hAnsi="SVN-Calling Code"/>
          <w:b/>
          <w:bCs/>
          <w:noProof/>
          <w:szCs w:val="24"/>
        </w:rPr>
      </w:pPr>
      <w:r w:rsidRPr="00D72B69">
        <w:rPr>
          <w:rFonts w:ascii="SVN-Calling Code" w:hAnsi="SVN-Calling Code"/>
          <w:noProof/>
          <w:szCs w:val="24"/>
        </w:rPr>
        <w:drawing>
          <wp:inline distT="0" distB="0" distL="0" distR="0" wp14:anchorId="78481807" wp14:editId="13DBEC22">
            <wp:extent cx="4621977" cy="2957885"/>
            <wp:effectExtent l="0" t="0" r="7620" b="0"/>
            <wp:docPr id="1776589957"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979" cy="2960446"/>
                    </a:xfrm>
                    <a:prstGeom prst="rect">
                      <a:avLst/>
                    </a:prstGeom>
                    <a:noFill/>
                    <a:ln>
                      <a:noFill/>
                    </a:ln>
                  </pic:spPr>
                </pic:pic>
              </a:graphicData>
            </a:graphic>
          </wp:inline>
        </w:drawing>
      </w:r>
    </w:p>
    <w:p w14:paraId="632D2141" w14:textId="423CF06E" w:rsidR="00A2161E" w:rsidRPr="00D72B69" w:rsidRDefault="00A2161E" w:rsidP="00A2161E">
      <w:pPr>
        <w:rPr>
          <w:rFonts w:ascii="SVN-Calling Code" w:hAnsi="SVN-Calling Code"/>
          <w:noProof/>
          <w:szCs w:val="24"/>
        </w:rPr>
      </w:pPr>
      <w:r w:rsidRPr="00D72B69">
        <w:rPr>
          <w:rFonts w:ascii="SVN-Calling Code" w:hAnsi="SVN-Calling Code"/>
          <w:noProof/>
          <w:szCs w:val="24"/>
        </w:rPr>
        <w:t>Các câu lệnh cần dùng:</w:t>
      </w:r>
    </w:p>
    <w:p w14:paraId="34751654" w14:textId="64E955F7" w:rsidR="00A2161E" w:rsidRPr="003D2C03" w:rsidRDefault="00A2161E" w:rsidP="007C27F9">
      <w:pPr>
        <w:pStyle w:val="ListParagraph"/>
        <w:numPr>
          <w:ilvl w:val="1"/>
          <w:numId w:val="5"/>
        </w:numPr>
        <w:ind w:left="630"/>
        <w:rPr>
          <w:rFonts w:ascii="SVN-Calling Code" w:hAnsi="SVN-Calling Code"/>
          <w:noProof/>
          <w:szCs w:val="24"/>
        </w:rPr>
      </w:pPr>
      <w:r w:rsidRPr="003D2C03">
        <w:rPr>
          <w:rFonts w:ascii="SVN-Calling Code" w:hAnsi="SVN-Calling Code" w:cs="Segoe UI Historic"/>
          <w:color w:val="050505"/>
          <w:szCs w:val="24"/>
          <w:shd w:val="clear" w:color="auto" w:fill="E4E6EB"/>
        </w:rPr>
        <w:t xml:space="preserve">sudo adduser it007 : </w:t>
      </w:r>
      <w:r w:rsidRPr="003D2C03">
        <w:rPr>
          <w:rFonts w:ascii="SVN-Calling Code" w:hAnsi="SVN-Calling Code"/>
          <w:noProof/>
          <w:szCs w:val="24"/>
        </w:rPr>
        <w:t>Câu lệnh này được</w:t>
      </w:r>
      <w:r w:rsidR="003D2C03" w:rsidRPr="003D2C03">
        <w:rPr>
          <w:rFonts w:ascii="SVN-Calling Code" w:hAnsi="SVN-Calling Code"/>
          <w:noProof/>
          <w:szCs w:val="24"/>
        </w:rPr>
        <w:t xml:space="preserve"> </w:t>
      </w:r>
      <w:r w:rsidRPr="003D2C03">
        <w:rPr>
          <w:rFonts w:ascii="SVN-Calling Code" w:hAnsi="SVN-Calling Code"/>
          <w:noProof/>
          <w:szCs w:val="24"/>
        </w:rPr>
        <w:t>sử dụng để tạo một user mới có tên là it007, sudo là một lệnh cho phép bạn chạy các câu lệnh với quyền của superuser hoặc root</w:t>
      </w:r>
      <w:r w:rsidR="00BF5866" w:rsidRPr="003D2C03">
        <w:rPr>
          <w:rFonts w:ascii="SVN-Calling Code" w:hAnsi="SVN-Calling Code"/>
          <w:noProof/>
          <w:szCs w:val="24"/>
        </w:rPr>
        <w:t xml:space="preserve">, </w:t>
      </w:r>
      <w:r w:rsidRPr="003D2C03">
        <w:rPr>
          <w:rFonts w:ascii="SVN-Calling Code" w:hAnsi="SVN-Calling Code"/>
          <w:noProof/>
          <w:szCs w:val="24"/>
        </w:rPr>
        <w:t>adduser là một lệnh tạo user mới.</w:t>
      </w:r>
    </w:p>
    <w:p w14:paraId="6FA5399F" w14:textId="6E36D87F" w:rsidR="00A2161E" w:rsidRPr="00D72B69" w:rsidRDefault="00A2161E" w:rsidP="00A2161E">
      <w:pPr>
        <w:pStyle w:val="ListParagraph"/>
        <w:numPr>
          <w:ilvl w:val="1"/>
          <w:numId w:val="5"/>
        </w:numPr>
        <w:ind w:left="630"/>
        <w:rPr>
          <w:rFonts w:ascii="SVN-Calling Code" w:hAnsi="SVN-Calling Code"/>
          <w:noProof/>
          <w:szCs w:val="24"/>
        </w:rPr>
      </w:pPr>
      <w:r w:rsidRPr="00D72B69">
        <w:rPr>
          <w:rFonts w:ascii="SVN-Calling Code" w:hAnsi="SVN-Calling Code" w:cs="Segoe UI Historic"/>
          <w:color w:val="050505"/>
          <w:szCs w:val="24"/>
          <w:shd w:val="clear" w:color="auto" w:fill="E4E6EB"/>
        </w:rPr>
        <w:t xml:space="preserve">sudo groupadd HDH: </w:t>
      </w:r>
      <w:r w:rsidRPr="00D72B69">
        <w:rPr>
          <w:rFonts w:ascii="SVN-Calling Code" w:hAnsi="SVN-Calling Code"/>
          <w:noProof/>
          <w:szCs w:val="24"/>
        </w:rPr>
        <w:t>Câu lệnh này được sử dụng để tạo một nhóm mới có tên là HDH, groupadd là một lệnh tạo nhóm mới.</w:t>
      </w:r>
    </w:p>
    <w:p w14:paraId="4706432C" w14:textId="71FBBB96" w:rsidR="003D2C03" w:rsidRDefault="00A2161E" w:rsidP="003D2C03">
      <w:pPr>
        <w:pStyle w:val="ListParagraph"/>
        <w:numPr>
          <w:ilvl w:val="1"/>
          <w:numId w:val="5"/>
        </w:numPr>
        <w:ind w:left="630"/>
        <w:rPr>
          <w:rFonts w:ascii="SVN-Calling Code" w:hAnsi="SVN-Calling Code"/>
          <w:noProof/>
          <w:szCs w:val="24"/>
        </w:rPr>
      </w:pPr>
      <w:r w:rsidRPr="00D72B69">
        <w:rPr>
          <w:rFonts w:ascii="SVN-Calling Code" w:hAnsi="SVN-Calling Code" w:cs="Segoe UI Historic"/>
          <w:color w:val="050505"/>
          <w:szCs w:val="24"/>
          <w:shd w:val="clear" w:color="auto" w:fill="E4E6EB"/>
        </w:rPr>
        <w:t xml:space="preserve">sudo usermod -a -G HDH it007: </w:t>
      </w:r>
      <w:r w:rsidRPr="00D72B69">
        <w:rPr>
          <w:rFonts w:ascii="SVN-Calling Code" w:hAnsi="SVN-Calling Code"/>
          <w:noProof/>
          <w:szCs w:val="24"/>
        </w:rPr>
        <w:t>Câu lệnh này được sử dụng để thêm user it007 vào nhóm HDH, usermod là một lệnh cho phép bạn chỉnh sửa thông tin của một user. Tùy chọn -a -G được sử dụng để thêm user vào nhóm.</w:t>
      </w:r>
    </w:p>
    <w:p w14:paraId="189C3AD3" w14:textId="77777777" w:rsidR="003D2C03" w:rsidRDefault="003D2C03" w:rsidP="003D2C03">
      <w:pPr>
        <w:rPr>
          <w:rFonts w:ascii="SVN-Calling Code" w:hAnsi="SVN-Calling Code"/>
          <w:noProof/>
          <w:szCs w:val="24"/>
        </w:rPr>
      </w:pPr>
    </w:p>
    <w:p w14:paraId="0C7C747B" w14:textId="5E819B20" w:rsidR="003D2C03" w:rsidRDefault="003D2C03" w:rsidP="003D2C03">
      <w:pPr>
        <w:rPr>
          <w:rFonts w:ascii="SVN-Calling Code" w:hAnsi="SVN-Calling Code"/>
          <w:b/>
          <w:bCs/>
          <w:noProof/>
          <w:szCs w:val="24"/>
          <w:u w:val="single"/>
        </w:rPr>
      </w:pPr>
      <w:r w:rsidRPr="003D2C03">
        <w:rPr>
          <w:rFonts w:ascii="SVN-Calling Code" w:hAnsi="SVN-Calling Code"/>
          <w:b/>
          <w:bCs/>
          <w:noProof/>
          <w:szCs w:val="24"/>
          <w:u w:val="single"/>
        </w:rPr>
        <w:lastRenderedPageBreak/>
        <w:t>B. Bài tập ôn tập</w:t>
      </w:r>
    </w:p>
    <w:p w14:paraId="2B566581" w14:textId="77777777" w:rsidR="00AF4C12" w:rsidRDefault="00AF4C12" w:rsidP="003D2C03">
      <w:pPr>
        <w:rPr>
          <w:rFonts w:ascii="SVN-Calling Code" w:hAnsi="SVN-Calling Code"/>
          <w:b/>
          <w:bCs/>
          <w:noProof/>
          <w:szCs w:val="24"/>
          <w:u w:val="single"/>
        </w:rPr>
      </w:pPr>
    </w:p>
    <w:p w14:paraId="6AC20851" w14:textId="77777777" w:rsidR="00AF4C12" w:rsidRPr="00AF4C12" w:rsidRDefault="00AF4C12" w:rsidP="003D2C03">
      <w:pPr>
        <w:rPr>
          <w:rFonts w:ascii="SVN-Calling Code" w:hAnsi="SVN-Calling Code"/>
        </w:rPr>
      </w:pPr>
      <w:r w:rsidRPr="00AF4C12">
        <w:rPr>
          <w:rFonts w:ascii="SVN-Calling Code" w:hAnsi="SVN-Calling Code"/>
        </w:rPr>
        <w:t>T</w:t>
      </w:r>
      <w:r w:rsidRPr="00AF4C12">
        <w:rPr>
          <w:rFonts w:ascii="SVN-Calling Code" w:hAnsi="SVN-Calling Code" w:cs="Calibri"/>
        </w:rPr>
        <w:t>ạ</w:t>
      </w:r>
      <w:r w:rsidRPr="00AF4C12">
        <w:rPr>
          <w:rFonts w:ascii="SVN-Calling Code" w:hAnsi="SVN-Calling Code"/>
        </w:rPr>
        <w:t>o ra 03 user l</w:t>
      </w:r>
      <w:r w:rsidRPr="00AF4C12">
        <w:rPr>
          <w:rFonts w:ascii="SVN-Calling Code" w:hAnsi="SVN-Calling Code" w:cs="Calibri"/>
        </w:rPr>
        <w:t>ầ</w:t>
      </w:r>
      <w:r w:rsidRPr="00AF4C12">
        <w:rPr>
          <w:rFonts w:ascii="SVN-Calling Code" w:hAnsi="SVN-Calling Code"/>
        </w:rPr>
        <w:t>n l</w:t>
      </w:r>
      <w:r w:rsidRPr="00AF4C12">
        <w:rPr>
          <w:rFonts w:ascii="SVN-Calling Code" w:hAnsi="SVN-Calling Code" w:cs="Calibri"/>
        </w:rPr>
        <w:t>ượ</w:t>
      </w:r>
      <w:r w:rsidRPr="00AF4C12">
        <w:rPr>
          <w:rFonts w:ascii="SVN-Calling Code" w:hAnsi="SVN-Calling Code"/>
        </w:rPr>
        <w:t xml:space="preserve">t có username là: User1, User2, User3. </w:t>
      </w:r>
    </w:p>
    <w:p w14:paraId="67778755" w14:textId="1D5FD859" w:rsidR="0085498E" w:rsidRDefault="0085498E" w:rsidP="003D2C03">
      <w:pPr>
        <w:rPr>
          <w:rFonts w:ascii="SVN-Calling Code" w:hAnsi="SVN-Calling Code"/>
        </w:rPr>
      </w:pPr>
      <w:r>
        <w:rPr>
          <w:rFonts w:ascii="SVN-Calling Code" w:hAnsi="SVN-Calling Code"/>
        </w:rPr>
        <w:tab/>
      </w:r>
      <w:r>
        <w:rPr>
          <w:rFonts w:ascii="SVN-Calling Code" w:hAnsi="SVN-Calling Code"/>
        </w:rPr>
        <w:tab/>
      </w:r>
      <w:r w:rsidRPr="0085498E">
        <w:rPr>
          <w:rFonts w:ascii="SVN-Calling Code" w:hAnsi="SVN-Calling Code"/>
          <w:highlight w:val="lightGray"/>
        </w:rPr>
        <w:t xml:space="preserve">sudo </w:t>
      </w:r>
      <w:r>
        <w:rPr>
          <w:rFonts w:ascii="SVN-Calling Code" w:hAnsi="SVN-Calling Code"/>
          <w:highlight w:val="lightGray"/>
        </w:rPr>
        <w:t>useradd</w:t>
      </w:r>
      <w:r w:rsidRPr="0085498E">
        <w:rPr>
          <w:rFonts w:ascii="SVN-Calling Code" w:hAnsi="SVN-Calling Code"/>
          <w:highlight w:val="lightGray"/>
        </w:rPr>
        <w:t xml:space="preserve"> &lt;tên user&gt;</w:t>
      </w:r>
    </w:p>
    <w:p w14:paraId="5696242D" w14:textId="431E0B17" w:rsidR="0085498E" w:rsidRDefault="0085498E" w:rsidP="0085498E">
      <w:pPr>
        <w:ind w:firstLine="1440"/>
        <w:rPr>
          <w:rFonts w:ascii="SVN-Calling Code" w:hAnsi="SVN-Calling Code"/>
        </w:rPr>
      </w:pPr>
      <w:r w:rsidRPr="0085498E">
        <w:rPr>
          <w:rFonts w:ascii="SVN-Calling Code" w:hAnsi="SVN-Calling Code"/>
          <w:highlight w:val="lightGray"/>
        </w:rPr>
        <w:t xml:space="preserve">sudo </w:t>
      </w:r>
      <w:r>
        <w:rPr>
          <w:rFonts w:ascii="SVN-Calling Code" w:hAnsi="SVN-Calling Code"/>
          <w:highlight w:val="lightGray"/>
        </w:rPr>
        <w:t>passwd</w:t>
      </w:r>
      <w:r w:rsidRPr="0085498E">
        <w:rPr>
          <w:rFonts w:ascii="SVN-Calling Code" w:hAnsi="SVN-Calling Code"/>
          <w:highlight w:val="lightGray"/>
        </w:rPr>
        <w:t xml:space="preserve"> &lt;tên user&gt;</w:t>
      </w:r>
      <w:r>
        <w:rPr>
          <w:rFonts w:ascii="SVN-Calling Code" w:hAnsi="SVN-Calling Code"/>
        </w:rPr>
        <w:br/>
        <w:t>Để tạo user và đặt mật khẩu cho user.</w:t>
      </w:r>
    </w:p>
    <w:p w14:paraId="62785127" w14:textId="7C0558DA" w:rsidR="0085498E" w:rsidRDefault="0085498E" w:rsidP="003D2C03">
      <w:pPr>
        <w:rPr>
          <w:rFonts w:ascii="SVN-Calling Code" w:hAnsi="SVN-Calling Code"/>
        </w:rPr>
      </w:pPr>
      <w:r>
        <w:rPr>
          <w:noProof/>
        </w:rPr>
        <w:drawing>
          <wp:inline distT="0" distB="0" distL="0" distR="0" wp14:anchorId="742E8C64" wp14:editId="081361AC">
            <wp:extent cx="5248275" cy="2486025"/>
            <wp:effectExtent l="0" t="0" r="9525" b="9525"/>
            <wp:docPr id="3132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8413" name=""/>
                    <pic:cNvPicPr/>
                  </pic:nvPicPr>
                  <pic:blipFill rotWithShape="1">
                    <a:blip r:embed="rId22"/>
                    <a:srcRect l="19006" t="46550" r="42105" b="20683"/>
                    <a:stretch/>
                  </pic:blipFill>
                  <pic:spPr bwMode="auto">
                    <a:xfrm>
                      <a:off x="0" y="0"/>
                      <a:ext cx="5265437" cy="2494154"/>
                    </a:xfrm>
                    <a:prstGeom prst="rect">
                      <a:avLst/>
                    </a:prstGeom>
                    <a:ln>
                      <a:noFill/>
                    </a:ln>
                    <a:extLst>
                      <a:ext uri="{53640926-AAD7-44D8-BBD7-CCE9431645EC}">
                        <a14:shadowObscured xmlns:a14="http://schemas.microsoft.com/office/drawing/2010/main"/>
                      </a:ext>
                    </a:extLst>
                  </pic:spPr>
                </pic:pic>
              </a:graphicData>
            </a:graphic>
          </wp:inline>
        </w:drawing>
      </w:r>
    </w:p>
    <w:p w14:paraId="5F5EFA00" w14:textId="6379DFB4" w:rsidR="0085498E" w:rsidRPr="00AF4C12" w:rsidRDefault="0085498E" w:rsidP="003D2C03">
      <w:pPr>
        <w:rPr>
          <w:rFonts w:ascii="SVN-Calling Code" w:hAnsi="SVN-Calling Code"/>
        </w:rPr>
      </w:pPr>
      <w:r w:rsidRPr="00AF4C12">
        <w:rPr>
          <w:rFonts w:ascii="SVN-Calling Code" w:hAnsi="SVN-Calling Code"/>
        </w:rPr>
        <w:t>Th</w:t>
      </w:r>
      <w:r w:rsidRPr="00AF4C12">
        <w:rPr>
          <w:rFonts w:ascii="SVN-Calling Code" w:hAnsi="SVN-Calling Code" w:cs="Calibri"/>
        </w:rPr>
        <w:t>ự</w:t>
      </w:r>
      <w:r w:rsidRPr="00AF4C12">
        <w:rPr>
          <w:rFonts w:ascii="SVN-Calling Code" w:hAnsi="SVN-Calling Code"/>
        </w:rPr>
        <w:t>c hi</w:t>
      </w:r>
      <w:r w:rsidRPr="00AF4C12">
        <w:rPr>
          <w:rFonts w:ascii="SVN-Calling Code" w:hAnsi="SVN-Calling Code" w:cs="Calibri"/>
        </w:rPr>
        <w:t>ệ</w:t>
      </w:r>
      <w:r w:rsidRPr="00AF4C12">
        <w:rPr>
          <w:rFonts w:ascii="SVN-Calling Code" w:hAnsi="SVN-Calling Code"/>
        </w:rPr>
        <w:t>n các yêu c</w:t>
      </w:r>
      <w:r w:rsidRPr="00AF4C12">
        <w:rPr>
          <w:rFonts w:ascii="SVN-Calling Code" w:hAnsi="SVN-Calling Code" w:cs="Calibri"/>
        </w:rPr>
        <w:t>ầ</w:t>
      </w:r>
      <w:r w:rsidRPr="00AF4C12">
        <w:rPr>
          <w:rFonts w:ascii="SVN-Calling Code" w:hAnsi="SVN-Calling Code"/>
        </w:rPr>
        <w:t xml:space="preserve">u sau: </w:t>
      </w:r>
    </w:p>
    <w:p w14:paraId="634CF984" w14:textId="0502B7A2" w:rsidR="00AF4C12" w:rsidRDefault="00AF4C12" w:rsidP="003D2C03">
      <w:pPr>
        <w:rPr>
          <w:rFonts w:ascii="SVN-Calling Code" w:hAnsi="SVN-Calling Code"/>
          <w:b/>
          <w:bCs/>
        </w:rPr>
      </w:pPr>
      <w:r w:rsidRPr="00AF4C12">
        <w:rPr>
          <w:rFonts w:ascii="SVN-Calling Code" w:hAnsi="SVN-Calling Code"/>
          <w:b/>
          <w:bCs/>
        </w:rPr>
        <w:t>a. Tìm hi</w:t>
      </w:r>
      <w:r w:rsidRPr="00AF4C12">
        <w:rPr>
          <w:rFonts w:ascii="SVN-Calling Code" w:hAnsi="SVN-Calling Code" w:cs="Calibri"/>
          <w:b/>
          <w:bCs/>
        </w:rPr>
        <w:t>ể</w:t>
      </w:r>
      <w:r w:rsidRPr="00AF4C12">
        <w:rPr>
          <w:rFonts w:ascii="SVN-Calling Code" w:hAnsi="SVN-Calling Code"/>
          <w:b/>
          <w:bCs/>
        </w:rPr>
        <w:t>u trên Google và trình bày cách chuy</w:t>
      </w:r>
      <w:r w:rsidRPr="00AF4C12">
        <w:rPr>
          <w:rFonts w:ascii="SVN-Calling Code" w:hAnsi="SVN-Calling Code" w:cs="Calibri"/>
          <w:b/>
          <w:bCs/>
        </w:rPr>
        <w:t>ể</w:t>
      </w:r>
      <w:r w:rsidRPr="00AF4C12">
        <w:rPr>
          <w:rFonts w:ascii="SVN-Calling Code" w:hAnsi="SVN-Calling Code"/>
          <w:b/>
          <w:bCs/>
        </w:rPr>
        <w:t>n t</w:t>
      </w:r>
      <w:r w:rsidRPr="00AF4C12">
        <w:rPr>
          <w:rFonts w:ascii="SVN-Calling Code" w:hAnsi="SVN-Calling Code" w:cs="Calibri"/>
          <w:b/>
          <w:bCs/>
        </w:rPr>
        <w:t>ừ</w:t>
      </w:r>
      <w:r w:rsidRPr="00AF4C12">
        <w:rPr>
          <w:rFonts w:ascii="SVN-Calling Code" w:hAnsi="SVN-Calling Code"/>
          <w:b/>
          <w:bCs/>
        </w:rPr>
        <w:t xml:space="preserve"> user này sang user khác s</w:t>
      </w:r>
      <w:r w:rsidRPr="00AF4C12">
        <w:rPr>
          <w:rFonts w:ascii="SVN-Calling Code" w:hAnsi="SVN-Calling Code" w:cs="Calibri"/>
          <w:b/>
          <w:bCs/>
        </w:rPr>
        <w:t>ử</w:t>
      </w:r>
      <w:r w:rsidRPr="00AF4C12">
        <w:rPr>
          <w:rFonts w:ascii="SVN-Calling Code" w:hAnsi="SVN-Calling Code"/>
          <w:b/>
          <w:bCs/>
        </w:rPr>
        <w:t xml:space="preserve"> d</w:t>
      </w:r>
      <w:r w:rsidRPr="00AF4C12">
        <w:rPr>
          <w:rFonts w:ascii="SVN-Calling Code" w:hAnsi="SVN-Calling Code" w:cs="Calibri"/>
          <w:b/>
          <w:bCs/>
        </w:rPr>
        <w:t>ụ</w:t>
      </w:r>
      <w:r w:rsidRPr="00AF4C12">
        <w:rPr>
          <w:rFonts w:ascii="SVN-Calling Code" w:hAnsi="SVN-Calling Code"/>
          <w:b/>
          <w:bCs/>
        </w:rPr>
        <w:t>ng l</w:t>
      </w:r>
      <w:r w:rsidRPr="00AF4C12">
        <w:rPr>
          <w:rFonts w:ascii="SVN-Calling Code" w:hAnsi="SVN-Calling Code" w:cs="Calibri"/>
          <w:b/>
          <w:bCs/>
        </w:rPr>
        <w:t>ệ</w:t>
      </w:r>
      <w:r w:rsidRPr="00AF4C12">
        <w:rPr>
          <w:rFonts w:ascii="SVN-Calling Code" w:hAnsi="SVN-Calling Code"/>
          <w:b/>
          <w:bCs/>
        </w:rPr>
        <w:t>nh trong Ubuntu.</w:t>
      </w:r>
    </w:p>
    <w:p w14:paraId="30580B2C" w14:textId="408C7796" w:rsidR="0085498E" w:rsidRDefault="0085498E" w:rsidP="003D2C03">
      <w:pPr>
        <w:rPr>
          <w:rFonts w:ascii="SVN-Calling Code" w:hAnsi="SVN-Calling Code"/>
          <w:noProof/>
          <w:szCs w:val="24"/>
        </w:rPr>
      </w:pPr>
      <w:r>
        <w:rPr>
          <w:rFonts w:ascii="SVN-Calling Code" w:hAnsi="SVN-Calling Code"/>
          <w:noProof/>
          <w:szCs w:val="24"/>
        </w:rPr>
        <w:tab/>
      </w:r>
      <w:r w:rsidR="00B94553">
        <w:rPr>
          <w:rFonts w:ascii="SVN-Calling Code" w:hAnsi="SVN-Calling Code"/>
          <w:noProof/>
          <w:szCs w:val="24"/>
          <w:highlight w:val="lightGray"/>
        </w:rPr>
        <w:t>su -</w:t>
      </w:r>
      <w:r w:rsidRPr="00B94553">
        <w:rPr>
          <w:rFonts w:ascii="SVN-Calling Code" w:hAnsi="SVN-Calling Code"/>
          <w:noProof/>
          <w:szCs w:val="24"/>
          <w:highlight w:val="lightGray"/>
        </w:rPr>
        <w:t xml:space="preserve"> &lt;tên user&gt;</w:t>
      </w:r>
      <w:r>
        <w:rPr>
          <w:rFonts w:ascii="SVN-Calling Code" w:hAnsi="SVN-Calling Code"/>
          <w:noProof/>
          <w:szCs w:val="24"/>
        </w:rPr>
        <w:br/>
        <w:t>Để chuyển sang user cần truy cập</w:t>
      </w:r>
      <w:r w:rsidR="00B94553">
        <w:rPr>
          <w:rFonts w:ascii="SVN-Calling Code" w:hAnsi="SVN-Calling Code"/>
          <w:noProof/>
          <w:szCs w:val="24"/>
        </w:rPr>
        <w:t>,</w:t>
      </w:r>
      <w:r>
        <w:rPr>
          <w:rFonts w:ascii="SVN-Calling Code" w:hAnsi="SVN-Calling Code"/>
          <w:noProof/>
          <w:szCs w:val="24"/>
        </w:rPr>
        <w:t xml:space="preserve"> trước đó cần phải quay lại s</w:t>
      </w:r>
      <w:r w:rsidR="00B94553">
        <w:rPr>
          <w:rFonts w:ascii="SVN-Calling Code" w:hAnsi="SVN-Calling Code"/>
          <w:noProof/>
          <w:szCs w:val="24"/>
        </w:rPr>
        <w:t xml:space="preserve">witch </w:t>
      </w:r>
      <w:r>
        <w:rPr>
          <w:rFonts w:ascii="SVN-Calling Code" w:hAnsi="SVN-Calling Code"/>
          <w:noProof/>
          <w:szCs w:val="24"/>
        </w:rPr>
        <w:t xml:space="preserve">user bằng câu lệnh </w:t>
      </w:r>
      <w:r w:rsidRPr="00B94553">
        <w:rPr>
          <w:rFonts w:ascii="SVN-Calling Code" w:hAnsi="SVN-Calling Code"/>
          <w:noProof/>
          <w:szCs w:val="24"/>
          <w:highlight w:val="lightGray"/>
        </w:rPr>
        <w:t>s</w:t>
      </w:r>
      <w:r w:rsidR="00B94553" w:rsidRPr="00B94553">
        <w:rPr>
          <w:rFonts w:ascii="SVN-Calling Code" w:hAnsi="SVN-Calling Code"/>
          <w:noProof/>
          <w:szCs w:val="24"/>
          <w:highlight w:val="lightGray"/>
        </w:rPr>
        <w:t>u – switch_user</w:t>
      </w:r>
      <w:r w:rsidR="00B94553">
        <w:rPr>
          <w:rFonts w:ascii="SVN-Calling Code" w:hAnsi="SVN-Calling Code"/>
          <w:noProof/>
          <w:szCs w:val="24"/>
        </w:rPr>
        <w:t>.</w:t>
      </w:r>
    </w:p>
    <w:p w14:paraId="700B6BEB" w14:textId="008C0EF7" w:rsidR="00B94553" w:rsidRPr="0085498E" w:rsidRDefault="00B94553" w:rsidP="003D2C03">
      <w:pPr>
        <w:rPr>
          <w:rFonts w:ascii="SVN-Calling Code" w:hAnsi="SVN-Calling Code"/>
          <w:noProof/>
          <w:szCs w:val="24"/>
        </w:rPr>
      </w:pPr>
      <w:r>
        <w:rPr>
          <w:noProof/>
        </w:rPr>
        <w:drawing>
          <wp:inline distT="0" distB="0" distL="0" distR="0" wp14:anchorId="1826D740" wp14:editId="761E5791">
            <wp:extent cx="5343525" cy="485775"/>
            <wp:effectExtent l="0" t="0" r="9525" b="9525"/>
            <wp:docPr id="19615502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027" name="Picture 1" descr="A computer screen shot of a black screen&#10;&#10;Description automatically generated"/>
                    <pic:cNvPicPr/>
                  </pic:nvPicPr>
                  <pic:blipFill rotWithShape="1">
                    <a:blip r:embed="rId23"/>
                    <a:srcRect l="7895" t="29906" r="55117" b="64112"/>
                    <a:stretch/>
                  </pic:blipFill>
                  <pic:spPr bwMode="auto">
                    <a:xfrm>
                      <a:off x="0" y="0"/>
                      <a:ext cx="5343525" cy="485775"/>
                    </a:xfrm>
                    <a:prstGeom prst="rect">
                      <a:avLst/>
                    </a:prstGeom>
                    <a:ln>
                      <a:noFill/>
                    </a:ln>
                    <a:extLst>
                      <a:ext uri="{53640926-AAD7-44D8-BBD7-CCE9431645EC}">
                        <a14:shadowObscured xmlns:a14="http://schemas.microsoft.com/office/drawing/2010/main"/>
                      </a:ext>
                    </a:extLst>
                  </pic:spPr>
                </pic:pic>
              </a:graphicData>
            </a:graphic>
          </wp:inline>
        </w:drawing>
      </w:r>
    </w:p>
    <w:p w14:paraId="607CF19F" w14:textId="77777777" w:rsidR="00B94553" w:rsidRPr="00B94553" w:rsidRDefault="00B94553" w:rsidP="003D2C03">
      <w:pPr>
        <w:rPr>
          <w:rFonts w:ascii="SVN-Calling Code" w:hAnsi="SVN-Calling Code"/>
          <w:b/>
          <w:bCs/>
        </w:rPr>
      </w:pPr>
      <w:r w:rsidRPr="00B94553">
        <w:rPr>
          <w:rFonts w:ascii="SVN-Calling Code" w:hAnsi="SVN-Calling Code"/>
          <w:b/>
          <w:bCs/>
        </w:rPr>
        <w:t>b.T</w:t>
      </w:r>
      <w:r w:rsidRPr="00B94553">
        <w:rPr>
          <w:rFonts w:ascii="SVN-Calling Code" w:hAnsi="SVN-Calling Code" w:cs="Calibri"/>
          <w:b/>
          <w:bCs/>
        </w:rPr>
        <w:t>ạ</w:t>
      </w:r>
      <w:r w:rsidRPr="00B94553">
        <w:rPr>
          <w:rFonts w:ascii="SVN-Calling Code" w:hAnsi="SVN-Calling Code"/>
          <w:b/>
          <w:bCs/>
        </w:rPr>
        <w:t>o ra file test_permission.txt có n</w:t>
      </w:r>
      <w:r w:rsidRPr="00B94553">
        <w:rPr>
          <w:rFonts w:ascii="SVN-Calling Code" w:hAnsi="SVN-Calling Code" w:cs="Calibri"/>
          <w:b/>
          <w:bCs/>
        </w:rPr>
        <w:t>ộ</w:t>
      </w:r>
      <w:r w:rsidRPr="00B94553">
        <w:rPr>
          <w:rFonts w:ascii="SVN-Calling Code" w:hAnsi="SVN-Calling Code"/>
          <w:b/>
          <w:bCs/>
        </w:rPr>
        <w:t>i dung là H</w:t>
      </w:r>
      <w:r w:rsidRPr="00B94553">
        <w:rPr>
          <w:rFonts w:ascii="SVN-Calling Code" w:hAnsi="SVN-Calling Code" w:cs="Calibri"/>
          <w:b/>
          <w:bCs/>
        </w:rPr>
        <w:t>ọ</w:t>
      </w:r>
      <w:r w:rsidRPr="00B94553">
        <w:rPr>
          <w:rFonts w:ascii="SVN-Calling Code" w:hAnsi="SVN-Calling Code"/>
          <w:b/>
          <w:bCs/>
        </w:rPr>
        <w:t xml:space="preserve"> tên và MSSV c</w:t>
      </w:r>
      <w:r w:rsidRPr="00B94553">
        <w:rPr>
          <w:rFonts w:ascii="SVN-Calling Code" w:hAnsi="SVN-Calling Code" w:cs="Calibri"/>
          <w:b/>
          <w:bCs/>
        </w:rPr>
        <w:t>ủ</w:t>
      </w:r>
      <w:r w:rsidRPr="00B94553">
        <w:rPr>
          <w:rFonts w:ascii="SVN-Calling Code" w:hAnsi="SVN-Calling Code"/>
          <w:b/>
          <w:bCs/>
        </w:rPr>
        <w:t>a sinh viên, phân quy</w:t>
      </w:r>
      <w:r w:rsidRPr="00B94553">
        <w:rPr>
          <w:rFonts w:ascii="SVN-Calling Code" w:hAnsi="SVN-Calling Code" w:cs="Calibri"/>
          <w:b/>
          <w:bCs/>
        </w:rPr>
        <w:t>ề</w:t>
      </w:r>
      <w:r w:rsidRPr="00B94553">
        <w:rPr>
          <w:rFonts w:ascii="SVN-Calling Code" w:hAnsi="SVN-Calling Code"/>
          <w:b/>
          <w:bCs/>
        </w:rPr>
        <w:t>n cho file nh</w:t>
      </w:r>
      <w:r w:rsidRPr="00B94553">
        <w:rPr>
          <w:rFonts w:ascii="SVN-Calling Code" w:hAnsi="SVN-Calling Code" w:cs="Calibri"/>
          <w:b/>
          <w:bCs/>
        </w:rPr>
        <w:t>ư</w:t>
      </w:r>
      <w:r w:rsidRPr="00B94553">
        <w:rPr>
          <w:rFonts w:ascii="SVN-Calling Code" w:hAnsi="SVN-Calling Code"/>
          <w:b/>
          <w:bCs/>
        </w:rPr>
        <w:t xml:space="preserve"> sau: </w:t>
      </w:r>
    </w:p>
    <w:p w14:paraId="38FE3E26" w14:textId="77777777" w:rsidR="00B94553" w:rsidRPr="00B94553" w:rsidRDefault="00B94553" w:rsidP="003D2C03">
      <w:pPr>
        <w:rPr>
          <w:rFonts w:ascii="SVN-Calling Code" w:hAnsi="SVN-Calling Code"/>
          <w:b/>
          <w:bCs/>
        </w:rPr>
      </w:pPr>
      <w:r w:rsidRPr="00B94553">
        <w:rPr>
          <w:rFonts w:ascii="SVN-Calling Code" w:hAnsi="SVN-Calling Code"/>
          <w:b/>
          <w:bCs/>
        </w:rPr>
        <w:t>User1 có toàn quy</w:t>
      </w:r>
      <w:r w:rsidRPr="00B94553">
        <w:rPr>
          <w:rFonts w:ascii="SVN-Calling Code" w:hAnsi="SVN-Calling Code" w:cs="Calibri"/>
          <w:b/>
          <w:bCs/>
        </w:rPr>
        <w:t>ề</w:t>
      </w:r>
      <w:r w:rsidRPr="00B94553">
        <w:rPr>
          <w:rFonts w:ascii="SVN-Calling Code" w:hAnsi="SVN-Calling Code"/>
          <w:b/>
          <w:bCs/>
        </w:rPr>
        <w:t xml:space="preserve">n trên file </w:t>
      </w:r>
    </w:p>
    <w:p w14:paraId="67F6EC74" w14:textId="77777777" w:rsidR="00B94553" w:rsidRPr="00B94553" w:rsidRDefault="00B94553" w:rsidP="003D2C03">
      <w:pPr>
        <w:rPr>
          <w:rFonts w:ascii="SVN-Calling Code" w:hAnsi="SVN-Calling Code"/>
          <w:b/>
          <w:bCs/>
        </w:rPr>
      </w:pPr>
      <w:r w:rsidRPr="00B94553">
        <w:rPr>
          <w:rFonts w:ascii="SVN-Calling Code" w:hAnsi="SVN-Calling Code"/>
          <w:b/>
          <w:bCs/>
        </w:rPr>
        <w:t>User2 ch</w:t>
      </w:r>
      <w:r w:rsidRPr="00B94553">
        <w:rPr>
          <w:rFonts w:ascii="SVN-Calling Code" w:hAnsi="SVN-Calling Code" w:cs="Calibri"/>
          <w:b/>
          <w:bCs/>
        </w:rPr>
        <w:t>ỉ</w:t>
      </w:r>
      <w:r w:rsidRPr="00B94553">
        <w:rPr>
          <w:rFonts w:ascii="SVN-Calling Code" w:hAnsi="SVN-Calling Code"/>
          <w:b/>
          <w:bCs/>
        </w:rPr>
        <w:t xml:space="preserve"> đ</w:t>
      </w:r>
      <w:r w:rsidRPr="00B94553">
        <w:rPr>
          <w:rFonts w:ascii="SVN-Calling Code" w:hAnsi="SVN-Calling Code" w:cs="Calibri"/>
          <w:b/>
          <w:bCs/>
        </w:rPr>
        <w:t>ượ</w:t>
      </w:r>
      <w:r w:rsidRPr="00B94553">
        <w:rPr>
          <w:rFonts w:ascii="SVN-Calling Code" w:hAnsi="SVN-Calling Code"/>
          <w:b/>
          <w:bCs/>
        </w:rPr>
        <w:t>c phép đ</w:t>
      </w:r>
      <w:r w:rsidRPr="00B94553">
        <w:rPr>
          <w:rFonts w:ascii="SVN-Calling Code" w:hAnsi="SVN-Calling Code" w:cs="Calibri"/>
          <w:b/>
          <w:bCs/>
        </w:rPr>
        <w:t>ọ</w:t>
      </w:r>
      <w:r w:rsidRPr="00B94553">
        <w:rPr>
          <w:rFonts w:ascii="SVN-Calling Code" w:hAnsi="SVN-Calling Code"/>
          <w:b/>
          <w:bCs/>
        </w:rPr>
        <w:t>c file, không có quy</w:t>
      </w:r>
      <w:r w:rsidRPr="00B94553">
        <w:rPr>
          <w:rFonts w:ascii="SVN-Calling Code" w:hAnsi="SVN-Calling Code" w:cs="Calibri"/>
          <w:b/>
          <w:bCs/>
        </w:rPr>
        <w:t>ề</w:t>
      </w:r>
      <w:r w:rsidRPr="00B94553">
        <w:rPr>
          <w:rFonts w:ascii="SVN-Calling Code" w:hAnsi="SVN-Calling Code"/>
          <w:b/>
          <w:bCs/>
        </w:rPr>
        <w:t>n ch</w:t>
      </w:r>
      <w:r w:rsidRPr="00B94553">
        <w:rPr>
          <w:rFonts w:ascii="SVN-Calling Code" w:hAnsi="SVN-Calling Code" w:cs="Calibri"/>
          <w:b/>
          <w:bCs/>
        </w:rPr>
        <w:t>ỉ</w:t>
      </w:r>
      <w:r w:rsidRPr="00B94553">
        <w:rPr>
          <w:rFonts w:ascii="SVN-Calling Code" w:hAnsi="SVN-Calling Code"/>
          <w:b/>
          <w:bCs/>
        </w:rPr>
        <w:t>nh s</w:t>
      </w:r>
      <w:r w:rsidRPr="00B94553">
        <w:rPr>
          <w:rFonts w:ascii="SVN-Calling Code" w:hAnsi="SVN-Calling Code" w:cs="Calibri"/>
          <w:b/>
          <w:bCs/>
        </w:rPr>
        <w:t>ử</w:t>
      </w:r>
      <w:r w:rsidRPr="00B94553">
        <w:rPr>
          <w:rFonts w:ascii="SVN-Calling Code" w:hAnsi="SVN-Calling Code"/>
          <w:b/>
          <w:bCs/>
        </w:rPr>
        <w:t xml:space="preserve">a </w:t>
      </w:r>
    </w:p>
    <w:p w14:paraId="277BF1E9" w14:textId="0CA318B1" w:rsidR="003D2C03" w:rsidRDefault="00B94553" w:rsidP="003D2C03">
      <w:pPr>
        <w:rPr>
          <w:rFonts w:ascii="SVN-Calling Code" w:hAnsi="SVN-Calling Code"/>
          <w:b/>
          <w:bCs/>
        </w:rPr>
      </w:pPr>
      <w:r w:rsidRPr="00B94553">
        <w:rPr>
          <w:rFonts w:ascii="SVN-Calling Code" w:hAnsi="SVN-Calling Code"/>
          <w:b/>
          <w:bCs/>
        </w:rPr>
        <w:t>User3 không có b</w:t>
      </w:r>
      <w:r w:rsidRPr="00B94553">
        <w:rPr>
          <w:rFonts w:ascii="SVN-Calling Code" w:hAnsi="SVN-Calling Code" w:cs="Calibri"/>
          <w:b/>
          <w:bCs/>
        </w:rPr>
        <w:t>ấ</w:t>
      </w:r>
      <w:r w:rsidRPr="00B94553">
        <w:rPr>
          <w:rFonts w:ascii="SVN-Calling Code" w:hAnsi="SVN-Calling Code"/>
          <w:b/>
          <w:bCs/>
        </w:rPr>
        <w:t>t kỳ quy</w:t>
      </w:r>
      <w:r w:rsidRPr="00B94553">
        <w:rPr>
          <w:rFonts w:ascii="SVN-Calling Code" w:hAnsi="SVN-Calling Code" w:cs="Calibri"/>
          <w:b/>
          <w:bCs/>
        </w:rPr>
        <w:t>ề</w:t>
      </w:r>
      <w:r w:rsidRPr="00B94553">
        <w:rPr>
          <w:rFonts w:ascii="SVN-Calling Code" w:hAnsi="SVN-Calling Code"/>
          <w:b/>
          <w:bCs/>
        </w:rPr>
        <w:t>n gì trên file</w:t>
      </w:r>
    </w:p>
    <w:p w14:paraId="0D74BEE8" w14:textId="3E55A0B8" w:rsidR="00B94553" w:rsidRDefault="00B94553" w:rsidP="00B94553">
      <w:pPr>
        <w:pStyle w:val="ListParagraph"/>
        <w:numPr>
          <w:ilvl w:val="0"/>
          <w:numId w:val="15"/>
        </w:numPr>
        <w:rPr>
          <w:rFonts w:ascii="SVN-Calling Code" w:hAnsi="SVN-Calling Code"/>
          <w:noProof/>
          <w:szCs w:val="24"/>
        </w:rPr>
      </w:pPr>
      <w:r w:rsidRPr="00B94553">
        <w:rPr>
          <w:rFonts w:ascii="SVN-Calling Code" w:hAnsi="SVN-Calling Code"/>
          <w:noProof/>
          <w:szCs w:val="24"/>
        </w:rPr>
        <w:t>echo "Họ tên: Nguyễn Văn A</w:t>
      </w:r>
      <w:r>
        <w:rPr>
          <w:rFonts w:ascii="SVN-Calling Code" w:hAnsi="SVN-Calling Code"/>
          <w:noProof/>
          <w:szCs w:val="24"/>
        </w:rPr>
        <w:t xml:space="preserve">, </w:t>
      </w:r>
      <w:r w:rsidRPr="00B94553">
        <w:rPr>
          <w:rFonts w:ascii="SVN-Calling Code" w:hAnsi="SVN-Calling Code"/>
          <w:noProof/>
          <w:szCs w:val="24"/>
        </w:rPr>
        <w:t>MSSV: 12345678" &gt; test_permission.txt</w:t>
      </w:r>
      <w:r>
        <w:rPr>
          <w:rFonts w:ascii="SVN-Calling Code" w:hAnsi="SVN-Calling Code"/>
          <w:noProof/>
          <w:szCs w:val="24"/>
        </w:rPr>
        <w:br/>
      </w:r>
    </w:p>
    <w:p w14:paraId="0D1AA975" w14:textId="77777777" w:rsidR="00B94553" w:rsidRDefault="00B94553" w:rsidP="00B94553">
      <w:pPr>
        <w:pStyle w:val="ListParagraph"/>
        <w:ind w:hanging="990"/>
        <w:rPr>
          <w:rFonts w:ascii="SVN-Calling Code" w:hAnsi="SVN-Calling Code"/>
          <w:noProof/>
          <w:szCs w:val="24"/>
        </w:rPr>
      </w:pPr>
      <w:r>
        <w:rPr>
          <w:rFonts w:ascii="SVN-Calling Code" w:hAnsi="SVN-Calling Code"/>
          <w:noProof/>
          <w:szCs w:val="24"/>
        </w:rPr>
        <w:lastRenderedPageBreak/>
        <w:t xml:space="preserve">Tạo file test_permission.txt với nội </w:t>
      </w:r>
    </w:p>
    <w:p w14:paraId="49FB080A" w14:textId="4FB44F23" w:rsidR="00B94553" w:rsidRDefault="00B94553" w:rsidP="00B94553">
      <w:pPr>
        <w:pStyle w:val="ListParagraph"/>
        <w:ind w:hanging="990"/>
        <w:rPr>
          <w:rFonts w:ascii="SVN-Calling Code" w:hAnsi="SVN-Calling Code"/>
          <w:noProof/>
          <w:szCs w:val="24"/>
        </w:rPr>
      </w:pPr>
      <w:r>
        <w:rPr>
          <w:rFonts w:ascii="SVN-Calling Code" w:hAnsi="SVN-Calling Code"/>
          <w:noProof/>
          <w:szCs w:val="24"/>
        </w:rPr>
        <w:t>dung là “</w:t>
      </w:r>
      <w:r w:rsidRPr="00B94553">
        <w:rPr>
          <w:rFonts w:ascii="SVN-Calling Code" w:hAnsi="SVN-Calling Code"/>
          <w:noProof/>
          <w:szCs w:val="24"/>
        </w:rPr>
        <w:t>Họ tên: Nguyễn Văn A</w:t>
      </w:r>
      <w:r>
        <w:rPr>
          <w:rFonts w:ascii="SVN-Calling Code" w:hAnsi="SVN-Calling Code"/>
          <w:noProof/>
          <w:szCs w:val="24"/>
        </w:rPr>
        <w:t xml:space="preserve">, </w:t>
      </w:r>
      <w:r w:rsidRPr="00B94553">
        <w:rPr>
          <w:rFonts w:ascii="SVN-Calling Code" w:hAnsi="SVN-Calling Code"/>
          <w:noProof/>
          <w:szCs w:val="24"/>
        </w:rPr>
        <w:t>MSSV: 12345678</w:t>
      </w:r>
      <w:r>
        <w:rPr>
          <w:rFonts w:ascii="SVN-Calling Code" w:hAnsi="SVN-Calling Code"/>
          <w:noProof/>
          <w:szCs w:val="24"/>
        </w:rPr>
        <w:t>.”</w:t>
      </w:r>
    </w:p>
    <w:p w14:paraId="04C1CE02" w14:textId="1D897A5B" w:rsidR="00B94553" w:rsidRDefault="00B94553" w:rsidP="00B94553">
      <w:pPr>
        <w:pStyle w:val="ListParagraph"/>
        <w:ind w:hanging="990"/>
        <w:rPr>
          <w:rFonts w:ascii="SVN-Calling Code" w:hAnsi="SVN-Calling Code"/>
          <w:noProof/>
          <w:szCs w:val="24"/>
        </w:rPr>
      </w:pPr>
      <w:r>
        <w:rPr>
          <w:noProof/>
        </w:rPr>
        <w:drawing>
          <wp:inline distT="0" distB="0" distL="0" distR="0" wp14:anchorId="3E27ADEE" wp14:editId="2987BFF3">
            <wp:extent cx="5373312" cy="676275"/>
            <wp:effectExtent l="0" t="0" r="0" b="0"/>
            <wp:docPr id="115605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59801" name=""/>
                    <pic:cNvPicPr/>
                  </pic:nvPicPr>
                  <pic:blipFill rotWithShape="1">
                    <a:blip r:embed="rId24"/>
                    <a:srcRect l="8002" t="46810" r="28109" b="38887"/>
                    <a:stretch/>
                  </pic:blipFill>
                  <pic:spPr bwMode="auto">
                    <a:xfrm>
                      <a:off x="0" y="0"/>
                      <a:ext cx="5382140" cy="677386"/>
                    </a:xfrm>
                    <a:prstGeom prst="rect">
                      <a:avLst/>
                    </a:prstGeom>
                    <a:ln>
                      <a:noFill/>
                    </a:ln>
                    <a:extLst>
                      <a:ext uri="{53640926-AAD7-44D8-BBD7-CCE9431645EC}">
                        <a14:shadowObscured xmlns:a14="http://schemas.microsoft.com/office/drawing/2010/main"/>
                      </a:ext>
                    </a:extLst>
                  </pic:spPr>
                </pic:pic>
              </a:graphicData>
            </a:graphic>
          </wp:inline>
        </w:drawing>
      </w:r>
    </w:p>
    <w:p w14:paraId="3661CFD9" w14:textId="77777777" w:rsidR="00B94553" w:rsidRPr="00B94553" w:rsidRDefault="00B94553" w:rsidP="00B94553">
      <w:pPr>
        <w:pStyle w:val="ListParagraph"/>
        <w:numPr>
          <w:ilvl w:val="0"/>
          <w:numId w:val="15"/>
        </w:numPr>
        <w:rPr>
          <w:rFonts w:ascii="SVN-Calling Code" w:hAnsi="SVN-Calling Code"/>
          <w:noProof/>
          <w:szCs w:val="24"/>
        </w:rPr>
      </w:pPr>
      <w:r w:rsidRPr="00B94553">
        <w:rPr>
          <w:rFonts w:ascii="SVN-Calling Code" w:hAnsi="SVN-Calling Code"/>
          <w:noProof/>
          <w:szCs w:val="24"/>
        </w:rPr>
        <w:t>setfacl -m u:User1:rwx test_permission.txt</w:t>
      </w:r>
    </w:p>
    <w:p w14:paraId="616F8528" w14:textId="77777777" w:rsidR="00B94553" w:rsidRPr="00B94553" w:rsidRDefault="00B94553" w:rsidP="00B94553">
      <w:pPr>
        <w:pStyle w:val="ListParagraph"/>
        <w:numPr>
          <w:ilvl w:val="0"/>
          <w:numId w:val="15"/>
        </w:numPr>
        <w:rPr>
          <w:rFonts w:ascii="SVN-Calling Code" w:hAnsi="SVN-Calling Code"/>
          <w:noProof/>
          <w:szCs w:val="24"/>
        </w:rPr>
      </w:pPr>
      <w:r w:rsidRPr="00B94553">
        <w:rPr>
          <w:rFonts w:ascii="SVN-Calling Code" w:hAnsi="SVN-Calling Code"/>
          <w:noProof/>
          <w:szCs w:val="24"/>
        </w:rPr>
        <w:t>setfacl -m u:User2:r test_permission.txt</w:t>
      </w:r>
    </w:p>
    <w:p w14:paraId="60FA0FF5" w14:textId="0E543AC2" w:rsidR="00B94553" w:rsidRDefault="00B94553" w:rsidP="00B94553">
      <w:pPr>
        <w:pStyle w:val="ListParagraph"/>
        <w:numPr>
          <w:ilvl w:val="0"/>
          <w:numId w:val="15"/>
        </w:numPr>
        <w:rPr>
          <w:rFonts w:ascii="SVN-Calling Code" w:hAnsi="SVN-Calling Code"/>
          <w:noProof/>
          <w:szCs w:val="24"/>
        </w:rPr>
      </w:pPr>
      <w:r w:rsidRPr="00B94553">
        <w:rPr>
          <w:rFonts w:ascii="SVN-Calling Code" w:hAnsi="SVN-Calling Code"/>
          <w:noProof/>
          <w:szCs w:val="24"/>
        </w:rPr>
        <w:t>setfacl -m u:User3:--- test_permission.txt</w:t>
      </w:r>
    </w:p>
    <w:p w14:paraId="77A5D15A" w14:textId="23C7EC08" w:rsidR="00B94553" w:rsidRDefault="00B94553" w:rsidP="00B94553">
      <w:pPr>
        <w:pStyle w:val="ListParagraph"/>
        <w:rPr>
          <w:rFonts w:ascii="SVN-Calling Code" w:hAnsi="SVN-Calling Code"/>
          <w:noProof/>
          <w:szCs w:val="24"/>
        </w:rPr>
      </w:pPr>
    </w:p>
    <w:p w14:paraId="50C00520" w14:textId="3E831354" w:rsidR="00B94553" w:rsidRDefault="00B94553" w:rsidP="00B94553">
      <w:pPr>
        <w:rPr>
          <w:rFonts w:ascii="SVN-Calling Code" w:hAnsi="SVN-Calling Code"/>
          <w:color w:val="111111"/>
        </w:rPr>
      </w:pPr>
      <w:r w:rsidRPr="00B94553">
        <w:rPr>
          <w:rFonts w:ascii="SVN-Calling Code" w:hAnsi="SVN-Calling Code"/>
          <w:color w:val="111111"/>
        </w:rPr>
        <w:t>Để cho phép User1 có toàn quyền trên file, User2 chỉ được phép đọc file, và User3 không có quyền gì trên file.</w:t>
      </w:r>
    </w:p>
    <w:p w14:paraId="7D5D02EB" w14:textId="1EDADFFF" w:rsidR="00B94553" w:rsidRDefault="00752469" w:rsidP="00B94553">
      <w:pPr>
        <w:rPr>
          <w:rFonts w:ascii="SVN-Calling Code" w:hAnsi="SVN-Calling Code"/>
          <w:color w:val="111111"/>
        </w:rPr>
      </w:pPr>
      <w:r>
        <w:rPr>
          <w:noProof/>
        </w:rPr>
        <w:drawing>
          <wp:inline distT="0" distB="0" distL="0" distR="0" wp14:anchorId="4DCFEE9C" wp14:editId="0672BCB5">
            <wp:extent cx="6167755" cy="723886"/>
            <wp:effectExtent l="0" t="0" r="0" b="635"/>
            <wp:docPr id="15716965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6521" name="Picture 1" descr="A computer screen shot of a black screen&#10;&#10;Description automatically generated"/>
                    <pic:cNvPicPr/>
                  </pic:nvPicPr>
                  <pic:blipFill rotWithShape="1">
                    <a:blip r:embed="rId25"/>
                    <a:srcRect l="8056" t="67094" r="37135" b="21464"/>
                    <a:stretch/>
                  </pic:blipFill>
                  <pic:spPr bwMode="auto">
                    <a:xfrm>
                      <a:off x="0" y="0"/>
                      <a:ext cx="6214298" cy="729349"/>
                    </a:xfrm>
                    <a:prstGeom prst="rect">
                      <a:avLst/>
                    </a:prstGeom>
                    <a:ln>
                      <a:noFill/>
                    </a:ln>
                    <a:extLst>
                      <a:ext uri="{53640926-AAD7-44D8-BBD7-CCE9431645EC}">
                        <a14:shadowObscured xmlns:a14="http://schemas.microsoft.com/office/drawing/2010/main"/>
                      </a:ext>
                    </a:extLst>
                  </pic:spPr>
                </pic:pic>
              </a:graphicData>
            </a:graphic>
          </wp:inline>
        </w:drawing>
      </w:r>
    </w:p>
    <w:p w14:paraId="3C1791B7" w14:textId="25C990BB" w:rsidR="00B94553" w:rsidRDefault="00B94553" w:rsidP="00B94553">
      <w:pPr>
        <w:rPr>
          <w:rFonts w:ascii="SVN-Calling Code" w:hAnsi="SVN-Calling Code" w:cs="Calibri"/>
          <w:b/>
          <w:bCs/>
        </w:rPr>
      </w:pPr>
      <w:r w:rsidRPr="00B94553">
        <w:rPr>
          <w:rFonts w:ascii="SVN-Calling Code" w:hAnsi="SVN-Calling Code"/>
          <w:b/>
          <w:bCs/>
        </w:rPr>
        <w:t>c. Ki</w:t>
      </w:r>
      <w:r w:rsidRPr="00B94553">
        <w:rPr>
          <w:rFonts w:ascii="SVN-Calling Code" w:hAnsi="SVN-Calling Code" w:cs="Calibri"/>
          <w:b/>
          <w:bCs/>
        </w:rPr>
        <w:t>ể</w:t>
      </w:r>
      <w:r w:rsidRPr="00B94553">
        <w:rPr>
          <w:rFonts w:ascii="SVN-Calling Code" w:hAnsi="SVN-Calling Code"/>
          <w:b/>
          <w:bCs/>
        </w:rPr>
        <w:t>m tra k</w:t>
      </w:r>
      <w:r w:rsidRPr="00B94553">
        <w:rPr>
          <w:rFonts w:ascii="SVN-Calling Code" w:hAnsi="SVN-Calling Code" w:cs="Calibri"/>
          <w:b/>
          <w:bCs/>
        </w:rPr>
        <w:t>ế</w:t>
      </w:r>
      <w:r w:rsidRPr="00B94553">
        <w:rPr>
          <w:rFonts w:ascii="SVN-Calling Code" w:hAnsi="SVN-Calling Code"/>
          <w:b/>
          <w:bCs/>
        </w:rPr>
        <w:t>t qu</w:t>
      </w:r>
      <w:r w:rsidRPr="00B94553">
        <w:rPr>
          <w:rFonts w:ascii="SVN-Calling Code" w:hAnsi="SVN-Calling Code" w:cs="Calibri"/>
          <w:b/>
          <w:bCs/>
        </w:rPr>
        <w:t>ả</w:t>
      </w:r>
      <w:r w:rsidRPr="00B94553">
        <w:rPr>
          <w:rFonts w:ascii="SVN-Calling Code" w:hAnsi="SVN-Calling Code"/>
          <w:b/>
          <w:bCs/>
        </w:rPr>
        <w:t xml:space="preserve"> c</w:t>
      </w:r>
      <w:r w:rsidRPr="00B94553">
        <w:rPr>
          <w:rFonts w:ascii="SVN-Calling Code" w:hAnsi="SVN-Calling Code" w:cs="Calibri"/>
          <w:b/>
          <w:bCs/>
        </w:rPr>
        <w:t>ủ</w:t>
      </w:r>
      <w:r w:rsidRPr="00B94553">
        <w:rPr>
          <w:rFonts w:ascii="SVN-Calling Code" w:hAnsi="SVN-Calling Code"/>
          <w:b/>
          <w:bCs/>
        </w:rPr>
        <w:t>a vi</w:t>
      </w:r>
      <w:r w:rsidRPr="00B94553">
        <w:rPr>
          <w:rFonts w:ascii="SVN-Calling Code" w:hAnsi="SVN-Calling Code" w:cs="Calibri"/>
          <w:b/>
          <w:bCs/>
        </w:rPr>
        <w:t>ệ</w:t>
      </w:r>
      <w:r w:rsidRPr="00B94553">
        <w:rPr>
          <w:rFonts w:ascii="SVN-Calling Code" w:hAnsi="SVN-Calling Code"/>
          <w:b/>
          <w:bCs/>
        </w:rPr>
        <w:t>c phân quy</w:t>
      </w:r>
      <w:r w:rsidRPr="00B94553">
        <w:rPr>
          <w:rFonts w:ascii="SVN-Calling Code" w:hAnsi="SVN-Calling Code" w:cs="Calibri"/>
          <w:b/>
          <w:bCs/>
        </w:rPr>
        <w:t>ề</w:t>
      </w:r>
      <w:r w:rsidRPr="00B94553">
        <w:rPr>
          <w:rFonts w:ascii="SVN-Calling Code" w:hAnsi="SVN-Calling Code"/>
          <w:b/>
          <w:bCs/>
        </w:rPr>
        <w:t>n trên b</w:t>
      </w:r>
      <w:r w:rsidRPr="00B94553">
        <w:rPr>
          <w:rFonts w:ascii="SVN-Calling Code" w:hAnsi="SVN-Calling Code" w:cs="Calibri"/>
          <w:b/>
          <w:bCs/>
        </w:rPr>
        <w:t>ằ</w:t>
      </w:r>
      <w:r w:rsidRPr="00B94553">
        <w:rPr>
          <w:rFonts w:ascii="SVN-Calling Code" w:hAnsi="SVN-Calling Code"/>
          <w:b/>
          <w:bCs/>
        </w:rPr>
        <w:t>ng cách chuy</w:t>
      </w:r>
      <w:r w:rsidRPr="00B94553">
        <w:rPr>
          <w:rFonts w:ascii="SVN-Calling Code" w:hAnsi="SVN-Calling Code" w:cs="Calibri"/>
          <w:b/>
          <w:bCs/>
        </w:rPr>
        <w:t>ể</w:t>
      </w:r>
      <w:r w:rsidRPr="00B94553">
        <w:rPr>
          <w:rFonts w:ascii="SVN-Calling Code" w:hAnsi="SVN-Calling Code"/>
          <w:b/>
          <w:bCs/>
        </w:rPr>
        <w:t>n qua t</w:t>
      </w:r>
      <w:r w:rsidRPr="00B94553">
        <w:rPr>
          <w:rFonts w:ascii="SVN-Calling Code" w:hAnsi="SVN-Calling Code" w:cs="Calibri"/>
          <w:b/>
          <w:bCs/>
        </w:rPr>
        <w:t>ừ</w:t>
      </w:r>
      <w:r w:rsidRPr="00B94553">
        <w:rPr>
          <w:rFonts w:ascii="SVN-Calling Code" w:hAnsi="SVN-Calling Code"/>
          <w:b/>
          <w:bCs/>
        </w:rPr>
        <w:t>ng user và ki</w:t>
      </w:r>
      <w:r w:rsidRPr="00B94553">
        <w:rPr>
          <w:rFonts w:ascii="SVN-Calling Code" w:hAnsi="SVN-Calling Code" w:cs="Calibri"/>
          <w:b/>
          <w:bCs/>
        </w:rPr>
        <w:t>ể</w:t>
      </w:r>
      <w:r w:rsidRPr="00B94553">
        <w:rPr>
          <w:rFonts w:ascii="SVN-Calling Code" w:hAnsi="SVN-Calling Code"/>
          <w:b/>
          <w:bCs/>
        </w:rPr>
        <w:t>m th</w:t>
      </w:r>
      <w:r w:rsidRPr="00B94553">
        <w:rPr>
          <w:rFonts w:ascii="SVN-Calling Code" w:hAnsi="SVN-Calling Code" w:cs="Calibri"/>
          <w:b/>
          <w:bCs/>
        </w:rPr>
        <w:t>ử</w:t>
      </w:r>
      <w:r>
        <w:rPr>
          <w:rFonts w:ascii="SVN-Calling Code" w:hAnsi="SVN-Calling Code" w:cs="Calibri"/>
          <w:b/>
          <w:bCs/>
        </w:rPr>
        <w:t>.</w:t>
      </w:r>
    </w:p>
    <w:p w14:paraId="7E157AF2" w14:textId="3DBCED20" w:rsidR="00B94553" w:rsidRPr="00B94553" w:rsidRDefault="00B94553" w:rsidP="00B94553">
      <w:pPr>
        <w:pStyle w:val="ListParagraph"/>
        <w:numPr>
          <w:ilvl w:val="0"/>
          <w:numId w:val="16"/>
        </w:numPr>
        <w:rPr>
          <w:rFonts w:ascii="SVN-Calling Code" w:hAnsi="SVN-Calling Code"/>
          <w:noProof/>
          <w:szCs w:val="24"/>
        </w:rPr>
      </w:pPr>
      <w:r w:rsidRPr="00B94553">
        <w:rPr>
          <w:rFonts w:ascii="SVN-Calling Code" w:hAnsi="SVN-Calling Code"/>
          <w:noProof/>
          <w:szCs w:val="24"/>
        </w:rPr>
        <w:t>getfacl test_permission.txt</w:t>
      </w:r>
      <w:r>
        <w:rPr>
          <w:rFonts w:ascii="SVN-Calling Code" w:hAnsi="SVN-Calling Code"/>
          <w:noProof/>
          <w:szCs w:val="24"/>
        </w:rPr>
        <w:br/>
      </w:r>
      <w:r w:rsidRPr="00B94553">
        <w:rPr>
          <w:rFonts w:ascii="SVN-Calling Code" w:hAnsi="SVN-Calling Code"/>
          <w:color w:val="111111"/>
        </w:rPr>
        <w:t>Hiển thị các quyền truy cập hiện tại của file.</w:t>
      </w:r>
    </w:p>
    <w:p w14:paraId="45862825" w14:textId="70CCCFD5" w:rsidR="00B94553" w:rsidRPr="00B94553" w:rsidRDefault="00AA0423" w:rsidP="00B94553">
      <w:pPr>
        <w:pStyle w:val="ListParagraph"/>
        <w:rPr>
          <w:rFonts w:ascii="SVN-Calling Code" w:hAnsi="SVN-Calling Code"/>
          <w:noProof/>
          <w:szCs w:val="24"/>
        </w:rPr>
      </w:pPr>
      <w:r>
        <w:rPr>
          <w:noProof/>
        </w:rPr>
        <w:drawing>
          <wp:inline distT="0" distB="0" distL="0" distR="0" wp14:anchorId="7C4E1C54" wp14:editId="0269205A">
            <wp:extent cx="5168900" cy="1571625"/>
            <wp:effectExtent l="0" t="0" r="0" b="9525"/>
            <wp:docPr id="6467949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94952" name="Picture 1" descr="A computer screen shot of a black screen&#10;&#10;Description automatically generated"/>
                    <pic:cNvPicPr/>
                  </pic:nvPicPr>
                  <pic:blipFill rotWithShape="1">
                    <a:blip r:embed="rId26"/>
                    <a:srcRect l="8187" t="53050" r="48538" b="23544"/>
                    <a:stretch/>
                  </pic:blipFill>
                  <pic:spPr bwMode="auto">
                    <a:xfrm>
                      <a:off x="0" y="0"/>
                      <a:ext cx="5183180" cy="1575967"/>
                    </a:xfrm>
                    <a:prstGeom prst="rect">
                      <a:avLst/>
                    </a:prstGeom>
                    <a:ln>
                      <a:noFill/>
                    </a:ln>
                    <a:extLst>
                      <a:ext uri="{53640926-AAD7-44D8-BBD7-CCE9431645EC}">
                        <a14:shadowObscured xmlns:a14="http://schemas.microsoft.com/office/drawing/2010/main"/>
                      </a:ext>
                    </a:extLst>
                  </pic:spPr>
                </pic:pic>
              </a:graphicData>
            </a:graphic>
          </wp:inline>
        </w:drawing>
      </w:r>
    </w:p>
    <w:p w14:paraId="4EFACEAC" w14:textId="62565F87" w:rsidR="00B94553" w:rsidRPr="00B94553" w:rsidRDefault="00B94553" w:rsidP="00B94553">
      <w:pPr>
        <w:pStyle w:val="ListParagraph"/>
        <w:numPr>
          <w:ilvl w:val="0"/>
          <w:numId w:val="16"/>
        </w:numPr>
        <w:rPr>
          <w:rFonts w:ascii="SVN-Calling Code" w:hAnsi="SVN-Calling Code"/>
          <w:noProof/>
          <w:szCs w:val="24"/>
        </w:rPr>
      </w:pPr>
      <w:r w:rsidRPr="00B94553">
        <w:rPr>
          <w:rFonts w:ascii="SVN-Calling Code" w:hAnsi="SVN-Calling Code"/>
          <w:color w:val="111111"/>
        </w:rPr>
        <w:t>Ví dụ, để kiểm tra xem User1 có thể chỉnh sửa file hay không, bạn có thể chuyển sang User1 và thử chỉnh sửa file:</w:t>
      </w:r>
    </w:p>
    <w:p w14:paraId="039DFA17" w14:textId="4A4836B9" w:rsidR="00B94553" w:rsidRPr="00B94553" w:rsidRDefault="00B94553" w:rsidP="00B94553">
      <w:pPr>
        <w:pStyle w:val="ListParagraph"/>
        <w:rPr>
          <w:rFonts w:ascii="SVN-Calling Code" w:hAnsi="SVN-Calling Code"/>
          <w:noProof/>
          <w:szCs w:val="24"/>
          <w:highlight w:val="lightGray"/>
        </w:rPr>
      </w:pPr>
      <w:r w:rsidRPr="00B94553">
        <w:rPr>
          <w:rFonts w:ascii="SVN-Calling Code" w:hAnsi="SVN-Calling Code"/>
          <w:noProof/>
          <w:szCs w:val="24"/>
          <w:highlight w:val="lightGray"/>
        </w:rPr>
        <w:t>su - User1</w:t>
      </w:r>
    </w:p>
    <w:p w14:paraId="2479A227" w14:textId="5E8FFA27" w:rsidR="00B94553" w:rsidRDefault="00B94553" w:rsidP="00B94553">
      <w:pPr>
        <w:pStyle w:val="ListParagraph"/>
        <w:rPr>
          <w:rFonts w:ascii="SVN-Calling Code" w:hAnsi="SVN-Calling Code"/>
          <w:noProof/>
          <w:szCs w:val="24"/>
        </w:rPr>
      </w:pPr>
      <w:r w:rsidRPr="00B94553">
        <w:rPr>
          <w:rFonts w:ascii="SVN-Calling Code" w:hAnsi="SVN-Calling Code"/>
          <w:noProof/>
          <w:szCs w:val="24"/>
          <w:highlight w:val="lightGray"/>
        </w:rPr>
        <w:t>echo "Kiểm thử" &gt;&gt; test_permission.txt</w:t>
      </w:r>
    </w:p>
    <w:p w14:paraId="62C0745D" w14:textId="55E75ABE" w:rsidR="003D2C03" w:rsidRPr="00AA0423" w:rsidRDefault="00FE6851" w:rsidP="00FE6851">
      <w:pPr>
        <w:pStyle w:val="ListParagraph"/>
        <w:rPr>
          <w:rFonts w:ascii="SVN-Calling Code" w:hAnsi="SVN-Calling Code"/>
          <w:noProof/>
          <w:szCs w:val="24"/>
        </w:rPr>
      </w:pPr>
      <w:r>
        <w:rPr>
          <w:noProof/>
        </w:rPr>
        <w:drawing>
          <wp:anchor distT="0" distB="0" distL="114300" distR="114300" simplePos="0" relativeHeight="251662336" behindDoc="0" locked="0" layoutInCell="1" allowOverlap="1" wp14:anchorId="0632F12B" wp14:editId="5B44DFED">
            <wp:simplePos x="0" y="0"/>
            <wp:positionH relativeFrom="column">
              <wp:posOffset>2951686</wp:posOffset>
            </wp:positionH>
            <wp:positionV relativeFrom="paragraph">
              <wp:posOffset>247650</wp:posOffset>
            </wp:positionV>
            <wp:extent cx="2818653" cy="107987"/>
            <wp:effectExtent l="0" t="0" r="1270" b="6350"/>
            <wp:wrapNone/>
            <wp:docPr id="238320987" name="Picture 23832098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97" name="Picture 1" descr="A computer screen shot of a black screen&#10;&#10;Description automatically generated"/>
                    <pic:cNvPicPr/>
                  </pic:nvPicPr>
                  <pic:blipFill rotWithShape="1">
                    <a:blip r:embed="rId27">
                      <a:extLst>
                        <a:ext uri="{28A0092B-C50C-407E-A947-70E740481C1C}">
                          <a14:useLocalDpi xmlns:a14="http://schemas.microsoft.com/office/drawing/2010/main" val="0"/>
                        </a:ext>
                      </a:extLst>
                    </a:blip>
                    <a:srcRect l="23754" t="11100" r="49951" b="87108"/>
                    <a:stretch/>
                  </pic:blipFill>
                  <pic:spPr bwMode="auto">
                    <a:xfrm>
                      <a:off x="0" y="0"/>
                      <a:ext cx="2818653" cy="107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2B69">
        <w:rPr>
          <w:rFonts w:ascii="SVN-Calling Code" w:hAnsi="SVN-Calling Code"/>
          <w:noProof/>
          <w:szCs w:val="24"/>
        </w:rPr>
        <w:drawing>
          <wp:anchor distT="0" distB="0" distL="114300" distR="114300" simplePos="0" relativeHeight="251661312" behindDoc="0" locked="0" layoutInCell="1" allowOverlap="1" wp14:anchorId="5CB7283C" wp14:editId="11C53BE9">
            <wp:simplePos x="0" y="0"/>
            <wp:positionH relativeFrom="column">
              <wp:posOffset>460005</wp:posOffset>
            </wp:positionH>
            <wp:positionV relativeFrom="paragraph">
              <wp:posOffset>222298</wp:posOffset>
            </wp:positionV>
            <wp:extent cx="2535637" cy="135681"/>
            <wp:effectExtent l="0" t="0" r="0" b="0"/>
            <wp:wrapNone/>
            <wp:docPr id="1756840540" name="Picture 17568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1090" name=""/>
                    <pic:cNvPicPr/>
                  </pic:nvPicPr>
                  <pic:blipFill rotWithShape="1">
                    <a:blip r:embed="rId11">
                      <a:extLst>
                        <a:ext uri="{28A0092B-C50C-407E-A947-70E740481C1C}">
                          <a14:useLocalDpi xmlns:a14="http://schemas.microsoft.com/office/drawing/2010/main" val="0"/>
                        </a:ext>
                      </a:extLst>
                    </a:blip>
                    <a:srcRect l="1445" t="3033" r="47920" b="74243"/>
                    <a:stretch/>
                  </pic:blipFill>
                  <pic:spPr bwMode="auto">
                    <a:xfrm>
                      <a:off x="0" y="0"/>
                      <a:ext cx="2658074" cy="1422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423">
        <w:rPr>
          <w:rFonts w:ascii="SVN-Calling Code" w:hAnsi="SVN-Calling Code"/>
          <w:noProof/>
          <w:szCs w:val="24"/>
        </w:rPr>
        <w:tab/>
      </w:r>
      <w:r w:rsidR="00AA0423">
        <w:rPr>
          <w:noProof/>
        </w:rPr>
        <w:drawing>
          <wp:inline distT="0" distB="0" distL="0" distR="0" wp14:anchorId="3E4A69C1" wp14:editId="585E890F">
            <wp:extent cx="5988447" cy="752475"/>
            <wp:effectExtent l="0" t="0" r="0" b="0"/>
            <wp:docPr id="1849429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97" name="Picture 1" descr="A computer screen shot of a black screen&#10;&#10;Description automatically generated"/>
                    <pic:cNvPicPr/>
                  </pic:nvPicPr>
                  <pic:blipFill rotWithShape="1">
                    <a:blip r:embed="rId27"/>
                    <a:srcRect l="4387" t="10662" r="39765" b="76855"/>
                    <a:stretch/>
                  </pic:blipFill>
                  <pic:spPr bwMode="auto">
                    <a:xfrm>
                      <a:off x="0" y="0"/>
                      <a:ext cx="6025992" cy="757193"/>
                    </a:xfrm>
                    <a:prstGeom prst="rect">
                      <a:avLst/>
                    </a:prstGeom>
                    <a:ln>
                      <a:noFill/>
                    </a:ln>
                    <a:extLst>
                      <a:ext uri="{53640926-AAD7-44D8-BBD7-CCE9431645EC}">
                        <a14:shadowObscured xmlns:a14="http://schemas.microsoft.com/office/drawing/2010/main"/>
                      </a:ext>
                    </a:extLst>
                  </pic:spPr>
                </pic:pic>
              </a:graphicData>
            </a:graphic>
          </wp:inline>
        </w:drawing>
      </w:r>
    </w:p>
    <w:p w14:paraId="48917ECA" w14:textId="4026FE40" w:rsidR="00AF4C12" w:rsidRPr="00AA0423" w:rsidRDefault="00AA0423" w:rsidP="003D2C03">
      <w:pPr>
        <w:rPr>
          <w:rFonts w:ascii="SVN-Calling Code" w:hAnsi="SVN-Calling Code"/>
          <w:b/>
          <w:bCs/>
          <w:noProof/>
          <w:szCs w:val="24"/>
          <w:u w:val="single"/>
        </w:rPr>
      </w:pPr>
      <w:r w:rsidRPr="00AA0423">
        <w:rPr>
          <w:rFonts w:ascii="SVN-Calling Code" w:hAnsi="SVN-Calling Code"/>
          <w:color w:val="111111"/>
        </w:rPr>
        <w:t>Nếu User1 có quyền chỉnh sửa file, lệnh trên sẽ không báo lỗi. Ngược lại, nếu User1 không có quyền chỉnh sửa file, lệnh trên sẽ báo lỗi.</w:t>
      </w:r>
    </w:p>
    <w:sectPr w:rsidR="00AF4C12" w:rsidRPr="00AA0423" w:rsidSect="000A2A7E">
      <w:headerReference w:type="default" r:id="rId28"/>
      <w:footerReference w:type="default" r:id="rId29"/>
      <w:pgSz w:w="12240" w:h="15840" w:code="1"/>
      <w:pgMar w:top="1152" w:right="5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56079" w14:textId="77777777" w:rsidR="00A055E7" w:rsidRDefault="00A055E7">
      <w:pPr>
        <w:spacing w:after="0" w:line="240" w:lineRule="auto"/>
      </w:pPr>
      <w:r>
        <w:separator/>
      </w:r>
    </w:p>
  </w:endnote>
  <w:endnote w:type="continuationSeparator" w:id="0">
    <w:p w14:paraId="0A1C2FFF" w14:textId="77777777" w:rsidR="00A055E7" w:rsidRDefault="00A0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SVN-Calling Code">
    <w:panose1 w:val="020B0509020202020204"/>
    <w:charset w:val="00"/>
    <w:family w:val="modern"/>
    <w:notTrueType/>
    <w:pitch w:val="fixed"/>
    <w:sig w:usb0="A00000EF" w:usb1="5000207B" w:usb2="00000000" w:usb3="00000000" w:csb0="00000093"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DD0C" w14:textId="3A9A002A" w:rsidR="003D2C03" w:rsidRDefault="003D2C03">
    <w:pPr>
      <w:pStyle w:val="Footer"/>
    </w:pPr>
    <w:r>
      <w:t xml:space="preserve"> </w:t>
    </w:r>
    <w:r>
      <w:rPr>
        <w:rFonts w:asciiTheme="majorHAnsi" w:eastAsiaTheme="majorEastAsia" w:hAnsiTheme="majorHAnsi" w:cstheme="majorBidi"/>
        <w:sz w:val="20"/>
      </w:rPr>
      <w:t xml:space="preserve">pg. </w:t>
    </w:r>
    <w:r>
      <w:rPr>
        <w:sz w:val="20"/>
      </w:rPr>
      <w:fldChar w:fldCharType="begin"/>
    </w:r>
    <w:r>
      <w:rPr>
        <w:sz w:val="20"/>
      </w:rPr>
      <w:instrText xml:space="preserve"> PAGE    \* MERGEFORMAT </w:instrText>
    </w:r>
    <w:r>
      <w:rPr>
        <w:sz w:val="20"/>
      </w:rPr>
      <w:fldChar w:fldCharType="separate"/>
    </w:r>
    <w:r>
      <w:rPr>
        <w:rFonts w:asciiTheme="majorHAnsi" w:eastAsiaTheme="majorEastAsia" w:hAnsiTheme="majorHAnsi" w:cstheme="majorBidi"/>
        <w:noProof/>
        <w:sz w:val="20"/>
      </w:rPr>
      <w:t>2</w:t>
    </w:r>
    <w:r>
      <w:rPr>
        <w:rFonts w:asciiTheme="majorHAnsi" w:eastAsiaTheme="majorEastAsia" w:hAnsiTheme="majorHAnsi" w:cstheme="majorBidi"/>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BFDE4" w14:textId="77777777" w:rsidR="00A055E7" w:rsidRDefault="00A055E7">
      <w:pPr>
        <w:spacing w:after="0" w:line="240" w:lineRule="auto"/>
      </w:pPr>
      <w:r>
        <w:separator/>
      </w:r>
    </w:p>
  </w:footnote>
  <w:footnote w:type="continuationSeparator" w:id="0">
    <w:p w14:paraId="40E15B25" w14:textId="77777777" w:rsidR="00A055E7" w:rsidRDefault="00A05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511A" w14:textId="77777777" w:rsidR="00EF36A5" w:rsidRDefault="00EF36A5">
    <w:pPr>
      <w:pStyle w:val="Header"/>
    </w:pPr>
    <w:r>
      <w:rPr>
        <w:noProof/>
        <w:color w:val="auto"/>
      </w:rPr>
      <mc:AlternateContent>
        <mc:Choice Requires="wpg">
          <w:drawing>
            <wp:anchor distT="0" distB="0" distL="114300" distR="114300" simplePos="0" relativeHeight="251661312" behindDoc="1" locked="0" layoutInCell="1" allowOverlap="1" wp14:anchorId="5E8BB871" wp14:editId="0E673F39">
              <wp:simplePos x="0" y="0"/>
              <mc:AlternateContent>
                <mc:Choice Requires="wp14">
                  <wp:positionH relativeFrom="page">
                    <wp14:pctPosHOffset>-3800</wp14:pctPosHOffset>
                  </wp:positionH>
                </mc:Choice>
                <mc:Fallback>
                  <wp:positionH relativeFrom="page">
                    <wp:posOffset>-295275</wp:posOffset>
                  </wp:positionH>
                </mc:Fallback>
              </mc:AlternateContent>
              <mc:AlternateContent>
                <mc:Choice Requires="wp14">
                  <wp:positionV relativeFrom="page">
                    <wp14:pctPosVOffset>-1200</wp14:pctPosVOffset>
                  </wp:positionV>
                </mc:Choice>
                <mc:Fallback>
                  <wp:positionV relativeFrom="page">
                    <wp:posOffset>-120650</wp:posOffset>
                  </wp:positionV>
                </mc:Fallback>
              </mc:AlternateContent>
              <wp:extent cx="9719945" cy="10297795"/>
              <wp:effectExtent l="19050" t="0" r="90805" b="635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719945" cy="10297795"/>
                        <a:chOff x="0" y="0"/>
                        <a:chExt cx="9716770" cy="10298367"/>
                      </a:xfrm>
                    </wpg:grpSpPr>
                    <wps:wsp>
                      <wps:cNvPr id="9" name="Freeform: Shape 9"/>
                      <wps:cNvSpPr/>
                      <wps:spPr>
                        <a:xfrm>
                          <a:off x="281940" y="0"/>
                          <a:ext cx="7851390" cy="2019169"/>
                        </a:xfrm>
                        <a:custGeom>
                          <a:avLst/>
                          <a:gdLst>
                            <a:gd name="connsiteX0" fmla="*/ 5640 w 5350933"/>
                            <a:gd name="connsiteY0" fmla="*/ 5640 h 1388533"/>
                            <a:gd name="connsiteX1" fmla="*/ 5345567 w 5350933"/>
                            <a:gd name="connsiteY1" fmla="*/ 5640 h 1388533"/>
                            <a:gd name="connsiteX2" fmla="*/ 5345567 w 5350933"/>
                            <a:gd name="connsiteY2" fmla="*/ 1384014 h 1388533"/>
                            <a:gd name="connsiteX3" fmla="*/ 5640 w 5350933"/>
                            <a:gd name="connsiteY3" fmla="*/ 1384014 h 1388533"/>
                          </a:gdLst>
                          <a:ahLst/>
                          <a:cxnLst>
                            <a:cxn ang="0">
                              <a:pos x="connsiteX0" y="connsiteY0"/>
                            </a:cxn>
                            <a:cxn ang="0">
                              <a:pos x="connsiteX1" y="connsiteY1"/>
                            </a:cxn>
                            <a:cxn ang="0">
                              <a:pos x="connsiteX2" y="connsiteY2"/>
                            </a:cxn>
                            <a:cxn ang="0">
                              <a:pos x="connsiteX3" y="connsiteY3"/>
                            </a:cxn>
                          </a:cxnLst>
                          <a:rect l="l" t="t" r="r" b="b"/>
                          <a:pathLst>
                            <a:path w="5350933" h="1388533">
                              <a:moveTo>
                                <a:pt x="5640" y="5640"/>
                              </a:moveTo>
                              <a:lnTo>
                                <a:pt x="5345567" y="5640"/>
                              </a:lnTo>
                              <a:lnTo>
                                <a:pt x="5345567" y="1384014"/>
                              </a:lnTo>
                              <a:lnTo>
                                <a:pt x="5640" y="1384014"/>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155448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bg2"/>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74676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accent1"/>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97180" y="9326880"/>
                          <a:ext cx="7839320" cy="971487"/>
                        </a:xfrm>
                        <a:custGeom>
                          <a:avLst/>
                          <a:gdLst>
                            <a:gd name="connsiteX0" fmla="*/ 5640 w 5342466"/>
                            <a:gd name="connsiteY0" fmla="*/ 5640 h 1041399"/>
                            <a:gd name="connsiteX1" fmla="*/ 5339640 w 5342466"/>
                            <a:gd name="connsiteY1" fmla="*/ 5640 h 1041399"/>
                            <a:gd name="connsiteX2" fmla="*/ 5339640 w 5342466"/>
                            <a:gd name="connsiteY2" fmla="*/ 1036880 h 1041399"/>
                            <a:gd name="connsiteX3" fmla="*/ 5640 w 5342466"/>
                            <a:gd name="connsiteY3" fmla="*/ 1036880 h 1041399"/>
                          </a:gdLst>
                          <a:ahLst/>
                          <a:cxnLst>
                            <a:cxn ang="0">
                              <a:pos x="connsiteX0" y="connsiteY0"/>
                            </a:cxn>
                            <a:cxn ang="0">
                              <a:pos x="connsiteX1" y="connsiteY1"/>
                            </a:cxn>
                            <a:cxn ang="0">
                              <a:pos x="connsiteX2" y="connsiteY2"/>
                            </a:cxn>
                            <a:cxn ang="0">
                              <a:pos x="connsiteX3" y="connsiteY3"/>
                            </a:cxn>
                          </a:cxnLst>
                          <a:rect l="l" t="t" r="r" b="b"/>
                          <a:pathLst>
                            <a:path w="5342466" h="1041399">
                              <a:moveTo>
                                <a:pt x="5640" y="5640"/>
                              </a:moveTo>
                              <a:lnTo>
                                <a:pt x="5339640" y="5640"/>
                              </a:lnTo>
                              <a:lnTo>
                                <a:pt x="5339640" y="1036880"/>
                              </a:lnTo>
                              <a:lnTo>
                                <a:pt x="5640" y="1036880"/>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FFFF"/>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762000" y="838200"/>
                          <a:ext cx="0" cy="83229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125300</wp14:pctWidth>
              </wp14:sizeRelH>
              <wp14:sizeRelV relativeFrom="page">
                <wp14:pctHeight>102400</wp14:pctHeight>
              </wp14:sizeRelV>
            </wp:anchor>
          </w:drawing>
        </mc:Choice>
        <mc:Fallback>
          <w:pict>
            <v:group w14:anchorId="7A66268D" id="Group 6" o:spid="_x0000_s1026" alt="&quot;&quot;" style="position:absolute;margin-left:0;margin-top:0;width:765.35pt;height:810.85pt;z-index:-251655168;mso-width-percent:1253;mso-height-percent:1024;mso-left-percent:-38;mso-top-percent:-12;mso-position-horizontal-relative:page;mso-position-vertical-relative:page;mso-width-percent:1253;mso-height-percent:1024;mso-left-percent:-38;mso-top-percent:-12" coordsize="97167,10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">
              <v:shape id="Freeform: Shape 9" o:spid="_x0000_s1027" style="position:absolute;left:2819;width:78514;height:20191;visibility:visible;mso-wrap-style:square;v-text-anchor:middle" coordsize="5350933,138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" path="m5640,5640r5339927,l5345567,1384014r-5339927,l5640,5640xe" fillcolor="#2f3342 [3206]" stroked="f" strokeweight=".235mm">
                <v:stroke joinstyle="miter"/>
                <v:path arrowok="t" o:connecttype="custom" o:connectlocs="8276,8202;7843517,8202;7843517,2012598;8276,2012598" o:connectangles="0,0,0,0"/>
              </v:shape>
              <v:shape id="Freeform: Shape 10" o:spid="_x0000_s1028" style="position:absolute;left:15544;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" path="m5339927,915247r-1551940,c3787987,915247,3374067,956949,3327400,435187r,41702c3327400,236435,3132667,,2892213,l238760,c150707,,68580,26247,,71120l,6018954r5339927,l5339927,915247xe" fillcolor="#e7e6e6 [321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19" o:spid="_x0000_s1029" style="position:absolute;left:7467;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" path="m5339927,915247r-1551940,c3787987,915247,3374067,956949,3327400,435187r,41702c3327400,236435,3132667,,2892213,l238760,c150707,,68580,26247,,71120l,6018954r5339927,l5339927,915247xe" fillcolor="#c0f400 [320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20" o:spid="_x0000_s1030" style="position:absolute;left:2971;top:93268;width:78394;height:9715;visibility:visible;mso-wrap-style:square;v-text-anchor:middle" coordsize="5342466,104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" path="m5640,5640r5334000,l5339640,1036880r-5334000,l5640,5640xe" fillcolor="#2f3342 [3206]" stroked="f" strokeweight=".235mm">
                <v:stroke joinstyle="miter"/>
                <v:path arrowok="t" o:connecttype="custom" o:connectlocs="8276,5261;7835173,5261;7835173,967271;8276,967271" o:connectangles="0,0,0,0"/>
              </v:shape>
              <v:shape id="Freeform: Shape 21" o:spid="_x0000_s1031" style="position:absolute;top:5638;width:81622;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" path="m5339927,915247r-1551940,c3787987,915247,3374067,956949,3327400,435187r,41702c3327400,236435,3132667,,2892213,l238760,c150707,,68580,26247,,71120l,6018954r5339927,l5339927,915247xe"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line id="Straight Connector 22" o:spid="_x0000_s1032" style="position:absolute;visibility:visible;mso-wrap-style:square" from="7620,8382" to="762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" strokecolor="#c0f400 [3204]" strokeweight="3pt">
                <v:stroke joinstyle="miter"/>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39FF"/>
      </v:shape>
    </w:pict>
  </w:numPicBullet>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E993248"/>
    <w:multiLevelType w:val="hybridMultilevel"/>
    <w:tmpl w:val="2746FF02"/>
    <w:lvl w:ilvl="0" w:tplc="A9BC0562">
      <w:start w:val="1"/>
      <w:numFmt w:val="bullet"/>
      <w:lvlText w:val=""/>
      <w:lvlPicBulletId w:val="0"/>
      <w:lvlJc w:val="left"/>
      <w:pPr>
        <w:ind w:left="1080" w:hanging="360"/>
      </w:pPr>
      <w:rPr>
        <w:rFonts w:ascii="Symbol" w:hAnsi="Symbol" w:hint="default"/>
      </w:rPr>
    </w:lvl>
    <w:lvl w:ilvl="1" w:tplc="472A814C">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0E267B6"/>
    <w:multiLevelType w:val="hybridMultilevel"/>
    <w:tmpl w:val="8324936E"/>
    <w:lvl w:ilvl="0" w:tplc="FFFFFFFF">
      <w:start w:val="1"/>
      <w:numFmt w:val="decimal"/>
      <w:lvlText w:val="%1."/>
      <w:lvlJc w:val="left"/>
      <w:pPr>
        <w:ind w:left="720" w:hanging="360"/>
      </w:pPr>
      <w:rPr>
        <w:rFonts w:hint="default"/>
      </w:rPr>
    </w:lvl>
    <w:lvl w:ilvl="1" w:tplc="D01C4CC2">
      <w:start w:val="3"/>
      <w:numFmt w:val="bullet"/>
      <w:lvlText w:val="-"/>
      <w:lvlJc w:val="left"/>
      <w:pPr>
        <w:ind w:left="1440" w:hanging="360"/>
      </w:pPr>
      <w:rPr>
        <w:rFonts w:ascii="Microsoft Sans Serif" w:eastAsiaTheme="minorHAnsi" w:hAnsi="Microsoft Sans Serif" w:cs="Microsoft Sans Serif"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2E14BF"/>
    <w:multiLevelType w:val="hybridMultilevel"/>
    <w:tmpl w:val="D92C0F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18F0437"/>
    <w:multiLevelType w:val="hybridMultilevel"/>
    <w:tmpl w:val="EF2E7B46"/>
    <w:lvl w:ilvl="0" w:tplc="D01C4CC2">
      <w:start w:val="3"/>
      <w:numFmt w:val="bullet"/>
      <w:lvlText w:val="-"/>
      <w:lvlJc w:val="left"/>
      <w:pPr>
        <w:ind w:left="720" w:hanging="360"/>
      </w:pPr>
      <w:rPr>
        <w:rFonts w:ascii="Microsoft Sans Serif" w:eastAsiaTheme="minorHAnsi"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53232"/>
    <w:multiLevelType w:val="multilevel"/>
    <w:tmpl w:val="C7D4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62864"/>
    <w:multiLevelType w:val="hybridMultilevel"/>
    <w:tmpl w:val="947A9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494659"/>
    <w:multiLevelType w:val="hybridMultilevel"/>
    <w:tmpl w:val="5B6830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6D03384"/>
    <w:multiLevelType w:val="multilevel"/>
    <w:tmpl w:val="137E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52087B"/>
    <w:multiLevelType w:val="hybridMultilevel"/>
    <w:tmpl w:val="033ED974"/>
    <w:lvl w:ilvl="0" w:tplc="FFFFFFFF">
      <w:start w:val="1"/>
      <w:numFmt w:val="decimal"/>
      <w:lvlText w:val="%1."/>
      <w:lvlJc w:val="left"/>
      <w:pPr>
        <w:ind w:left="720" w:hanging="360"/>
      </w:pPr>
      <w:rPr>
        <w:rFonts w:hint="default"/>
      </w:rPr>
    </w:lvl>
    <w:lvl w:ilvl="1" w:tplc="D01C4CC2">
      <w:start w:val="3"/>
      <w:numFmt w:val="bullet"/>
      <w:lvlText w:val="-"/>
      <w:lvlJc w:val="left"/>
      <w:pPr>
        <w:ind w:left="1440" w:hanging="360"/>
      </w:pPr>
      <w:rPr>
        <w:rFonts w:ascii="Microsoft Sans Serif" w:eastAsiaTheme="minorHAnsi" w:hAnsi="Microsoft Sans Serif" w:cs="Microsoft Sans Serif"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E4230A"/>
    <w:multiLevelType w:val="hybridMultilevel"/>
    <w:tmpl w:val="D09CACB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4781D9B"/>
    <w:multiLevelType w:val="multilevel"/>
    <w:tmpl w:val="1B1C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C07063"/>
    <w:multiLevelType w:val="hybridMultilevel"/>
    <w:tmpl w:val="CEE0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A5E6A"/>
    <w:multiLevelType w:val="hybridMultilevel"/>
    <w:tmpl w:val="9DD68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0505739">
    <w:abstractNumId w:val="0"/>
  </w:num>
  <w:num w:numId="2" w16cid:durableId="2102792895">
    <w:abstractNumId w:val="5"/>
  </w:num>
  <w:num w:numId="3" w16cid:durableId="2025933979">
    <w:abstractNumId w:val="13"/>
  </w:num>
  <w:num w:numId="4" w16cid:durableId="1381587658">
    <w:abstractNumId w:val="7"/>
  </w:num>
  <w:num w:numId="5" w16cid:durableId="1709866244">
    <w:abstractNumId w:val="11"/>
  </w:num>
  <w:num w:numId="6" w16cid:durableId="2129162155">
    <w:abstractNumId w:val="12"/>
  </w:num>
  <w:num w:numId="7" w16cid:durableId="1677490276">
    <w:abstractNumId w:val="1"/>
  </w:num>
  <w:num w:numId="8" w16cid:durableId="917137584">
    <w:abstractNumId w:val="9"/>
  </w:num>
  <w:num w:numId="9" w16cid:durableId="1294826128">
    <w:abstractNumId w:val="6"/>
  </w:num>
  <w:num w:numId="10" w16cid:durableId="102654366">
    <w:abstractNumId w:val="2"/>
  </w:num>
  <w:num w:numId="11" w16cid:durableId="1560090459">
    <w:abstractNumId w:val="4"/>
  </w:num>
  <w:num w:numId="12" w16cid:durableId="680476385">
    <w:abstractNumId w:val="3"/>
  </w:num>
  <w:num w:numId="13" w16cid:durableId="2128892322">
    <w:abstractNumId w:val="10"/>
  </w:num>
  <w:num w:numId="14" w16cid:durableId="1971549030">
    <w:abstractNumId w:val="15"/>
  </w:num>
  <w:num w:numId="15" w16cid:durableId="122623742">
    <w:abstractNumId w:val="8"/>
  </w:num>
  <w:num w:numId="16" w16cid:durableId="824930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A0"/>
    <w:rsid w:val="000052CA"/>
    <w:rsid w:val="0001495E"/>
    <w:rsid w:val="0001626D"/>
    <w:rsid w:val="00016755"/>
    <w:rsid w:val="00035454"/>
    <w:rsid w:val="000A2A7E"/>
    <w:rsid w:val="000C1AF5"/>
    <w:rsid w:val="0018084F"/>
    <w:rsid w:val="001D0AEC"/>
    <w:rsid w:val="001F3F26"/>
    <w:rsid w:val="002E0B9C"/>
    <w:rsid w:val="002E6287"/>
    <w:rsid w:val="00303AE1"/>
    <w:rsid w:val="00385963"/>
    <w:rsid w:val="003949BD"/>
    <w:rsid w:val="003A2444"/>
    <w:rsid w:val="003D2C03"/>
    <w:rsid w:val="004129B7"/>
    <w:rsid w:val="00491618"/>
    <w:rsid w:val="004D61A7"/>
    <w:rsid w:val="00524B92"/>
    <w:rsid w:val="0053630E"/>
    <w:rsid w:val="00560F76"/>
    <w:rsid w:val="0057184E"/>
    <w:rsid w:val="00576154"/>
    <w:rsid w:val="00591FFE"/>
    <w:rsid w:val="005D138C"/>
    <w:rsid w:val="006B7784"/>
    <w:rsid w:val="006F16F0"/>
    <w:rsid w:val="007520BE"/>
    <w:rsid w:val="00752469"/>
    <w:rsid w:val="007B44EF"/>
    <w:rsid w:val="0085498E"/>
    <w:rsid w:val="00913808"/>
    <w:rsid w:val="009B65A0"/>
    <w:rsid w:val="009E6EEE"/>
    <w:rsid w:val="00A055E7"/>
    <w:rsid w:val="00A2161E"/>
    <w:rsid w:val="00A448C1"/>
    <w:rsid w:val="00A505FB"/>
    <w:rsid w:val="00A743FB"/>
    <w:rsid w:val="00A775ED"/>
    <w:rsid w:val="00AA0423"/>
    <w:rsid w:val="00AA7AA0"/>
    <w:rsid w:val="00AB4981"/>
    <w:rsid w:val="00AF4C12"/>
    <w:rsid w:val="00B06A98"/>
    <w:rsid w:val="00B43495"/>
    <w:rsid w:val="00B70211"/>
    <w:rsid w:val="00B94553"/>
    <w:rsid w:val="00BB454E"/>
    <w:rsid w:val="00BF5866"/>
    <w:rsid w:val="00C058FF"/>
    <w:rsid w:val="00C84D21"/>
    <w:rsid w:val="00C85CEF"/>
    <w:rsid w:val="00CA6B4F"/>
    <w:rsid w:val="00D0550B"/>
    <w:rsid w:val="00D72B69"/>
    <w:rsid w:val="00D742BF"/>
    <w:rsid w:val="00D813FC"/>
    <w:rsid w:val="00DA4A43"/>
    <w:rsid w:val="00DA5BEB"/>
    <w:rsid w:val="00DE395C"/>
    <w:rsid w:val="00E2411A"/>
    <w:rsid w:val="00E37225"/>
    <w:rsid w:val="00E4032A"/>
    <w:rsid w:val="00E51439"/>
    <w:rsid w:val="00EB481A"/>
    <w:rsid w:val="00EF36A5"/>
    <w:rsid w:val="00F3005B"/>
    <w:rsid w:val="00FE68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2BD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atentStyles>
  <w:style w:type="paragraph" w:default="1" w:styleId="Normal">
    <w:name w:val="Normal"/>
    <w:qFormat/>
    <w:rsid w:val="00DE395C"/>
    <w:rPr>
      <w:sz w:val="24"/>
      <w:szCs w:val="20"/>
    </w:rPr>
  </w:style>
  <w:style w:type="paragraph" w:styleId="Heading1">
    <w:name w:val="heading 1"/>
    <w:basedOn w:val="Normal"/>
    <w:next w:val="Normal"/>
    <w:link w:val="Heading1Char"/>
    <w:uiPriority w:val="4"/>
    <w:qFormat/>
    <w:rsid w:val="00AB4981"/>
    <w:pPr>
      <w:keepNext/>
      <w:keepLines/>
      <w:spacing w:before="360"/>
      <w:outlineLvl w:val="0"/>
    </w:pPr>
    <w:rPr>
      <w:rFonts w:asciiTheme="majorHAnsi" w:eastAsiaTheme="majorEastAsia" w:hAnsiTheme="majorHAnsi" w:cstheme="majorBidi"/>
      <w:color w:val="000000" w:themeColor="text1"/>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C0F4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AB4981"/>
    <w:pPr>
      <w:spacing w:after="480"/>
      <w:contextualSpacing/>
    </w:pPr>
    <w:rPr>
      <w:rFonts w:asciiTheme="majorHAnsi" w:hAnsiTheme="majorHAnsi"/>
      <w:b/>
      <w:caps/>
      <w:color w:val="auto"/>
      <w:sz w:val="52"/>
    </w:rPr>
  </w:style>
  <w:style w:type="character" w:customStyle="1" w:styleId="TitleChar">
    <w:name w:val="Title Char"/>
    <w:basedOn w:val="DefaultParagraphFont"/>
    <w:link w:val="Title"/>
    <w:uiPriority w:val="6"/>
    <w:rsid w:val="00AB4981"/>
    <w:rPr>
      <w:rFonts w:asciiTheme="majorHAnsi" w:hAnsiTheme="majorHAnsi"/>
      <w:b/>
      <w:caps/>
      <w:color w:val="auto"/>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AB4981"/>
    <w:rPr>
      <w:rFonts w:asciiTheme="majorHAnsi" w:eastAsiaTheme="majorEastAsia" w:hAnsiTheme="majorHAnsi" w:cstheme="majorBidi"/>
      <w:color w:val="000000" w:themeColor="text1"/>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DE395C"/>
    <w:rPr>
      <w:rFonts w:asciiTheme="majorHAnsi" w:eastAsiaTheme="majorEastAsia" w:hAnsiTheme="majorHAnsi" w:cstheme="majorBidi"/>
      <w:color w:val="C0F400" w:themeColor="accent1"/>
      <w:sz w:val="24"/>
      <w:szCs w:val="20"/>
    </w:rPr>
  </w:style>
  <w:style w:type="paragraph" w:styleId="Footer">
    <w:name w:val="footer"/>
    <w:basedOn w:val="Normal"/>
    <w:link w:val="FooterChar"/>
    <w:uiPriority w:val="99"/>
    <w:semiHidden/>
    <w:qFormat/>
    <w:pPr>
      <w:spacing w:after="0" w:line="240" w:lineRule="auto"/>
      <w:jc w:val="right"/>
    </w:pPr>
    <w:rPr>
      <w:color w:val="C0F400" w:themeColor="accent1"/>
    </w:rPr>
  </w:style>
  <w:style w:type="character" w:customStyle="1" w:styleId="FooterChar">
    <w:name w:val="Footer Char"/>
    <w:basedOn w:val="DefaultParagraphFont"/>
    <w:link w:val="Footer"/>
    <w:uiPriority w:val="99"/>
    <w:semiHidden/>
    <w:rsid w:val="00DE395C"/>
    <w:rPr>
      <w:color w:val="C0F400" w:themeColor="accent1"/>
      <w:sz w:val="24"/>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CA6B4F"/>
    <w:pPr>
      <w:numPr>
        <w:numId w:val="3"/>
      </w:numPr>
      <w:spacing w:before="100" w:after="100" w:line="240" w:lineRule="auto"/>
      <w:contextualSpacing/>
    </w:pPr>
    <w:rPr>
      <w:color w:val="auto"/>
      <w:sz w:val="22"/>
      <w:szCs w:val="21"/>
    </w:rPr>
  </w:style>
  <w:style w:type="paragraph" w:styleId="Header">
    <w:name w:val="header"/>
    <w:basedOn w:val="Normal"/>
    <w:link w:val="HeaderChar"/>
    <w:uiPriority w:val="99"/>
    <w:semiHidden/>
    <w:rsid w:val="004D6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395C"/>
    <w:rPr>
      <w:sz w:val="24"/>
      <w:szCs w:val="20"/>
    </w:rPr>
  </w:style>
  <w:style w:type="paragraph" w:customStyle="1" w:styleId="Details">
    <w:name w:val="Details"/>
    <w:basedOn w:val="Normal"/>
    <w:qFormat/>
    <w:rsid w:val="00AB4981"/>
    <w:pPr>
      <w:spacing w:after="360"/>
      <w:contextualSpacing/>
    </w:pPr>
    <w:rPr>
      <w:sz w:val="28"/>
    </w:rPr>
  </w:style>
  <w:style w:type="character" w:styleId="PlaceholderText">
    <w:name w:val="Placeholder Text"/>
    <w:basedOn w:val="DefaultParagraphFont"/>
    <w:uiPriority w:val="99"/>
    <w:semiHidden/>
    <w:rsid w:val="00AB4981"/>
    <w:rPr>
      <w:color w:val="808080"/>
    </w:rPr>
  </w:style>
  <w:style w:type="table" w:styleId="ListTable6Colorful">
    <w:name w:val="List Table 6 Colorful"/>
    <w:basedOn w:val="TableNormal"/>
    <w:uiPriority w:val="51"/>
    <w:rsid w:val="00D055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ld">
    <w:name w:val="Bold"/>
    <w:uiPriority w:val="1"/>
    <w:qFormat/>
    <w:rsid w:val="004129B7"/>
    <w:rPr>
      <w:b/>
      <w:color w:val="auto"/>
    </w:rPr>
  </w:style>
  <w:style w:type="paragraph" w:styleId="ListParagraph">
    <w:name w:val="List Paragraph"/>
    <w:basedOn w:val="Normal"/>
    <w:uiPriority w:val="34"/>
    <w:unhideWhenUsed/>
    <w:qFormat/>
    <w:rsid w:val="009B65A0"/>
    <w:pPr>
      <w:ind w:left="720"/>
      <w:contextualSpacing/>
    </w:pPr>
  </w:style>
  <w:style w:type="character" w:styleId="HTMLCode">
    <w:name w:val="HTML Code"/>
    <w:basedOn w:val="DefaultParagraphFont"/>
    <w:uiPriority w:val="99"/>
    <w:semiHidden/>
    <w:unhideWhenUsed/>
    <w:rsid w:val="00913808"/>
    <w:rPr>
      <w:rFonts w:ascii="Courier New" w:eastAsia="Times New Roman" w:hAnsi="Courier New" w:cs="Courier New"/>
      <w:sz w:val="20"/>
      <w:szCs w:val="20"/>
    </w:rPr>
  </w:style>
  <w:style w:type="paragraph" w:styleId="BodyText">
    <w:name w:val="Body Text"/>
    <w:basedOn w:val="Normal"/>
    <w:link w:val="BodyTextChar"/>
    <w:autoRedefine/>
    <w:uiPriority w:val="99"/>
    <w:unhideWhenUsed/>
    <w:rsid w:val="00BB454E"/>
    <w:pPr>
      <w:spacing w:line="240" w:lineRule="auto"/>
      <w:ind w:left="720"/>
    </w:pPr>
    <w:rPr>
      <w:rFonts w:ascii="SVN-Calling Code" w:eastAsiaTheme="minorHAnsi" w:hAnsi="SVN-Calling Code"/>
      <w:color w:val="auto"/>
      <w:szCs w:val="24"/>
      <w:lang w:eastAsia="en-US"/>
    </w:rPr>
  </w:style>
  <w:style w:type="character" w:customStyle="1" w:styleId="BodyTextChar">
    <w:name w:val="Body Text Char"/>
    <w:basedOn w:val="DefaultParagraphFont"/>
    <w:link w:val="BodyText"/>
    <w:uiPriority w:val="99"/>
    <w:rsid w:val="00BB454E"/>
    <w:rPr>
      <w:rFonts w:ascii="SVN-Calling Code" w:eastAsiaTheme="minorHAnsi" w:hAnsi="SVN-Calling Code"/>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3524">
      <w:bodyDiv w:val="1"/>
      <w:marLeft w:val="0"/>
      <w:marRight w:val="0"/>
      <w:marTop w:val="0"/>
      <w:marBottom w:val="0"/>
      <w:divBdr>
        <w:top w:val="none" w:sz="0" w:space="0" w:color="auto"/>
        <w:left w:val="none" w:sz="0" w:space="0" w:color="auto"/>
        <w:bottom w:val="none" w:sz="0" w:space="0" w:color="auto"/>
        <w:right w:val="none" w:sz="0" w:space="0" w:color="auto"/>
      </w:divBdr>
    </w:div>
    <w:div w:id="218251054">
      <w:bodyDiv w:val="1"/>
      <w:marLeft w:val="0"/>
      <w:marRight w:val="0"/>
      <w:marTop w:val="0"/>
      <w:marBottom w:val="0"/>
      <w:divBdr>
        <w:top w:val="none" w:sz="0" w:space="0" w:color="auto"/>
        <w:left w:val="none" w:sz="0" w:space="0" w:color="auto"/>
        <w:bottom w:val="none" w:sz="0" w:space="0" w:color="auto"/>
        <w:right w:val="none" w:sz="0" w:space="0" w:color="auto"/>
      </w:divBdr>
    </w:div>
    <w:div w:id="796989984">
      <w:bodyDiv w:val="1"/>
      <w:marLeft w:val="0"/>
      <w:marRight w:val="0"/>
      <w:marTop w:val="0"/>
      <w:marBottom w:val="0"/>
      <w:divBdr>
        <w:top w:val="none" w:sz="0" w:space="0" w:color="auto"/>
        <w:left w:val="none" w:sz="0" w:space="0" w:color="auto"/>
        <w:bottom w:val="none" w:sz="0" w:space="0" w:color="auto"/>
        <w:right w:val="none" w:sz="0" w:space="0" w:color="auto"/>
      </w:divBdr>
      <w:divsChild>
        <w:div w:id="1094285843">
          <w:marLeft w:val="0"/>
          <w:marRight w:val="0"/>
          <w:marTop w:val="0"/>
          <w:marBottom w:val="0"/>
          <w:divBdr>
            <w:top w:val="none" w:sz="0" w:space="0" w:color="auto"/>
            <w:left w:val="none" w:sz="0" w:space="0" w:color="auto"/>
            <w:bottom w:val="none" w:sz="0" w:space="0" w:color="auto"/>
            <w:right w:val="none" w:sz="0" w:space="0" w:color="auto"/>
          </w:divBdr>
          <w:divsChild>
            <w:div w:id="461264156">
              <w:marLeft w:val="0"/>
              <w:marRight w:val="0"/>
              <w:marTop w:val="0"/>
              <w:marBottom w:val="0"/>
              <w:divBdr>
                <w:top w:val="none" w:sz="0" w:space="0" w:color="auto"/>
                <w:left w:val="none" w:sz="0" w:space="0" w:color="auto"/>
                <w:bottom w:val="none" w:sz="0" w:space="0" w:color="auto"/>
                <w:right w:val="none" w:sz="0" w:space="0" w:color="auto"/>
              </w:divBdr>
              <w:divsChild>
                <w:div w:id="1714888420">
                  <w:marLeft w:val="0"/>
                  <w:marRight w:val="0"/>
                  <w:marTop w:val="0"/>
                  <w:marBottom w:val="0"/>
                  <w:divBdr>
                    <w:top w:val="none" w:sz="0" w:space="0" w:color="auto"/>
                    <w:left w:val="none" w:sz="0" w:space="0" w:color="auto"/>
                    <w:bottom w:val="none" w:sz="0" w:space="0" w:color="auto"/>
                    <w:right w:val="none" w:sz="0" w:space="0" w:color="auto"/>
                  </w:divBdr>
                  <w:divsChild>
                    <w:div w:id="336662048">
                      <w:marLeft w:val="0"/>
                      <w:marRight w:val="0"/>
                      <w:marTop w:val="0"/>
                      <w:marBottom w:val="0"/>
                      <w:divBdr>
                        <w:top w:val="none" w:sz="0" w:space="0" w:color="auto"/>
                        <w:left w:val="none" w:sz="0" w:space="0" w:color="auto"/>
                        <w:bottom w:val="none" w:sz="0" w:space="0" w:color="auto"/>
                        <w:right w:val="none" w:sz="0" w:space="0" w:color="auto"/>
                      </w:divBdr>
                      <w:divsChild>
                        <w:div w:id="888036826">
                          <w:marLeft w:val="0"/>
                          <w:marRight w:val="0"/>
                          <w:marTop w:val="0"/>
                          <w:marBottom w:val="0"/>
                          <w:divBdr>
                            <w:top w:val="none" w:sz="0" w:space="0" w:color="auto"/>
                            <w:left w:val="none" w:sz="0" w:space="0" w:color="auto"/>
                            <w:bottom w:val="none" w:sz="0" w:space="0" w:color="auto"/>
                            <w:right w:val="none" w:sz="0" w:space="0" w:color="auto"/>
                          </w:divBdr>
                          <w:divsChild>
                            <w:div w:id="1275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550343">
      <w:bodyDiv w:val="1"/>
      <w:marLeft w:val="0"/>
      <w:marRight w:val="0"/>
      <w:marTop w:val="0"/>
      <w:marBottom w:val="0"/>
      <w:divBdr>
        <w:top w:val="none" w:sz="0" w:space="0" w:color="auto"/>
        <w:left w:val="none" w:sz="0" w:space="0" w:color="auto"/>
        <w:bottom w:val="none" w:sz="0" w:space="0" w:color="auto"/>
        <w:right w:val="none" w:sz="0" w:space="0" w:color="auto"/>
      </w:divBdr>
      <w:divsChild>
        <w:div w:id="1638994624">
          <w:marLeft w:val="0"/>
          <w:marRight w:val="0"/>
          <w:marTop w:val="0"/>
          <w:marBottom w:val="0"/>
          <w:divBdr>
            <w:top w:val="none" w:sz="0" w:space="0" w:color="auto"/>
            <w:left w:val="none" w:sz="0" w:space="0" w:color="auto"/>
            <w:bottom w:val="none" w:sz="0" w:space="0" w:color="auto"/>
            <w:right w:val="none" w:sz="0" w:space="0" w:color="auto"/>
          </w:divBdr>
          <w:divsChild>
            <w:div w:id="740441618">
              <w:marLeft w:val="0"/>
              <w:marRight w:val="0"/>
              <w:marTop w:val="0"/>
              <w:marBottom w:val="0"/>
              <w:divBdr>
                <w:top w:val="none" w:sz="0" w:space="0" w:color="auto"/>
                <w:left w:val="none" w:sz="0" w:space="0" w:color="auto"/>
                <w:bottom w:val="none" w:sz="0" w:space="0" w:color="auto"/>
                <w:right w:val="none" w:sz="0" w:space="0" w:color="auto"/>
              </w:divBdr>
              <w:divsChild>
                <w:div w:id="1100834200">
                  <w:marLeft w:val="0"/>
                  <w:marRight w:val="0"/>
                  <w:marTop w:val="0"/>
                  <w:marBottom w:val="0"/>
                  <w:divBdr>
                    <w:top w:val="none" w:sz="0" w:space="0" w:color="auto"/>
                    <w:left w:val="none" w:sz="0" w:space="0" w:color="auto"/>
                    <w:bottom w:val="none" w:sz="0" w:space="0" w:color="auto"/>
                    <w:right w:val="none" w:sz="0" w:space="0" w:color="auto"/>
                  </w:divBdr>
                  <w:divsChild>
                    <w:div w:id="1488207811">
                      <w:marLeft w:val="0"/>
                      <w:marRight w:val="0"/>
                      <w:marTop w:val="0"/>
                      <w:marBottom w:val="0"/>
                      <w:divBdr>
                        <w:top w:val="none" w:sz="0" w:space="0" w:color="auto"/>
                        <w:left w:val="none" w:sz="0" w:space="0" w:color="auto"/>
                        <w:bottom w:val="none" w:sz="0" w:space="0" w:color="auto"/>
                        <w:right w:val="none" w:sz="0" w:space="0" w:color="auto"/>
                      </w:divBdr>
                      <w:divsChild>
                        <w:div w:id="430931686">
                          <w:marLeft w:val="0"/>
                          <w:marRight w:val="0"/>
                          <w:marTop w:val="0"/>
                          <w:marBottom w:val="0"/>
                          <w:divBdr>
                            <w:top w:val="none" w:sz="0" w:space="0" w:color="auto"/>
                            <w:left w:val="none" w:sz="0" w:space="0" w:color="auto"/>
                            <w:bottom w:val="none" w:sz="0" w:space="0" w:color="auto"/>
                            <w:right w:val="none" w:sz="0" w:space="0" w:color="auto"/>
                          </w:divBdr>
                          <w:divsChild>
                            <w:div w:id="919367175">
                              <w:marLeft w:val="0"/>
                              <w:marRight w:val="0"/>
                              <w:marTop w:val="0"/>
                              <w:marBottom w:val="0"/>
                              <w:divBdr>
                                <w:top w:val="none" w:sz="0" w:space="0" w:color="auto"/>
                                <w:left w:val="none" w:sz="0" w:space="0" w:color="auto"/>
                                <w:bottom w:val="none" w:sz="0" w:space="0" w:color="auto"/>
                                <w:right w:val="none" w:sz="0" w:space="0" w:color="auto"/>
                              </w:divBdr>
                              <w:divsChild>
                                <w:div w:id="1754204015">
                                  <w:marLeft w:val="0"/>
                                  <w:marRight w:val="0"/>
                                  <w:marTop w:val="0"/>
                                  <w:marBottom w:val="0"/>
                                  <w:divBdr>
                                    <w:top w:val="none" w:sz="0" w:space="0" w:color="auto"/>
                                    <w:left w:val="none" w:sz="0" w:space="0" w:color="auto"/>
                                    <w:bottom w:val="none" w:sz="0" w:space="0" w:color="auto"/>
                                    <w:right w:val="none" w:sz="0" w:space="0" w:color="auto"/>
                                  </w:divBdr>
                                  <w:divsChild>
                                    <w:div w:id="361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077791">
      <w:bodyDiv w:val="1"/>
      <w:marLeft w:val="0"/>
      <w:marRight w:val="0"/>
      <w:marTop w:val="0"/>
      <w:marBottom w:val="0"/>
      <w:divBdr>
        <w:top w:val="none" w:sz="0" w:space="0" w:color="auto"/>
        <w:left w:val="none" w:sz="0" w:space="0" w:color="auto"/>
        <w:bottom w:val="none" w:sz="0" w:space="0" w:color="auto"/>
        <w:right w:val="none" w:sz="0" w:space="0" w:color="auto"/>
      </w:divBdr>
    </w:div>
    <w:div w:id="1034232957">
      <w:bodyDiv w:val="1"/>
      <w:marLeft w:val="0"/>
      <w:marRight w:val="0"/>
      <w:marTop w:val="0"/>
      <w:marBottom w:val="0"/>
      <w:divBdr>
        <w:top w:val="none" w:sz="0" w:space="0" w:color="auto"/>
        <w:left w:val="none" w:sz="0" w:space="0" w:color="auto"/>
        <w:bottom w:val="none" w:sz="0" w:space="0" w:color="auto"/>
        <w:right w:val="none" w:sz="0" w:space="0" w:color="auto"/>
      </w:divBdr>
      <w:divsChild>
        <w:div w:id="1346903103">
          <w:marLeft w:val="0"/>
          <w:marRight w:val="0"/>
          <w:marTop w:val="0"/>
          <w:marBottom w:val="0"/>
          <w:divBdr>
            <w:top w:val="none" w:sz="0" w:space="0" w:color="auto"/>
            <w:left w:val="none" w:sz="0" w:space="0" w:color="auto"/>
            <w:bottom w:val="none" w:sz="0" w:space="0" w:color="auto"/>
            <w:right w:val="none" w:sz="0" w:space="0" w:color="auto"/>
          </w:divBdr>
          <w:divsChild>
            <w:div w:id="14943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135">
      <w:bodyDiv w:val="1"/>
      <w:marLeft w:val="0"/>
      <w:marRight w:val="0"/>
      <w:marTop w:val="0"/>
      <w:marBottom w:val="0"/>
      <w:divBdr>
        <w:top w:val="none" w:sz="0" w:space="0" w:color="auto"/>
        <w:left w:val="none" w:sz="0" w:space="0" w:color="auto"/>
        <w:bottom w:val="none" w:sz="0" w:space="0" w:color="auto"/>
        <w:right w:val="none" w:sz="0" w:space="0" w:color="auto"/>
      </w:divBdr>
    </w:div>
    <w:div w:id="1756776879">
      <w:bodyDiv w:val="1"/>
      <w:marLeft w:val="0"/>
      <w:marRight w:val="0"/>
      <w:marTop w:val="0"/>
      <w:marBottom w:val="0"/>
      <w:divBdr>
        <w:top w:val="none" w:sz="0" w:space="0" w:color="auto"/>
        <w:left w:val="none" w:sz="0" w:space="0" w:color="auto"/>
        <w:bottom w:val="none" w:sz="0" w:space="0" w:color="auto"/>
        <w:right w:val="none" w:sz="0" w:space="0" w:color="auto"/>
      </w:divBdr>
    </w:div>
    <w:div w:id="2093887478">
      <w:bodyDiv w:val="1"/>
      <w:marLeft w:val="0"/>
      <w:marRight w:val="0"/>
      <w:marTop w:val="0"/>
      <w:marBottom w:val="0"/>
      <w:divBdr>
        <w:top w:val="none" w:sz="0" w:space="0" w:color="auto"/>
        <w:left w:val="none" w:sz="0" w:space="0" w:color="auto"/>
        <w:bottom w:val="none" w:sz="0" w:space="0" w:color="auto"/>
        <w:right w:val="none" w:sz="0" w:space="0" w:color="auto"/>
      </w:divBdr>
      <w:divsChild>
        <w:div w:id="1262958836">
          <w:marLeft w:val="0"/>
          <w:marRight w:val="0"/>
          <w:marTop w:val="0"/>
          <w:marBottom w:val="0"/>
          <w:divBdr>
            <w:top w:val="none" w:sz="0" w:space="0" w:color="auto"/>
            <w:left w:val="none" w:sz="0" w:space="0" w:color="auto"/>
            <w:bottom w:val="none" w:sz="0" w:space="0" w:color="auto"/>
            <w:right w:val="none" w:sz="0" w:space="0" w:color="auto"/>
          </w:divBdr>
          <w:divsChild>
            <w:div w:id="1951427583">
              <w:marLeft w:val="0"/>
              <w:marRight w:val="0"/>
              <w:marTop w:val="0"/>
              <w:marBottom w:val="0"/>
              <w:divBdr>
                <w:top w:val="none" w:sz="0" w:space="0" w:color="auto"/>
                <w:left w:val="none" w:sz="0" w:space="0" w:color="auto"/>
                <w:bottom w:val="none" w:sz="0" w:space="0" w:color="auto"/>
                <w:right w:val="none" w:sz="0" w:space="0" w:color="auto"/>
              </w:divBdr>
              <w:divsChild>
                <w:div w:id="1878204314">
                  <w:marLeft w:val="0"/>
                  <w:marRight w:val="0"/>
                  <w:marTop w:val="0"/>
                  <w:marBottom w:val="0"/>
                  <w:divBdr>
                    <w:top w:val="none" w:sz="0" w:space="0" w:color="auto"/>
                    <w:left w:val="none" w:sz="0" w:space="0" w:color="auto"/>
                    <w:bottom w:val="none" w:sz="0" w:space="0" w:color="auto"/>
                    <w:right w:val="none" w:sz="0" w:space="0" w:color="auto"/>
                  </w:divBdr>
                  <w:divsChild>
                    <w:div w:id="74398870">
                      <w:marLeft w:val="0"/>
                      <w:marRight w:val="0"/>
                      <w:marTop w:val="0"/>
                      <w:marBottom w:val="0"/>
                      <w:divBdr>
                        <w:top w:val="none" w:sz="0" w:space="0" w:color="auto"/>
                        <w:left w:val="none" w:sz="0" w:space="0" w:color="auto"/>
                        <w:bottom w:val="none" w:sz="0" w:space="0" w:color="auto"/>
                        <w:right w:val="none" w:sz="0" w:space="0" w:color="auto"/>
                      </w:divBdr>
                      <w:divsChild>
                        <w:div w:id="1606500747">
                          <w:marLeft w:val="0"/>
                          <w:marRight w:val="0"/>
                          <w:marTop w:val="0"/>
                          <w:marBottom w:val="0"/>
                          <w:divBdr>
                            <w:top w:val="none" w:sz="0" w:space="0" w:color="auto"/>
                            <w:left w:val="none" w:sz="0" w:space="0" w:color="auto"/>
                            <w:bottom w:val="none" w:sz="0" w:space="0" w:color="auto"/>
                            <w:right w:val="none" w:sz="0" w:space="0" w:color="auto"/>
                          </w:divBdr>
                          <w:divsChild>
                            <w:div w:id="1716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Education%20meeting%20agen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C71A1DD48E4B58885944F97D73A5EC"/>
        <w:category>
          <w:name w:val="General"/>
          <w:gallery w:val="placeholder"/>
        </w:category>
        <w:types>
          <w:type w:val="bbPlcHdr"/>
        </w:types>
        <w:behaviors>
          <w:behavior w:val="content"/>
        </w:behaviors>
        <w:guid w:val="{D3BB9A5D-84E7-4DDB-847D-2E3E80910994}"/>
      </w:docPartPr>
      <w:docPartBody>
        <w:p w:rsidR="001D22A6" w:rsidRDefault="00000000">
          <w:pPr>
            <w:pStyle w:val="4CC71A1DD48E4B58885944F97D73A5EC"/>
          </w:pPr>
          <w:r w:rsidRPr="004129B7">
            <w:rPr>
              <w:rStyle w:val="Bold"/>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SVN-Calling Code">
    <w:panose1 w:val="020B0509020202020204"/>
    <w:charset w:val="00"/>
    <w:family w:val="modern"/>
    <w:notTrueType/>
    <w:pitch w:val="fixed"/>
    <w:sig w:usb0="A00000EF" w:usb1="5000207B" w:usb2="00000000" w:usb3="00000000" w:csb0="00000093"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9829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CFE"/>
    <w:rsid w:val="001D22A6"/>
    <w:rsid w:val="00517CFE"/>
    <w:rsid w:val="007A09EA"/>
    <w:rsid w:val="00812C05"/>
    <w:rsid w:val="008F5E64"/>
    <w:rsid w:val="00CD7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pPr>
      <w:spacing w:after="480" w:line="264" w:lineRule="auto"/>
      <w:contextualSpacing/>
    </w:pPr>
    <w:rPr>
      <w:rFonts w:asciiTheme="majorHAnsi" w:hAnsiTheme="majorHAnsi"/>
      <w:b/>
      <w:caps/>
      <w:kern w:val="0"/>
      <w:sz w:val="52"/>
      <w:szCs w:val="20"/>
      <w:lang w:eastAsia="ja-JP"/>
      <w14:ligatures w14:val="none"/>
    </w:rPr>
  </w:style>
  <w:style w:type="character" w:customStyle="1" w:styleId="TitleChar">
    <w:name w:val="Title Char"/>
    <w:basedOn w:val="DefaultParagraphFont"/>
    <w:link w:val="Title"/>
    <w:uiPriority w:val="6"/>
    <w:rPr>
      <w:rFonts w:asciiTheme="majorHAnsi" w:hAnsiTheme="majorHAnsi"/>
      <w:b/>
      <w:caps/>
      <w:kern w:val="0"/>
      <w:sz w:val="52"/>
      <w:szCs w:val="20"/>
      <w:lang w:eastAsia="ja-JP"/>
      <w14:ligatures w14:val="none"/>
    </w:rPr>
  </w:style>
  <w:style w:type="character" w:customStyle="1" w:styleId="Bold">
    <w:name w:val="Bold"/>
    <w:uiPriority w:val="1"/>
    <w:qFormat/>
    <w:rPr>
      <w:b/>
      <w:color w:val="auto"/>
    </w:rPr>
  </w:style>
  <w:style w:type="paragraph" w:customStyle="1" w:styleId="4CC71A1DD48E4B58885944F97D73A5EC">
    <w:name w:val="4CC71A1DD48E4B58885944F97D73A5EC"/>
  </w:style>
  <w:style w:type="paragraph" w:styleId="ListBullet">
    <w:name w:val="List Bullet"/>
    <w:basedOn w:val="Normal"/>
    <w:uiPriority w:val="10"/>
    <w:qFormat/>
    <w:pPr>
      <w:numPr>
        <w:numId w:val="1"/>
      </w:numPr>
      <w:spacing w:before="100" w:after="100" w:line="240" w:lineRule="auto"/>
      <w:contextualSpacing/>
    </w:pPr>
    <w:rPr>
      <w:kern w:val="0"/>
      <w:szCs w:val="21"/>
      <w:lang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EDC465-A9D7-41E2-9066-2C89819E1127}">
  <ds:schemaRefs>
    <ds:schemaRef ds:uri="http://schemas.microsoft.com/sharepoint/v3/contenttype/forms"/>
  </ds:schemaRefs>
</ds:datastoreItem>
</file>

<file path=customXml/itemProps2.xml><?xml version="1.0" encoding="utf-8"?>
<ds:datastoreItem xmlns:ds="http://schemas.openxmlformats.org/officeDocument/2006/customXml" ds:itemID="{804541DF-FE98-4CDD-A14C-B9B092272D0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29FACA-0367-4DBE-BFE4-9FFF75463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Education meeting agenda.dotx</Template>
  <TotalTime>0</TotalTime>
  <Pages>1</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2023-09-25T09:21:00Z</dcterms:created>
  <dcterms:modified xsi:type="dcterms:W3CDTF">2023-09-25T09:58:00Z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